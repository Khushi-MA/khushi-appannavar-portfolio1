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A7BFA" w14:textId="215F0475" w:rsidR="00895E8D" w:rsidRPr="006A6B49" w:rsidRDefault="00106381" w:rsidP="00106381">
      <w:pPr>
        <w:pStyle w:val="ETASRpapertitle"/>
        <w:ind w:right="1098"/>
      </w:pPr>
      <w:r w:rsidRPr="00106381">
        <w:t>Optimized Deep Learning Approach for Early Weed Detection in Chili Crop Habitats</w:t>
      </w:r>
    </w:p>
    <w:p w14:paraId="2752E6B6" w14:textId="33304E6F" w:rsidR="00AF3E87" w:rsidRPr="002366A0" w:rsidRDefault="00E42B55" w:rsidP="00106381">
      <w:pPr>
        <w:pStyle w:val="ETASRauthor"/>
        <w:ind w:right="1098"/>
        <w:jc w:val="both"/>
        <w:rPr>
          <w:bCs/>
        </w:rPr>
      </w:pPr>
      <w:r w:rsidRPr="002366A0">
        <w:rPr>
          <w:bCs/>
        </w:rPr>
        <w:t>Mr. Sandeep Telkar</w:t>
      </w:r>
      <w:r w:rsidR="007C32D8" w:rsidRPr="002366A0">
        <w:rPr>
          <w:bCs/>
        </w:rPr>
        <w:t xml:space="preserve"> R.</w:t>
      </w:r>
    </w:p>
    <w:p w14:paraId="32A071E5" w14:textId="5F1B81F5" w:rsidR="00957932" w:rsidRPr="00BF739A" w:rsidRDefault="00957932" w:rsidP="00106381">
      <w:pPr>
        <w:pStyle w:val="ETASRaffiliation"/>
        <w:ind w:right="1098"/>
      </w:pPr>
      <w:r w:rsidRPr="00957932">
        <w:t>Department of Artificial Intelligence and Machine Learning |</w:t>
      </w:r>
      <w:r w:rsidR="00BF739A">
        <w:rPr>
          <w:b/>
        </w:rPr>
        <w:t xml:space="preserve"> </w:t>
      </w:r>
      <w:r w:rsidRPr="00957932">
        <w:t>PES Institute of Technology and Management, Shivamogga and Visvesveraya Technological University, Belagavi - 590018,</w:t>
      </w:r>
      <w:r w:rsidR="00BF739A">
        <w:rPr>
          <w:b/>
        </w:rPr>
        <w:t xml:space="preserve"> </w:t>
      </w:r>
      <w:r w:rsidRPr="00957932">
        <w:t>Karnataka,</w:t>
      </w:r>
      <w:r w:rsidR="00BF739A">
        <w:rPr>
          <w:b/>
        </w:rPr>
        <w:t xml:space="preserve"> </w:t>
      </w:r>
      <w:r w:rsidRPr="00957932">
        <w:t xml:space="preserve">India. </w:t>
      </w:r>
    </w:p>
    <w:p w14:paraId="225BE0CC" w14:textId="250B0FDC" w:rsidR="00895E8D" w:rsidRDefault="00957932" w:rsidP="00106381">
      <w:pPr>
        <w:pStyle w:val="ETASRaffiliation"/>
        <w:ind w:right="1098"/>
      </w:pPr>
      <w:hyperlink r:id="rId8" w:history="1">
        <w:r w:rsidRPr="00C454D5">
          <w:rPr>
            <w:rStyle w:val="Hyperlink"/>
          </w:rPr>
          <w:t>sandeep.dcn@gmail.com</w:t>
        </w:r>
      </w:hyperlink>
    </w:p>
    <w:p w14:paraId="357D6235" w14:textId="77777777" w:rsidR="00BF739A" w:rsidRPr="006A6B49" w:rsidRDefault="00BF739A" w:rsidP="00106381">
      <w:pPr>
        <w:pStyle w:val="ETASRaffiliation"/>
        <w:ind w:right="1098"/>
      </w:pPr>
    </w:p>
    <w:p w14:paraId="39CBB89E" w14:textId="56806CBA" w:rsidR="00012992" w:rsidRPr="006A6B49" w:rsidRDefault="00FC342B" w:rsidP="00106381">
      <w:pPr>
        <w:pStyle w:val="ETASRauthor"/>
        <w:ind w:right="1098"/>
        <w:jc w:val="both"/>
      </w:pPr>
      <w:r>
        <w:t>Dr. Rajesh Yakkundimath</w:t>
      </w:r>
    </w:p>
    <w:p w14:paraId="621A2CB6" w14:textId="7BE61827" w:rsidR="00957932" w:rsidRDefault="00957932" w:rsidP="00106381">
      <w:pPr>
        <w:pStyle w:val="ETASRaffiliation"/>
        <w:ind w:right="1098"/>
      </w:pPr>
      <w:r w:rsidRPr="00957932">
        <w:t>Department of Computer Science and Engineering |</w:t>
      </w:r>
      <w:r w:rsidR="00BF739A">
        <w:rPr>
          <w:b/>
        </w:rPr>
        <w:t xml:space="preserve"> </w:t>
      </w:r>
      <w:r w:rsidRPr="00957932">
        <w:t>KLE Institute of Technology, Hubballi, and Visvesveraya Technological University, Belagavi – 590018, Karnataka, India</w:t>
      </w:r>
    </w:p>
    <w:p w14:paraId="72C05DDF" w14:textId="5CC73A73" w:rsidR="006F4F20" w:rsidRDefault="00D149E8" w:rsidP="00106381">
      <w:pPr>
        <w:pStyle w:val="ETASRaffiliation"/>
        <w:ind w:right="1098"/>
      </w:pPr>
      <w:hyperlink r:id="rId9" w:history="1">
        <w:r w:rsidRPr="00C454D5">
          <w:rPr>
            <w:rStyle w:val="Hyperlink"/>
          </w:rPr>
          <w:t>rajeshymath@gmail.com</w:t>
        </w:r>
      </w:hyperlink>
    </w:p>
    <w:p w14:paraId="339BE0CF" w14:textId="77777777" w:rsidR="007C32D8" w:rsidRPr="006A6B49" w:rsidRDefault="007C32D8" w:rsidP="00106381">
      <w:pPr>
        <w:pStyle w:val="ETASRaffiliation"/>
        <w:ind w:right="1098"/>
      </w:pPr>
    </w:p>
    <w:p w14:paraId="7E0C4614" w14:textId="551CCC45" w:rsidR="007C32D8" w:rsidRPr="006A6B49" w:rsidRDefault="00A95664" w:rsidP="00106381">
      <w:pPr>
        <w:pStyle w:val="ETASRauthor"/>
        <w:ind w:right="1098"/>
        <w:jc w:val="both"/>
      </w:pPr>
      <w:r w:rsidRPr="00A95664">
        <w:t>Dr. Likewin Thomas</w:t>
      </w:r>
    </w:p>
    <w:p w14:paraId="2621C6D3" w14:textId="2DF4D7E4" w:rsidR="00CC0EE7" w:rsidRPr="00BF739A" w:rsidRDefault="00CC0EE7" w:rsidP="00106381">
      <w:pPr>
        <w:pStyle w:val="ETASRaffiliation"/>
        <w:ind w:right="1098"/>
      </w:pPr>
      <w:r w:rsidRPr="00CC0EE7">
        <w:t>Department of Artificial Intelligence and Machine Learning |</w:t>
      </w:r>
      <w:r w:rsidR="00BF739A">
        <w:rPr>
          <w:b/>
        </w:rPr>
        <w:t xml:space="preserve"> </w:t>
      </w:r>
      <w:r w:rsidRPr="00CC0EE7">
        <w:t>PES Institute of Technology and Management, Shivamogga and</w:t>
      </w:r>
      <w:r w:rsidR="00BF739A">
        <w:rPr>
          <w:b/>
        </w:rPr>
        <w:t xml:space="preserve"> </w:t>
      </w:r>
      <w:r w:rsidRPr="00CC0EE7">
        <w:t>Visvesveraya Technological University, Belagavi - 590018, Karnataka,</w:t>
      </w:r>
      <w:r w:rsidR="00BF739A">
        <w:rPr>
          <w:b/>
        </w:rPr>
        <w:t xml:space="preserve"> </w:t>
      </w:r>
      <w:r w:rsidRPr="00CC0EE7">
        <w:t xml:space="preserve">India </w:t>
      </w:r>
    </w:p>
    <w:p w14:paraId="15B299DD" w14:textId="546FCFDC" w:rsidR="00CC0EE7" w:rsidRDefault="00CC0EE7" w:rsidP="00106381">
      <w:pPr>
        <w:pStyle w:val="ETASRaffiliation"/>
        <w:ind w:right="1098"/>
      </w:pPr>
      <w:hyperlink r:id="rId10" w:history="1">
        <w:r w:rsidRPr="00C454D5">
          <w:rPr>
            <w:rStyle w:val="Hyperlink"/>
          </w:rPr>
          <w:t>likewinthomas@gmail.com</w:t>
        </w:r>
      </w:hyperlink>
    </w:p>
    <w:p w14:paraId="54F4DC25" w14:textId="77777777" w:rsidR="007C32D8" w:rsidRPr="006A6B49" w:rsidRDefault="007C32D8" w:rsidP="00106381">
      <w:pPr>
        <w:pStyle w:val="ETASRaffiliation"/>
        <w:ind w:right="1098"/>
      </w:pPr>
    </w:p>
    <w:p w14:paraId="50AE662F" w14:textId="36D03C96" w:rsidR="007C32D8" w:rsidRPr="006A6B49" w:rsidRDefault="007C32D8" w:rsidP="00106381">
      <w:pPr>
        <w:pStyle w:val="ETASRauthor"/>
        <w:ind w:right="1098"/>
        <w:jc w:val="both"/>
      </w:pPr>
      <w:r>
        <w:t xml:space="preserve">Dr. </w:t>
      </w:r>
      <w:r w:rsidR="001118D2">
        <w:t>Yasmeen Shaikh</w:t>
      </w:r>
    </w:p>
    <w:p w14:paraId="004B3BD8" w14:textId="4CFB3433" w:rsidR="00CC0EE7" w:rsidRPr="00BF739A" w:rsidRDefault="00CC0EE7" w:rsidP="00106381">
      <w:pPr>
        <w:pStyle w:val="ETASRaffiliation"/>
        <w:ind w:right="1098"/>
      </w:pPr>
      <w:r w:rsidRPr="00CC0EE7">
        <w:t>Department of Artificial Intelligence and Data Science |</w:t>
      </w:r>
      <w:r w:rsidR="00BF739A">
        <w:rPr>
          <w:b/>
        </w:rPr>
        <w:t xml:space="preserve"> </w:t>
      </w:r>
      <w:r w:rsidRPr="00CC0EE7">
        <w:t>SSET's S G Balekundri Institute of Technology, Belagavi, and</w:t>
      </w:r>
      <w:r w:rsidR="00BF739A">
        <w:rPr>
          <w:b/>
        </w:rPr>
        <w:t xml:space="preserve"> </w:t>
      </w:r>
      <w:r w:rsidRPr="00CC0EE7">
        <w:t>Visvesveraya Technological University, Belagavi – 590018, Karnataka, India</w:t>
      </w:r>
    </w:p>
    <w:p w14:paraId="58DE3B08" w14:textId="63D55BC3" w:rsidR="00895E8D" w:rsidRPr="006A6B49" w:rsidRDefault="00655B91" w:rsidP="000A524C">
      <w:pPr>
        <w:pStyle w:val="ETASRaffiliation"/>
        <w:ind w:right="1098"/>
      </w:pPr>
      <w:hyperlink r:id="rId11" w:history="1">
        <w:r w:rsidRPr="00C454D5">
          <w:rPr>
            <w:rStyle w:val="Hyperlink"/>
          </w:rPr>
          <w:t>y.s.shaikh1210@gmail.com</w:t>
        </w:r>
      </w:hyperlink>
    </w:p>
    <w:p w14:paraId="62B8A676" w14:textId="77777777" w:rsidR="001118D2" w:rsidRDefault="001118D2" w:rsidP="0024517E">
      <w:pPr>
        <w:pStyle w:val="ETASRHeading5bold"/>
      </w:pPr>
    </w:p>
    <w:p w14:paraId="1816F664" w14:textId="77777777" w:rsidR="00DB4852" w:rsidRPr="006A6B49" w:rsidRDefault="00DB4852" w:rsidP="0024517E">
      <w:pPr>
        <w:pStyle w:val="ETASRHeading5bold"/>
      </w:pPr>
      <w:r w:rsidRPr="006A6B49">
        <w:t>Abstract</w:t>
      </w:r>
    </w:p>
    <w:p w14:paraId="5CF51894" w14:textId="5BEC706A" w:rsidR="00783198" w:rsidRDefault="00AF0929" w:rsidP="00FD6492">
      <w:pPr>
        <w:pStyle w:val="ETASRabstract"/>
      </w:pPr>
      <w:r w:rsidRPr="00AF0929">
        <w:rPr>
          <w:lang w:val="en-IN"/>
        </w:rPr>
        <w:t>Identification of plants is a significant activity in agriculture, botany, and environmental protection to allow precise classifying of plants into species to ensure efficient control of crops, measurement of diversity, and control of ecosystems. Conventional processes of plant categorization based on manual identification by specialists are resource-intensive, inefficient, and also error-prone.</w:t>
      </w:r>
      <w:r w:rsidR="00555B05">
        <w:rPr>
          <w:lang w:val="en-IN"/>
        </w:rPr>
        <w:t xml:space="preserve"> T</w:t>
      </w:r>
      <w:r w:rsidR="00555B05" w:rsidRPr="00555B05">
        <w:t>o address these limitations, this research explores deep learning-based approaches for automatic plant classification</w:t>
      </w:r>
      <w:r w:rsidR="00555B05">
        <w:t xml:space="preserve"> using chilli weeds as an example</w:t>
      </w:r>
      <w:r w:rsidR="00555B05" w:rsidRPr="00555B05">
        <w:t>. We evaluated and compared the performance of three convolutional neural network (CNN) architectures—MobileNetV2, ResNet50, and VGG16—trained on a</w:t>
      </w:r>
      <w:r w:rsidR="00555B05">
        <w:t xml:space="preserve"> self collected image dataset from “</w:t>
      </w:r>
      <w:r w:rsidR="00555B05" w:rsidRPr="001347A1">
        <w:rPr>
          <w:i/>
        </w:rPr>
        <w:t>College of Horticultural Engineering and Food Technology (DSLD CHEFT), Devihosur, Haveri</w:t>
      </w:r>
      <w:r w:rsidR="00555B05">
        <w:rPr>
          <w:i/>
        </w:rPr>
        <w:t>,</w:t>
      </w:r>
      <w:r w:rsidR="00555B05" w:rsidRPr="00555B05">
        <w:t xml:space="preserve"> comprising four plant species. Among the models, MobileNetV2 achieved the highest classification accuracy of 96.6%, outperforming ResNet50 (95.0%) and VGG16 (88.0%). </w:t>
      </w:r>
      <w:r w:rsidR="008B09E4" w:rsidRPr="008B09E4">
        <w:t xml:space="preserve">MobileNetV2's lightweight design offers a distinct </w:t>
      </w:r>
      <w:r w:rsidR="005233CB" w:rsidRPr="008B09E4">
        <w:t>advantage</w:t>
      </w:r>
      <w:r w:rsidR="005233CB">
        <w:t>;</w:t>
      </w:r>
      <w:r w:rsidR="008B09E4" w:rsidRPr="008B09E4">
        <w:t xml:space="preserve"> it enables efficient inference and makes the model highly suitable for future deployment on edge devices with limited computational resources.</w:t>
      </w:r>
      <w:r w:rsidR="008B09E4">
        <w:t xml:space="preserve"> </w:t>
      </w:r>
      <w:r w:rsidR="008B09E4" w:rsidRPr="008B09E4">
        <w:t xml:space="preserve">This study highlights the potential of CNN-based systems for practical applications in agriculture, such as automated weed detection and precision farming. </w:t>
      </w:r>
      <w:r w:rsidR="00555B05" w:rsidRPr="00555B05">
        <w:t>Future work will focus on expanding the dataset, implementing advanced feature selection techniques, and enhancing robustness to environmental variability to further improve system performance.</w:t>
      </w:r>
    </w:p>
    <w:p w14:paraId="700F493F" w14:textId="77777777" w:rsidR="004C4824" w:rsidRDefault="00C52F11" w:rsidP="00BD6728">
      <w:pPr>
        <w:pStyle w:val="ETASRkeywords"/>
        <w:rPr>
          <w:b w:val="0"/>
        </w:rPr>
      </w:pPr>
      <w:r w:rsidRPr="004312DC">
        <w:t>Keywords</w:t>
      </w:r>
      <w:r w:rsidR="00EB34F1" w:rsidRPr="004312DC">
        <w:t>-</w:t>
      </w:r>
      <w:r w:rsidR="00192E52" w:rsidRPr="004312DC">
        <w:t xml:space="preserve"> </w:t>
      </w:r>
      <w:r w:rsidR="00192E52" w:rsidRPr="008056EF">
        <w:rPr>
          <w:b w:val="0"/>
        </w:rPr>
        <w:t>MobileNetV2;</w:t>
      </w:r>
      <w:r w:rsidR="0067662A" w:rsidRPr="008056EF">
        <w:rPr>
          <w:b w:val="0"/>
        </w:rPr>
        <w:t xml:space="preserve"> ResNet50; VGG16;</w:t>
      </w:r>
      <w:r w:rsidR="00192E52" w:rsidRPr="008056EF">
        <w:rPr>
          <w:b w:val="0"/>
        </w:rPr>
        <w:t xml:space="preserve"> Classification; Machine Learning (ML), Deep Learning (DL)</w:t>
      </w:r>
      <w:r w:rsidR="008E04FA">
        <w:rPr>
          <w:b w:val="0"/>
        </w:rPr>
        <w:t>; Computer Vision (CV)</w:t>
      </w:r>
      <w:r w:rsidRPr="008056EF">
        <w:rPr>
          <w:b w:val="0"/>
        </w:rPr>
        <w:t>;</w:t>
      </w:r>
      <w:r w:rsidR="008056EF">
        <w:rPr>
          <w:b w:val="0"/>
        </w:rPr>
        <w:t xml:space="preserve"> Chilli Crop; Weed Detection.</w:t>
      </w:r>
      <w:r w:rsidR="00BD6728">
        <w:rPr>
          <w:b w:val="0"/>
        </w:rPr>
        <w:t xml:space="preserve"> </w:t>
      </w:r>
    </w:p>
    <w:p w14:paraId="38D60AFD" w14:textId="660EE6EE" w:rsidR="00BD6728" w:rsidRPr="00BD6728" w:rsidRDefault="00BD6728" w:rsidP="00BD6728">
      <w:pPr>
        <w:pStyle w:val="ETASRkeywords"/>
        <w:rPr>
          <w:b w:val="0"/>
        </w:rPr>
        <w:sectPr w:rsidR="00BD6728" w:rsidRPr="00BD6728" w:rsidSect="004C4824">
          <w:headerReference w:type="default" r:id="rId12"/>
          <w:footerReference w:type="default" r:id="rId13"/>
          <w:type w:val="continuous"/>
          <w:pgSz w:w="12240" w:h="15840" w:code="1"/>
          <w:pgMar w:top="1080" w:right="893" w:bottom="1440" w:left="893" w:header="720" w:footer="720" w:gutter="0"/>
          <w:cols w:space="360"/>
          <w:rtlGutter/>
          <w:docGrid w:linePitch="360"/>
        </w:sectPr>
      </w:pPr>
    </w:p>
    <w:p w14:paraId="0670648E" w14:textId="77777777" w:rsidR="00C52F11" w:rsidRPr="006A6B49" w:rsidRDefault="00C52F11" w:rsidP="003C3061">
      <w:pPr>
        <w:pStyle w:val="Heading1"/>
      </w:pPr>
      <w:r w:rsidRPr="006A6B49">
        <w:lastRenderedPageBreak/>
        <w:t xml:space="preserve">Introduction </w:t>
      </w:r>
    </w:p>
    <w:p w14:paraId="4A9D86B4" w14:textId="2C1C9C8C" w:rsidR="00EE7CEE" w:rsidRPr="00407982" w:rsidRDefault="001F5C73" w:rsidP="00407982">
      <w:pPr>
        <w:pStyle w:val="ETASRbodytext"/>
      </w:pPr>
      <w:r w:rsidRPr="00407982">
        <w:t>Plant identification is crucial in agriculture, botany, and environmental conservation, aiding crop management, biodiversity assessment, and ecosystem monitoring. Accurate classification enables timely disease detection, targeted intervention, and weed management, which significantly impact crop yield</w:t>
      </w:r>
      <w:r w:rsidR="000D4DD2">
        <w:t xml:space="preserve"> </w:t>
      </w:r>
      <w:r w:rsidR="000D4DD2">
        <w:fldChar w:fldCharType="begin"/>
      </w:r>
      <w:r w:rsidR="000D4DD2">
        <w:instrText xml:space="preserve"> ADDIN ZOTERO_ITEM CSL_CITATION {"citationID":"7tSHPdzS","properties":{"formattedCitation":"[1], [2]","plainCitation":"[1], [2]","noteIndex":0},"citationItems":[{"id":76,"uris":["http://zotero.org/users/local/x9Ws2KBk/items/UHMVIMMU"],"itemData":{"id":76,"type":"article-journal","abstract":"The major concern in Pakistani agriculture is the reduction of growing weed. This research aims to provide a weed detection tool for future agri-robots. The weed detection tool incorporates the use of machine-learning procedure explicitly implementing Support Vector Machines (SVMs) and blob analysis for the effective classification of crop and weed. Weed revealing is based on characteristic features i.e. red green blue (RGB) components which differentiate soil and plant. Morphological features—centroidand length aid to distinguish shape of crop and weed leaves. Following feature extraction, the positive and negative margins are separated by a hyper-plane. The separating hyper-plane acts as the decision surface. Sample input consists of multiple digital field images of carrot crops. Training samples of seventy two images are taken. Accuracy of the outcomes discloses that SVM and blob analysis attain above 50-95% accuracy.","container-title":"Engineering, Technology &amp; Applied Science Research","DOI":"10.48084/etasr.1647","ISSN":"1792-8036, 2241-4487","issue":"1","journalAbbreviation":"Eng. Technol. Appl. Sci. Res.","page":"2412-2416","source":"DOI.org (Crossref)","title":"Weed Detection Using SVMs","volume":"8","author":[{"family":"Murawwat","given":"S."},{"family":"Qureshi","given":"A."},{"family":"Ahmad","given":"S."},{"family":"Shahid","given":"Y."}],"issued":{"date-parts":[["2018",2,20]]}}},{"id":1,"uris":["http://zotero.org/users/local/x9Ws2KBk/items/F6IFB4KC"],"itemData":{"id":1,"type":"article-journal","abstract":"In modern agriculture, there are many technologies that improve the performance of farming and production of the main plant. Few such important technologies are the machine learning and deep learning for the automatic weed classification and detection. It is very useful to control or remove the weeds in the agriculture lands by automated weed control systems. This paper gives the overall survey of the existing research of the weed classification and detection using various techniques present in the digital image processing, machine learning and deep learning field. It also covers the merits, demerits and challenges of the existing methods and the future scope of the research.","container-title":"Journal of Information Technology and Digital World","DOI":"10.36548/jitdw.2021.4.004","ISSN":"2582-418X","issue":"4","journalAbbreviation":"JITDW","language":"en","page":"281-289","source":"DOI.org (Crossref)","title":"A Comprehensive Survey for Weed Classification and Detection in Agriculture Lands","volume":"3","author":[{"family":"Krishnan","given":"G. Hari"},{"family":"Rajasenbagam","given":"T."}],"issued":{"date-parts":[["2022",4,25]]}}}],"schema":"https://github.com/citation-style-language/schema/raw/master/csl-citation.json"} </w:instrText>
      </w:r>
      <w:r w:rsidR="000D4DD2">
        <w:fldChar w:fldCharType="separate"/>
      </w:r>
      <w:r w:rsidR="000D4DD2" w:rsidRPr="000D4DD2">
        <w:t>[1], [2]</w:t>
      </w:r>
      <w:r w:rsidR="000D4DD2">
        <w:fldChar w:fldCharType="end"/>
      </w:r>
      <w:r w:rsidR="005D3D69" w:rsidRPr="00407982">
        <w:t xml:space="preserve"> </w:t>
      </w:r>
      <w:r w:rsidR="008B2B35" w:rsidRPr="00407982">
        <w:t>For example, identifying and controlling "chili weeds" is essential for chili cultivation. Botanically, plant identification enhances taxonomy and evolutionary understanding</w:t>
      </w:r>
      <w:r w:rsidR="000D4DD2">
        <w:t xml:space="preserve"> </w:t>
      </w:r>
      <w:r w:rsidR="000D4DD2">
        <w:fldChar w:fldCharType="begin"/>
      </w:r>
      <w:r w:rsidR="000D4DD2">
        <w:instrText xml:space="preserve"> ADDIN ZOTERO_ITEM CSL_CITATION {"citationID":"rvyMwPKS","properties":{"formattedCitation":"[3]","plainCitation":"[3]","noteIndex":0},"citationItems":[{"id":8,"uris":["http://zotero.org/users/local/x9Ws2KBk/items/MLEI7W6Z"],"itemData":{"id":8,"type":"article-journal","abstract":"Plant image identification has become an interdisciplinary focus in both botanical taxonomy and computer vision. The first plant image dataset collected by mobile phone in natural scene is presented, which contains 10,000 images of 100 ornamental plant species in Beijing Forestry University campus. A 26-layer deep learning model consisting of 8 residual building blocks is designed for large-scale plant classification in natural environment. The proposed model achieves a recognition rate of 91.78% on the BJFU100 dataset, demonstrating that deep learning is a promising technology for smart forestry.","container-title":"Computational Intelligence and Neuroscience","DOI":"10.1155/2017/7361042","ISSN":"1687-5265, 1687-5273","journalAbbreviation":"Computational Intelligence and Neuroscience","language":"en","license":"http://creativecommons.org/licenses/by/4.0/","page":"1-6","source":"DOI.org (Crossref)","title":"Deep Learning for Plant Identification in Natural Environment","volume":"2017","author":[{"family":"Sun","given":"Yu"},{"family":"Liu","given":"Yuan"},{"family":"Wang","given":"Guan"},{"family":"Zhang","given":"Haiyan"}],"issued":{"date-parts":[["2017"]]}}}],"schema":"https://github.com/citation-style-language/schema/raw/master/csl-citation.json"} </w:instrText>
      </w:r>
      <w:r w:rsidR="000D4DD2">
        <w:fldChar w:fldCharType="separate"/>
      </w:r>
      <w:r w:rsidR="000D4DD2" w:rsidRPr="000D4DD2">
        <w:t>[3]</w:t>
      </w:r>
      <w:r w:rsidR="000D4DD2">
        <w:fldChar w:fldCharType="end"/>
      </w:r>
      <w:r w:rsidR="00835058">
        <w:t xml:space="preserve">. </w:t>
      </w:r>
      <w:r w:rsidR="00722F8F" w:rsidRPr="00407982">
        <w:t>W</w:t>
      </w:r>
      <w:r w:rsidR="008B2B35" w:rsidRPr="00407982">
        <w:t>hile in conservation, it helps assess ecosystems, control invasive species, and protect endangered flora. Traditional plant classification relies on manual identification, requiring expert knowledge and meticulous morphological examination</w:t>
      </w:r>
      <w:r w:rsidR="00805B89">
        <w:t xml:space="preserve"> </w:t>
      </w:r>
      <w:r w:rsidR="00805B89">
        <w:fldChar w:fldCharType="begin"/>
      </w:r>
      <w:r w:rsidR="00805B89">
        <w:instrText xml:space="preserve"> ADDIN ZOTERO_ITEM CSL_CITATION {"citationID":"T3nAutCz","properties":{"formattedCitation":"[4]","plainCitation":"[4]","noteIndex":0},"citationItems":[{"id":64,"uris":["http://zotero.org/users/local/x9Ws2KBk/items/A7W244NQ"],"itemData":{"id":64,"type":"article-journal","abstract":"Weed control is essential in agriculture since weeds reduce yields, increase production cost, impede harvesting, and degrade product quality. As a result, it is indeed critical to recognize weeds early in their vegetation cycle to evade negative impacts to crop growth. Earlier traditional methods used machine learning to determine crops along with weed species, but they had issues with weed detection efficiency at early growth stages. The current work proposes the implementation of a deep learning method that provides accurate results for precise weed recognition. Two different deep convolution neural networks have been used for our classification framework, namely Efficient Net B2 and Efficient Net B4. The plant seedlings dataset is utilized to investigate the proposed work. The evaluation metrics average accuracy, precision, recall, and F1-score were used. The findings demonstrate that the proposed approach is capable of differentiating between 12 species of a plant seedling dataset which contains 3 crops and 9 weeds. The average classification accuracy and F1 score are 99.00% for our Efficient Net B4 model and 97.00% for the Efficient Net B2. In addition, the proposed Efficient Net-B4 model performance is compared to the one of existing models on the plant seedlings dataset and the results showed that the proposed model Efficient Net B4 has superior performance. We intend to detect diseases in the identified plant species in our future research.","container-title":"Engineering, Technology &amp; Applied Science Research","DOI":"10.48084/etasr.5282","ISSN":"1792-8036, 2241-4487","issue":"6","journalAbbreviation":"Eng. Technol. Appl. Sci. Res.","language":"en","license":"https://creativecommons.org/licenses/by/4.0/","page":"9464-9470","source":"DOI.org (Crossref)","title":"Deep Convolutional Neural Network Architecture for Plant Seedling Classification","volume":"12","author":[{"family":"Kundur","given":"N. C."},{"family":"Mallikarjuna","given":"P. B."}],"issued":{"date-parts":[["2022",12,1]]}}}],"schema":"https://github.com/citation-style-language/schema/raw/master/csl-citation.json"} </w:instrText>
      </w:r>
      <w:r w:rsidR="00805B89">
        <w:fldChar w:fldCharType="separate"/>
      </w:r>
      <w:r w:rsidR="00805B89" w:rsidRPr="00805B89">
        <w:t>[4]</w:t>
      </w:r>
      <w:r w:rsidR="00805B89">
        <w:fldChar w:fldCharType="end"/>
      </w:r>
      <w:r w:rsidR="008B2B35" w:rsidRPr="00407982">
        <w:t>. This process is time-consuming, resource-intensive, and error-prone. Scalability issues arise with large datasets and diverse flora, further complicated by species similarity and environmental variations. These limitations underscore the need for more efficient, automated methods</w:t>
      </w:r>
      <w:r w:rsidR="000D4DD2">
        <w:t xml:space="preserve"> </w:t>
      </w:r>
      <w:r w:rsidR="000D4DD2">
        <w:fldChar w:fldCharType="begin"/>
      </w:r>
      <w:r w:rsidR="00805B89">
        <w:instrText xml:space="preserve"> ADDIN ZOTERO_ITEM CSL_CITATION {"citationID":"KiZwClpC","properties":{"formattedCitation":"[5]","plainCitation":"[5]","noteIndex":0},"citationItems":[{"id":78,"uris":["http://zotero.org/users/local/x9Ws2KBk/items/8762TRDD"],"itemData":{"id":78,"type":"article-journal","abstract":"Tomato is a common vegetable crop extensively cultivated in the farming lands in India. The hot climate of India is perfect for its development, but particular weather conditions along with many other aspects affect the growing of tomato plants. Apart from these natural disasters and weather conditions, plant diseases consist a major issue in crop production. Precisely classifying leaf and fruit diseases in tomato plants is a vital step toward computerizing processes. Traditional disease detection models for tomato crops often fall short in predictability. To address this, Machine Learning (ML) and Deep Learning (DL) models have been developed, presenting advanced classification capabilities and the ability to manage the vast variability in agricultural data that conventional computer vision models struggle with. This work presents an Integration of DL with Fox Optimization Algorithm (FOA) for the Recognition and Classification of Tomato Leaf and Fruit Diseases (IDLFOA-DCTLFD). The major objective of the proposed IDLFOA-DCTLFD model is to enhance the detection and classification outcomes of tomato leaf and fruit diseases. At the initial stage, the Median Filter (MF) model is used for pre-processing and the Efficient Channel Attention-SqueezeNet (ECA-SqueezeNet) model is employed for feature extraction. For the hyperparameter tuning process, the proposed IDLFOA-DCTLFD technique implements the FOA. Finally, a Wasserstein Generative Adversarial Network (WGAN) is utilized for the detection of tomato leaf and fruit diseases. The IDLFOA-DCTLFD method is experimentally examined in a tomato leaf and fruit dataset. The experimental validation of the IDLFOA-DCTLFD methodology portrayed a superior accuracy value of 98.02%, surpassing the existing techniques.","container-title":"Engineering, Technology &amp; Applied Science Research","DOI":"10.48084/etasr.9216","ISSN":"1792-8036, 2241-4487","issue":"1","journalAbbreviation":"Eng. Technol. Appl. Sci. Res.","license":"https://creativecommons.org/licenses/by/4.0/","page":"19343-19348","source":"DOI.org (Crossref)","title":"Integration of Deep Learning with Fox Optimization Algorithm for Early Detection and Classification of Tomato Leaf and Fruit Diseases","volume":"15","author":[{"family":"Sundaramoorthi","given":"K."},{"family":"Kamarasan","given":"Mari"}],"issued":{"date-parts":[["2025",2,2]]}}}],"schema":"https://github.com/citation-style-language/schema/raw/master/csl-citation.json"} </w:instrText>
      </w:r>
      <w:r w:rsidR="000D4DD2">
        <w:fldChar w:fldCharType="separate"/>
      </w:r>
      <w:r w:rsidR="00805B89" w:rsidRPr="00805B89">
        <w:t>[5]</w:t>
      </w:r>
      <w:r w:rsidR="000D4DD2">
        <w:fldChar w:fldCharType="end"/>
      </w:r>
      <w:r w:rsidR="008B2B35" w:rsidRPr="00407982">
        <w:t>, particularly for identifying problematic species like weeds</w:t>
      </w:r>
      <w:r w:rsidR="00944960">
        <w:t xml:space="preserve"> </w:t>
      </w:r>
      <w:r w:rsidR="00944960">
        <w:fldChar w:fldCharType="begin"/>
      </w:r>
      <w:r w:rsidR="00805B89">
        <w:instrText xml:space="preserve"> ADDIN ZOTERO_ITEM CSL_CITATION {"citationID":"r6028vSu","properties":{"formattedCitation":"[6], [7]","plainCitation":"[6], [7]","noteIndex":0},"citationItems":[{"id":79,"uris":["http://zotero.org/users/local/x9Ws2KBk/items/7C62XRFG"],"itemData":{"id":79,"type":"article-journal","abstract":"Diagnosis of cotton plant diseases is essential to maintain agricultural sustainability and output. This study proposes a YOLO-based deep learning model for leaf disease detection to maximize cotton plant leaf disease detection accuracy. This method ensures a comprehensive evaluation of cotton plant health by combining various image processing techniques, improving the accuracy of disease identification. This study provides a viable path to improve crop health monitoring and management in cotton farming systems and emphasizes the importance of utilizing cutting-edge image processing techniques in agricultural activities. ROC curve performance and classification metrics were better for YOLOv5 than for VGG16 and ResNet50, as it had the highest F1 score (99.21%), recall, and precision. Consistent performance in classification tests was demonstrated by all models, which showed balanced precision, recall, and F1 scores. ResNet50 marginally outperformed VGG16 in terms of true positive rates, F1 score (98.88% vs. 98.65%), recall, and precision. More sophisticated models, such as YOLOv5 and ResNet50, showed higher efficiency and accuracy than VGG16, which makes them more appropriate for applications demanding low false positive rates and high precision. The proposed YOLO-based method improves the accuracy of disease identification, ensuring a thorough assessment of cotton plant health using image processing techniques. The results show that the proposed approach is quite successful in correctly detecting and classifying a variety of diseases that affect cotton plants.","container-title":"Engineering, Technology &amp; Applied Science Research","DOI":"10.48084/etasr.8944","ISSN":"1792-8036, 2241-4487","issue":"1","journalAbbreviation":"Eng. Technol. Appl. Sci. Res.","license":"https://creativecommons.org/licenses/by/4.0/","page":"19947-19952","source":"DOI.org (Crossref)","title":"Comprehensive Analysis of a YOLO-based Deep Learning Model for Cotton Plant Leaf Disease Detection","volume":"15","author":[{"family":"Madhu","given":"Sailaja"},{"family":"RaviSankar","given":"V."}],"issued":{"date-parts":[["2025",2,2]]}}},{"id":40,"uris":["http://zotero.org/users/local/x9Ws2KBk/items/FY7E6MIR"],"itemData":{"id":40,"type":"article-journal","abstract":"Accurate and rapid plant disease detection is critical for enhancing long-term agricultural yield. Disease infection poses the most significant challenge in crop production, potentially leading to economic losses. Viruses, fungi, bacteria, and other infectious organisms can affect numerous plant parts, including roots, stems, and leaves. Traditional techniques for plant disease detection are time-consuming, require expertise, and are resource-intensive. Therefore, automated leaf disease diagnosis using artificial intelligence (AI) with Internet of Things (IoT) sensors methodologies are considered for the analysis and detection. This research examines four crop diseases: tomato, chilli, potato, and cucumber. It also highlights the most prevalent diseases and infections in these four types of vegetables, along with their symptoms. This review provides detailed predetermined steps to predict plant diseases using AI. Predetermined steps include image acquisition, preprocessing, segmentation, feature selection, and classification. Machine learning (ML) and deep understanding (DL) detection models are discussed. A comprehensive examination of various existing ML and DL-based studies to detect the disease of the following four crops is discussed, including the datasets used to evaluate these studies. We also provided the list of plant disease detection datasets. Finally, different ML and DL application problems are identified and discussed, along with future research prospects, by combining AI with IoT platforms like smart drones for field-based disease detection and monitoring. This work will help other practitioners in surveying different plant disease detection strategies and the limits of present systems.","container-title":"Frontiers in Plant Science","DOI":"10.3389/fpls.2024.1356260","ISSN":"1664-462X","journalAbbreviation":"Front. Plant Sci.","page":"1356260","source":"DOI.org (Crossref)","title":"Revolutionizing agriculture with artificial intelligence: plant disease detection methods, applications, and their limitations","title-short":"Revolutionizing agriculture with artificial intelligence","volume":"15","author":[{"family":"Jafar","given":"Abbas"},{"family":"Bibi","given":"Nabila"},{"family":"Naqvi","given":"Rizwan Ali"},{"family":"Sadeghi-Niaraki","given":"Abolghasem"},{"family":"Jeong","given":"Daesik"}],"issued":{"date-parts":[["2024",3,13]]}}}],"schema":"https://github.com/citation-style-language/schema/raw/master/csl-citation.json"} </w:instrText>
      </w:r>
      <w:r w:rsidR="00944960">
        <w:fldChar w:fldCharType="separate"/>
      </w:r>
      <w:r w:rsidR="00805B89" w:rsidRPr="00805B89">
        <w:t>[6], [7]</w:t>
      </w:r>
      <w:r w:rsidR="00944960">
        <w:fldChar w:fldCharType="end"/>
      </w:r>
      <w:r w:rsidR="00835058">
        <w:t>.</w:t>
      </w:r>
    </w:p>
    <w:p w14:paraId="6A745698" w14:textId="0B85593F" w:rsidR="001F5C73" w:rsidRPr="00407982" w:rsidRDefault="00E46F22" w:rsidP="00407982">
      <w:pPr>
        <w:pStyle w:val="ETASRbodytext"/>
      </w:pPr>
      <w:r w:rsidRPr="00407982">
        <w:t>Deep learning, particularly Convolutional Neural Networks (CNNs), has revolutionized plant classification by enabling automatic feature extraction, high accuracy, and real-time applications</w:t>
      </w:r>
      <w:r w:rsidR="004C3A4F">
        <w:t xml:space="preserve"> </w:t>
      </w:r>
      <w:r w:rsidR="004C3A4F">
        <w:fldChar w:fldCharType="begin"/>
      </w:r>
      <w:r w:rsidR="00805B89">
        <w:instrText xml:space="preserve"> ADDIN ZOTERO_ITEM CSL_CITATION {"citationID":"T4mwOmbr","properties":{"formattedCitation":"[8], [9]","plainCitation":"[8], [9]","noteIndex":0},"citationItems":[{"id":51,"uris":["http://zotero.org/users/local/x9Ws2KBk/items/KW2JEVB5"],"itemData":{"id":51,"type":"article-journal","abstract":"Applications of deep-learning models in machine visions for crop/weed identification have remarkably upgraded the authenticity of precise weed management. However, compelling data are required to obtain the desired result from this highly data-driven operation. This study aims to curtail the effort needed to prepare very large image datasets by creating artificial images of maize (Zea mays) and four common weeds (i.e., Charlock, Fat Hen, Shepherd’s Purse, and small-flowered Cranesbill) through conditional Generative Adversarial Networks (cGANs). The fidelity of these synthetic images was tested through t-distributed stochastic neighbor embedding (t-SNE) visualization plots of real and artificial images of each class. The reliability of this method as a data augmentation technique was validated through classification results based on the transfer learning of a pre-defined convolutional neural network (CNN) architecture—the AlexNet; the feature extraction method came from the deepest pooling layer of the same network. Machine learning models based on a support vector machine (SVM) and linear discriminant analysis (LDA) were trained using these feature vectors. The F1 scores of the transfer learning model increased from 0.97 to 0.99, when additionally supported by an artificial dataset. Similarly, in the case of the feature extraction technique, the classification F1-scores increased from 0.93 to 0.96 for SVM and from 0.94 to 0.96 for the LDA model. The results show that image augmentation using generative adversarial networks (GANs) can improve the performance of crop/weed classification models with the added advantage of reduced time and manpower. Furthermore, it has demonstrated that generative networks could be a great tool for deep-learning applications in agriculture.","container-title":"Algorithms","DOI":"10.3390/a15110401","ISSN":"1999-4893","issue":"11","language":"en","license":"http://creativecommons.org/licenses/by/3.0/","note":"number: 11\npublisher: Multidisciplinary Digital Publishing Institute","page":"401","source":"www.mdpi.com","title":"Image-to-Image Translation-Based Data Augmentation for Improving Crop/Weed Classification Models for Precision Agriculture Applications","volume":"15","author":[{"family":"Divyanth","given":"L. G."},{"family":"Guru","given":"D. S."},{"family":"Soni","given":"Peeyush"},{"family":"Machavaram","given":"Rajendra"},{"family":"Nadimi","given":"Mohammad"},{"family":"Paliwal","given":"Jitendra"}],"issued":{"date-parts":[["2022",11]]}}},{"id":60,"uris":["http://zotero.org/users/local/x9Ws2KBk/items/ZNCYJ2M9"],"itemData":{"id":60,"type":"article-journal","abstract":"Deep neural networks (DNNs) are machine learning algorithms that have revolutionized computer vision due to their remarkable successes in tasks like object classification and segmentation. The success of DNNs as computer vision algorithms has led to the suggestion that DNNs may also be good models of human visual perception. In this article, we review evidence regarding current DNNs as adequate behavioral models of human core object recognition. To this end, we argue that it is important to distinguish between statistical tools and computational models and to understand model quality as a multidimensional concept in which clarity about modeling goals is key. Reviewing a large number of psychophysical and computational explorations of core object recognition performance in humans and DNNs, we argue that DNNs are highly valuable scientific tools but that, as of today, DNNs should only be regarded as promising—but not yet adequate—computational models of human core object recognition behavior. On the way, we dispel several myths surrounding DNNs in vision science.","container-title":"Annual Review of Vision Science","DOI":"10.1146/annurev-vision-120522-031739","ISSN":"2374-4642, 2374-4650","issue":"Volume 9, 2023","language":"en","note":"publisher: Annual Reviews","page":"501-524","source":"www.annualreviews.org","title":"Are Deep Neural Networks Adequate Behavioral Models of Human Visual Perception?","volume":"9","author":[{"family":"Wichmann","given":"Felix A."},{"family":"Geirhos","given":"Robert"}],"issued":{"date-parts":[["2023",9,15]]}}}],"schema":"https://github.com/citation-style-language/schema/raw/master/csl-citation.json"} </w:instrText>
      </w:r>
      <w:r w:rsidR="004C3A4F">
        <w:fldChar w:fldCharType="separate"/>
      </w:r>
      <w:r w:rsidR="00805B89" w:rsidRPr="00805B89">
        <w:t>[8], [9]</w:t>
      </w:r>
      <w:r w:rsidR="004C3A4F">
        <w:fldChar w:fldCharType="end"/>
      </w:r>
      <w:r w:rsidR="00EE7CEE" w:rsidRPr="00407982">
        <w:t xml:space="preserve"> </w:t>
      </w:r>
      <w:r w:rsidR="0061626D" w:rsidRPr="00407982">
        <w:t>CNNs learn hierarchical representations from images, detecting intricate patterns beyond human perception</w:t>
      </w:r>
      <w:r w:rsidR="004C3A4F">
        <w:t xml:space="preserve"> </w:t>
      </w:r>
      <w:r w:rsidR="004C3A4F">
        <w:fldChar w:fldCharType="begin"/>
      </w:r>
      <w:r w:rsidR="00805B89">
        <w:instrText xml:space="preserve"> ADDIN ZOTERO_ITEM CSL_CITATION {"citationID":"IQTuXquJ","properties":{"formattedCitation":"[6]","plainCitation":"[6]","noteIndex":0},"citationItems":[{"id":79,"uris":["http://zotero.org/users/local/x9Ws2KBk/items/7C62XRFG"],"itemData":{"id":79,"type":"article-journal","abstract":"Diagnosis of cotton plant diseases is essential to maintain agricultural sustainability and output. This study proposes a YOLO-based deep learning model for leaf disease detection to maximize cotton plant leaf disease detection accuracy. This method ensures a comprehensive evaluation of cotton plant health by combining various image processing techniques, improving the accuracy of disease identification. This study provides a viable path to improve crop health monitoring and management in cotton farming systems and emphasizes the importance of utilizing cutting-edge image processing techniques in agricultural activities. ROC curve performance and classification metrics were better for YOLOv5 than for VGG16 and ResNet50, as it had the highest F1 score (99.21%), recall, and precision. Consistent performance in classification tests was demonstrated by all models, which showed balanced precision, recall, and F1 scores. ResNet50 marginally outperformed VGG16 in terms of true positive rates, F1 score (98.88% vs. 98.65%), recall, and precision. More sophisticated models, such as YOLOv5 and ResNet50, showed higher efficiency and accuracy than VGG16, which makes them more appropriate for applications demanding low false positive rates and high precision. The proposed YOLO-based method improves the accuracy of disease identification, ensuring a thorough assessment of cotton plant health using image processing techniques. The results show that the proposed approach is quite successful in correctly detecting and classifying a variety of diseases that affect cotton plants.","container-title":"Engineering, Technology &amp; Applied Science Research","DOI":"10.48084/etasr.8944","ISSN":"1792-8036, 2241-4487","issue":"1","journalAbbreviation":"Eng. Technol. Appl. Sci. Res.","license":"https://creativecommons.org/licenses/by/4.0/","page":"19947-19952","source":"DOI.org (Crossref)","title":"Comprehensive Analysis of a YOLO-based Deep Learning Model for Cotton Plant Leaf Disease Detection","volume":"15","author":[{"family":"Madhu","given":"Sailaja"},{"family":"RaviSankar","given":"V."}],"issued":{"date-parts":[["2025",2,2]]}}}],"schema":"https://github.com/citation-style-language/schema/raw/master/csl-citation.json"} </w:instrText>
      </w:r>
      <w:r w:rsidR="004C3A4F">
        <w:fldChar w:fldCharType="separate"/>
      </w:r>
      <w:r w:rsidR="00805B89" w:rsidRPr="00805B89">
        <w:t>[6]</w:t>
      </w:r>
      <w:r w:rsidR="004C3A4F">
        <w:fldChar w:fldCharType="end"/>
      </w:r>
      <w:r w:rsidR="00835058">
        <w:t>.</w:t>
      </w:r>
      <w:r w:rsidR="00EE7CEE" w:rsidRPr="00407982">
        <w:t xml:space="preserve"> </w:t>
      </w:r>
      <w:r w:rsidR="00950218" w:rsidRPr="00407982">
        <w:t>This is especially beneficial for weed detection, where diverse and complex datasets are common</w:t>
      </w:r>
      <w:r w:rsidR="004C3A4F">
        <w:t xml:space="preserve"> </w:t>
      </w:r>
      <w:r w:rsidR="004C3A4F">
        <w:fldChar w:fldCharType="begin"/>
      </w:r>
      <w:r w:rsidR="00805B89">
        <w:instrText xml:space="preserve"> ADDIN ZOTERO_ITEM CSL_CITATION {"citationID":"Y675HmwM","properties":{"formattedCitation":"[10]","plainCitation":"[10]","noteIndex":0},"citationItems":[{"id":53,"uris":["http://zotero.org/users/local/x9Ws2KBk/items/ELVH36PH"],"itemData":{"id":53,"type":"article-journal","abstract":"Deep learning has grown tremendously in recent years, having a substantial impact on practically every discipline. The performance of the neural network will improve as the depth of the network is increased, but this progress will come at the cost of time and processing resources. Transfer learning allows us to transfer the knowledge of a model that has been formerly trained for a particular job to a new model that is attempting to solve a related but not identical problem. Specific layers of a pretrained model must be retrained while the others must remain unmodified in order to adapt it to a new task effectively. When faced with a challenge selecting which layers should be enabled for training and which should be frozen, this adaptation is commonly made employing fine-tuning procedures. Furthermore, similar to traditional deep neural network training, there is a typical issue with setting hyper-parameter values. All of these concerns have a substantial effect on training capabilities as well as classification performance. In this study, we examined the performance of five pre-trained networks such as SqueezeNet, GoogleNet, ShuffleNet, Darknet-53 and Inception-V3 with different Epochs, Learning Rates and Mini Batch Sizes in order to evaluate and compare the network’s performance using confusion matrix. Based on the findings, Inception-V3 has achieved the highest accuracy of 96.98%, as well as other evaluation metrics including precision of 92.63%, sensitivity of 92.46%, specificity of 98.12%, and f1-score of 92.49 %, respectively.","container-title":"Open International Journal of Informatics","DOI":"10.11113/oiji2022.10nSpecial","ISSN":"2289-2370","issue":"Special Issue 1","language":"en","license":"Copyright (c) 2022 OIJI","note":"number: Special Issue 1","page":"27-40","source":"oiji.utm.my","title":"Transfer Learning Based Network Performance Comparison of the Pre-Trained Deep Neural Networks using MATLAB","volume":"10","author":[{"family":"Jayapalan","given":"Senthil Kumar"},{"family":"Anuar","given":"Syahid"}],"issued":{"date-parts":[["2022",5,20]]}}}],"schema":"https://github.com/citation-style-language/schema/raw/master/csl-citation.json"} </w:instrText>
      </w:r>
      <w:r w:rsidR="004C3A4F">
        <w:fldChar w:fldCharType="separate"/>
      </w:r>
      <w:r w:rsidR="00805B89" w:rsidRPr="00805B89">
        <w:t>[10]</w:t>
      </w:r>
      <w:r w:rsidR="004C3A4F">
        <w:fldChar w:fldCharType="end"/>
      </w:r>
      <w:r w:rsidR="00EE7CEE" w:rsidRPr="00407982">
        <w:t xml:space="preserve">. </w:t>
      </w:r>
      <w:r w:rsidR="00950218" w:rsidRPr="00407982">
        <w:t>Several CNN architectures have been widely used for image classification, each with unique strengths. MobileNetV2 is lightweight and efficient, ideal for resource-limited environments</w:t>
      </w:r>
      <w:r w:rsidR="004C3A4F">
        <w:t xml:space="preserve"> </w:t>
      </w:r>
      <w:r w:rsidR="004C3A4F">
        <w:fldChar w:fldCharType="begin"/>
      </w:r>
      <w:r w:rsidR="00805B89">
        <w:instrText xml:space="preserve"> ADDIN ZOTERO_ITEM CSL_CITATION {"citationID":"QSbiZzuz","properties":{"formattedCitation":"[11], [12]","plainCitation":"[11], [12]","noteIndex":0},"citationItems":[{"id":56,"uris":["http://zotero.org/users/local/x9Ws2KBk/items/TR4FUR7R"],"itemData":{"id":56,"type":"book","abstract":"The intersection of AI, the Internet of Things (IoT) and edge computing has kindled the edge AI revolution that promises to redefine how we perceive and interact with the physical world through intelligent devices. Edge AI moves intelligence from the network centre to the devices at its edge, entrusting these endpoints to analyse data locally, make decisions, and provide real-time responses. Recent advances in power-efficient high-performance embedded silicon make edge AI a viable proposition, albeit one requiring new distributed architectures and novel design concepts. Moving decision-making closer to the edge makes responses faster and systems more reliable, while the constant pressure to reduce network bandwidth demand and the need to contain spiralling data storage and operations costs help justify the engineering investment necessary to embrace this new paradigm. Moving to decentralised operation opens the door to a multitude of novel applications, covering immersive technologies and autonomous systems across fields as diverse as healthcare and industrial automation, personal assistance and prognostics, surgery, and process control. In the best tradition of systems engineering, the first stage of this transition process is understanding the application domain for edge AI deployment, the \"system context\". This book presents some key topics and early thinking from the EdgeAI* project, covering data backhaul technologies, lifecycle management, mechanisms for developing AIs at the edge and techniques for interacting with those AIs. It provides examples of application domains before concluding with a review of how edge AI systems can be understood by their users. It also examines and presents new results based on current investigations and activities in edge AI technologies, considering the future trends in autonomic systems, hyperautomation, AI engineering, generative AI, connectivity, and cybersecurity mesh. This book aims to empower the reader with the knowledge and insights needed to understand and embrace the transformative power of edge AI technology. The extensively referenced chapters, contributed by experts and thought leaders in the field, are recommended to anyone interested in developing edge AI systems. *Edge AI Technologies for Optimised Performance Embedded Processing\"\" (EdgeAI) Key Digital Technologies (KDT) Joint Undertaking (JU) European research project. https://https://edge-ai-tech.eu","collection-title":"River Publishers Series in Communications and Networking","event-place":"Erscheinungsort nicht ermittelbar","ISBN":"978-87-7004-102-7","language":"en","number-of-pages":"1","publisher":"Taylor &amp; Francis","publisher-place":"Erscheinungsort nicht ermittelbar","source":"K10plus ISBN","title":"Advancing Edge Artificial Intelligence: System Contexts","title-short":"Advancing Edge Artificial Intelligence","editor":[{"family":"Vermesan","given":"Ovidiu"},{"family":"Marples","given":"Dave"}],"issued":{"date-parts":[["2024"]]}}},{"id":57,"uris":["http://zotero.org/users/local/x9Ws2KBk/items/G9GNPPNX"],"itemData":{"id":57,"type":"paper-conference","abstract":"Addressing the complexities of real-time collision-free route tracking for mobile robots operating in expansive and dynamic environments is paramount, particularly in the context of agriculture, a vital revenue source for India. Variables such as disease, insect infestations, and sudden climate fluctuations contribute to bacterial and fungal infections in crops. Early detection of these ailments is crucial for effective mitigation. The Agritech robot operates within this dynamic agricultural landscape, employing a sophisticated system to identify and address tomato plant diseases. Utilizing a convolutional neural network (CNN) for feature extraction and image classification, the robot traverses the agricultural terrain, capturing and categorizing plant images into healthy and unhealthy states. Upon detection of disease, the robot autonomously activates a pesticide sprayer, targeting infected plants with precision. The accompanying application facilitates the identification of eight prevalent tomato plant diseases, including Bacterial Blight, Leaf Spot, Anthracnose, Spider Mites, Yellow Leaf Curl, Leaf Mould, and Mosaic Virus. By integrating advanced technology with agricultural practices, autonomous robots mitigate the risks associated with human error, offering a promising solution for sustainable farming practices.","container-title":"2024 Second International Conference on Networks, Multimedia and Information Technology (NMITCON)","DOI":"10.1109/NMITCON62075.2024.10699197","event-title":"2024 Second International Conference on Networks, Multimedia and Information Technology (NMITCON)","page":"1-7","source":"IEEE Xplore","title":"Smart Autonomous Agriculture Robot for Multipurpose Farming Application","URL":"https://ieeexplore.ieee.org/abstract/document/10699197","author":[{"family":"Kiran","given":"Kona Chandra"},{"family":"Rithin","given":"H N"},{"family":"Sathwik","given":"K"},{"family":"Shreya","given":"L S"},{"family":"Venkatesh Murthy","given":"B. T."}],"accessed":{"date-parts":[["2025",3,19]]},"issued":{"date-parts":[["2024",8]]}}}],"schema":"https://github.com/citation-style-language/schema/raw/master/csl-citation.json"} </w:instrText>
      </w:r>
      <w:r w:rsidR="004C3A4F">
        <w:fldChar w:fldCharType="separate"/>
      </w:r>
      <w:r w:rsidR="00805B89" w:rsidRPr="00805B89">
        <w:t>[11], [12]</w:t>
      </w:r>
      <w:r w:rsidR="004C3A4F">
        <w:fldChar w:fldCharType="end"/>
      </w:r>
      <w:r w:rsidR="00950218" w:rsidRPr="00407982">
        <w:t>VGG16, though simple, excels in image recognition tasks, while ResNet50, with its residual learning architecture, overcomes vanishing gradient issues and supports deeper networks. Comparing these models in weed classification reveals differences in accuracy, computational complexity, and robustness, aiding their real-world applicability.</w:t>
      </w:r>
    </w:p>
    <w:p w14:paraId="0EC904D4" w14:textId="5F0421E4" w:rsidR="001F5C73" w:rsidRPr="00D857AC" w:rsidRDefault="001F5C73" w:rsidP="00407982">
      <w:pPr>
        <w:pStyle w:val="ETASRbodytext"/>
      </w:pPr>
      <w:r w:rsidRPr="00407982">
        <w:t>This research aims to evaluate and compare MobileNetV2, VGG16, and ResNet50</w:t>
      </w:r>
      <w:r w:rsidR="004C3A4F">
        <w:t xml:space="preserve"> </w:t>
      </w:r>
      <w:r w:rsidR="004C3A4F">
        <w:fldChar w:fldCharType="begin"/>
      </w:r>
      <w:r w:rsidR="00805B89">
        <w:instrText xml:space="preserve"> ADDIN ZOTERO_ITEM CSL_CITATION {"citationID":"eYhwyOUm","properties":{"formattedCitation":"[13]","plainCitation":"[13]","noteIndex":0},"citationItems":[{"id":49,"uris":["http://zotero.org/users/local/x9Ws2KBk/items/9NN25RM5"],"itemData":{"id":49,"type":"article-journal","abstract":"In recent times, the use of artificial intelligence (AI) in agriculture has become the most important. The technology adoption in agriculture if creatively approached. Controlling on the diseased leaves during the growing stages of crops is a crucial step. The disease detection, classification, and analysis of diseased leaves at an early stage, as well as possible solutions, are always helpful in agricultural progress. The disease detection and classification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classified the sick and healthy leaves. The CNN based Visual Geometry Group (VGG) model is used for improved performance measures. The crops leaves images dataset is considered for training and testing the model. The performance measure parameters, i.e., accuracy, sensitivity, specificity precision, recall and F1-score were calculated and monitored. The main objective of research with the proposed model is to make on-going improvements in the performance. The designed model classifies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Agriculture","page":"23-33","source":"ScienceDirect","title":"Transfer Learning for Multi-Crop Leaf Disease Image Classification using Convolutional Neural Network VGG","volume":"6","author":[{"family":"Paymode","given":"Ananda S."},{"family":"Malode","given":"Vandana B."}],"issued":{"date-parts":[["2022",1,1]]}}}],"schema":"https://github.com/citation-style-language/schema/raw/master/csl-citation.json"} </w:instrText>
      </w:r>
      <w:r w:rsidR="004C3A4F">
        <w:fldChar w:fldCharType="separate"/>
      </w:r>
      <w:r w:rsidR="00805B89" w:rsidRPr="00805B89">
        <w:t>[13]</w:t>
      </w:r>
      <w:r w:rsidR="004C3A4F">
        <w:fldChar w:fldCharType="end"/>
      </w:r>
      <w:r w:rsidRPr="00407982">
        <w:t xml:space="preserve"> for weed identification in agricultural </w:t>
      </w:r>
      <w:r w:rsidR="00307A25" w:rsidRPr="00407982">
        <w:t>lands</w:t>
      </w:r>
      <w:r w:rsidRPr="00407982">
        <w:t>. Key methods include data augmentation for model generalization, transfer learning to enhance performance, and rigorous evaluation of accuracy, computational efficiency, and inference time. By demonstrating the potential of deep learning, this study seeks to improve the accuracy, efficiency, and scalability of plant classification, advancing agriculture</w:t>
      </w:r>
      <w:r w:rsidR="00307A25" w:rsidRPr="00407982">
        <w:t>, targeted weed control, botany</w:t>
      </w:r>
      <w:r w:rsidRPr="00407982">
        <w:t xml:space="preserve"> and environmental conservation</w:t>
      </w:r>
      <w:r w:rsidR="00F452FB">
        <w:t xml:space="preserve"> </w:t>
      </w:r>
      <w:r w:rsidR="00F452FB">
        <w:fldChar w:fldCharType="begin"/>
      </w:r>
      <w:r w:rsidR="00F452FB">
        <w:instrText xml:space="preserve"> ADDIN ZOTERO_ITEM CSL_CITATION {"citationID":"BT9GqglH","properties":{"formattedCitation":"[14]","plainCitation":"[14]","noteIndex":0},"citationItems":[{"id":2,"uris":["http://zotero.org/users/local/x9Ws2KBk/items/9IVMM94Q"],"itemData":{"id":2,"type":"article-journal","abstract":"This paper explores the potential of machine learning algorithms for weed and crop classification from UAV images. The identification of weeds in crops is a challenging task that has been addressed through orthomosaicing of images, feature extraction and labelling of images to train machine learning algorithms. In this paper, the performances of several machine learning algorithms, random forest (RF), support vector machine (SVM) and k-nearest neighbours (KNN), are analysed to detect weeds using UAV images collected from a chilli crop field located in Australia. The evaluation metrics used in the comparison of performance were accuracy, precision, recall, false positive rate and kappa coefficient. MATLAB is used for simulating the machine learning algorithms; and the achieved weed detection accuracies are 96% using RF, 94% using SVM and 63% using KNN. Based on this study, RF and SVM algorithms are efficient and practical to use, and can be implemented easily for detecting weed from UAV images.","container-title":"Agriculture","DOI":"10.3390/agriculture11050387","ISSN":"2077-0472","issue":"5","journalAbbreviation":"Agriculture","language":"en","license":"https://creativecommons.org/licenses/by/4.0/","page":"387","source":"DOI.org (Crossref)","title":"Early Weed Detection Using Image Processing and Machine Learning Techniques in an Australian Chilli Farm","volume":"11","author":[{"family":"Islam","given":"Nahina"},{"family":"Rashid","given":"Md Mamunur"},{"family":"Wibowo","given":"Santoso"},{"family":"Xu","given":"Cheng-Yuan"},{"family":"Morshed","given":"Ahsan"},{"family":"Wasimi","given":"Saleh A."},{"family":"Moore","given":"Steven"},{"family":"Rahman","given":"Sk Mostafizur"}],"issued":{"date-parts":[["2021",4,25]]}}}],"schema":"https://github.com/citation-style-language/schema/raw/master/csl-citation.json"} </w:instrText>
      </w:r>
      <w:r w:rsidR="00F452FB">
        <w:fldChar w:fldCharType="separate"/>
      </w:r>
      <w:r w:rsidR="00F452FB" w:rsidRPr="00F452FB">
        <w:t>[14]</w:t>
      </w:r>
      <w:r w:rsidR="00F452FB">
        <w:fldChar w:fldCharType="end"/>
      </w:r>
      <w:r w:rsidR="00F452FB">
        <w:t xml:space="preserve"> </w:t>
      </w:r>
      <w:r w:rsidR="00F452FB">
        <w:fldChar w:fldCharType="begin"/>
      </w:r>
      <w:r w:rsidR="00F452FB">
        <w:instrText xml:space="preserve"> ADDIN ZOTERO_ITEM CSL_CITATION {"citationID":"B6OBArRK","properties":{"formattedCitation":"[15]","plainCitation":"[15]","noteIndex":0},"citationItems":[{"id":17,"uris":["http://zotero.org/users/local/x9Ws2KBk/items/F4ZWT4V5"],"itemData":{"id":17,"type":"chapter","container-title":"Innovations in Computational Intelligence and Computer Vision","event-place":"Singapore","ISBN":"978-981-99-2601-5","language":"en","note":"collection-title: Lecture Notes in Networks and Systems\nDOI: 10.1007/978-981-99-2602-2_1","page":"1-12","publisher":"Springer Nature Singapore","publisher-place":"Singapore","source":"DOI.org (Crossref)","title":"Empirical Study of Multi-class Weed Classification Using Deep Learning Network Through Transfer Learning","URL":"https://link.springer.com/10.1007/978-981-99-2602-2_1","volume":"680","editor":[{"family":"Roy","given":"Satyabrata"},{"family":"Sinwar","given":"Deepak"},{"family":"Dey","given":"Nilanjan"},{"family":"Perumal","given":"Thinagaran"},{"family":"Tavares","given":"João Manuel R. S."}],"author":[{"family":"Gourisaria","given":"Mahendra Kumar"},{"family":"Sahoo","given":"Vishal Kumar"},{"family":"Sahoo","given":"Biswajit"},{"family":"Sarangi","given":"Partha Pratim"},{"family":"Singh","given":"Vijander"}],"accessed":{"date-parts":[["2025",3,12]]},"issued":{"date-parts":[["2023"]]}}}],"schema":"https://github.com/citation-style-language/schema/raw/master/csl-citation.json"} </w:instrText>
      </w:r>
      <w:r w:rsidR="00F452FB">
        <w:fldChar w:fldCharType="separate"/>
      </w:r>
      <w:r w:rsidR="00F452FB" w:rsidRPr="00F452FB">
        <w:t>[15]</w:t>
      </w:r>
      <w:r w:rsidR="00F452FB">
        <w:fldChar w:fldCharType="end"/>
      </w:r>
      <w:r w:rsidR="00805B89">
        <w:t xml:space="preserve"> </w:t>
      </w:r>
      <w:r w:rsidR="00944960">
        <w:t xml:space="preserve"> </w:t>
      </w:r>
      <w:r w:rsidRPr="00407982">
        <w:t>.</w:t>
      </w:r>
    </w:p>
    <w:p w14:paraId="250C9260" w14:textId="461F14FA" w:rsidR="00C52F11" w:rsidRPr="006A6B49" w:rsidRDefault="00D730DD" w:rsidP="003C3061">
      <w:pPr>
        <w:pStyle w:val="Heading1"/>
      </w:pPr>
      <w:r w:rsidRPr="006A6B49">
        <w:t>Literature Survey</w:t>
      </w:r>
    </w:p>
    <w:p w14:paraId="567F544C" w14:textId="158F0676" w:rsidR="004C3A4F" w:rsidRDefault="00506C5C" w:rsidP="000D4DD2">
      <w:pPr>
        <w:pStyle w:val="ETASRbodytext"/>
      </w:pPr>
      <w:r w:rsidRPr="00407982">
        <w:t>The increasing need for precision agriculture has driven extensive research into automated weed classification and detection. Various ML and D</w:t>
      </w:r>
      <w:r w:rsidR="00835058">
        <w:t xml:space="preserve">L </w:t>
      </w:r>
      <w:r w:rsidRPr="00407982">
        <w:t>techniques have been explored to enhance accuracy and efficiency in differentiating crops from weeds, leading to improved weed management systems.</w:t>
      </w:r>
      <w:r w:rsidR="009678C8" w:rsidRPr="00407982">
        <w:t xml:space="preserve"> </w:t>
      </w:r>
      <w:r w:rsidR="004C3A4F" w:rsidRPr="004C3A4F">
        <w:t xml:space="preserve">In </w:t>
      </w:r>
      <w:r w:rsidR="004C3A4F">
        <w:fldChar w:fldCharType="begin"/>
      </w:r>
      <w:r w:rsidR="004C3A4F">
        <w:instrText xml:space="preserve"> ADDIN ZOTERO_ITEM CSL_CITATION {"citationID":"iZyDNbNn","properties":{"formattedCitation":"[1]","plainCitation":"[1]","noteIndex":0},"citationItems":[{"id":76,"uris":["http://zotero.org/users/local/x9Ws2KBk/items/UHMVIMMU"],"itemData":{"id":76,"type":"article-journal","abstract":"The major concern in Pakistani agriculture is the reduction of growing weed. This research aims to provide a weed detection tool for future agri-robots. The weed detection tool incorporates the use of machine-learning procedure explicitly implementing Support Vector Machines (SVMs) and blob analysis for the effective classification of crop and weed. Weed revealing is based on characteristic features i.e. red green blue (RGB) components which differentiate soil and plant. Morphological features—centroidand length aid to distinguish shape of crop and weed leaves. Following feature extraction, the positive and negative margins are separated by a hyper-plane. The separating hyper-plane acts as the decision surface. Sample input consists of multiple digital field images of carrot crops. Training samples of seventy two images are taken. Accuracy of the outcomes discloses that SVM and blob analysis attain above 50-95% accuracy.","container-title":"Engineering, Technology &amp; Applied Science Research","DOI":"10.48084/etasr.1647","ISSN":"1792-8036, 2241-4487","issue":"1","journalAbbreviation":"Eng. Technol. Appl. Sci. Res.","page":"2412-2416","source":"DOI.org (Crossref)","title":"Weed Detection Using SVMs","volume":"8","author":[{"family":"Murawwat","given":"S."},{"family":"Qureshi","given":"A."},{"family":"Ahmad","given":"S."},{"family":"Shahid","given":"Y."}],"issued":{"date-parts":[["2018",2,20]]}}}],"schema":"https://github.com/citation-style-language/schema/raw/master/csl-citation.json"} </w:instrText>
      </w:r>
      <w:r w:rsidR="004C3A4F">
        <w:fldChar w:fldCharType="separate"/>
      </w:r>
      <w:r w:rsidR="004C3A4F" w:rsidRPr="004C3A4F">
        <w:t>[1]</w:t>
      </w:r>
      <w:r w:rsidR="004C3A4F">
        <w:fldChar w:fldCharType="end"/>
      </w:r>
      <w:r w:rsidR="004C3A4F" w:rsidRPr="004C3A4F">
        <w:t xml:space="preserve">, used a dataset of 72 training and 8 testing digital images of carrot crops to implement weed detection using SVMs and blob analysis. They extracted features such as RGB values, centroid, and leaf length for classification, achieving an </w:t>
      </w:r>
      <w:r w:rsidR="004C3A4F" w:rsidRPr="004C3A4F">
        <w:t>accuracy range of 50% to 95%. They observed that non-overlapping crop and weed leaves resulted in the highest accuracy, while overlapping led to reduced performance</w:t>
      </w:r>
      <w:r w:rsidRPr="00407982">
        <w:t xml:space="preserve">. </w:t>
      </w:r>
    </w:p>
    <w:p w14:paraId="3A1BA9AA" w14:textId="42CFACC7" w:rsidR="0082521F" w:rsidRDefault="0082521F" w:rsidP="00407982">
      <w:pPr>
        <w:pStyle w:val="ETASRbodytext"/>
      </w:pPr>
      <w:r w:rsidRPr="0082521F">
        <w:t xml:space="preserve">In </w:t>
      </w:r>
      <w:r>
        <w:fldChar w:fldCharType="begin"/>
      </w:r>
      <w:r w:rsidR="00805B89">
        <w:instrText xml:space="preserve"> ADDIN ZOTERO_ITEM CSL_CITATION {"citationID":"PZRt1Ii3","properties":{"formattedCitation":"[5]","plainCitation":"[5]","noteIndex":0},"citationItems":[{"id":78,"uris":["http://zotero.org/users/local/x9Ws2KBk/items/8762TRDD"],"itemData":{"id":78,"type":"article-journal","abstract":"Tomato is a common vegetable crop extensively cultivated in the farming lands in India. The hot climate of India is perfect for its development, but particular weather conditions along with many other aspects affect the growing of tomato plants. Apart from these natural disasters and weather conditions, plant diseases consist a major issue in crop production. Precisely classifying leaf and fruit diseases in tomato plants is a vital step toward computerizing processes. Traditional disease detection models for tomato crops often fall short in predictability. To address this, Machine Learning (ML) and Deep Learning (DL) models have been developed, presenting advanced classification capabilities and the ability to manage the vast variability in agricultural data that conventional computer vision models struggle with. This work presents an Integration of DL with Fox Optimization Algorithm (FOA) for the Recognition and Classification of Tomato Leaf and Fruit Diseases (IDLFOA-DCTLFD). The major objective of the proposed IDLFOA-DCTLFD model is to enhance the detection and classification outcomes of tomato leaf and fruit diseases. At the initial stage, the Median Filter (MF) model is used for pre-processing and the Efficient Channel Attention-SqueezeNet (ECA-SqueezeNet) model is employed for feature extraction. For the hyperparameter tuning process, the proposed IDLFOA-DCTLFD technique implements the FOA. Finally, a Wasserstein Generative Adversarial Network (WGAN) is utilized for the detection of tomato leaf and fruit diseases. The IDLFOA-DCTLFD method is experimentally examined in a tomato leaf and fruit dataset. The experimental validation of the IDLFOA-DCTLFD methodology portrayed a superior accuracy value of 98.02%, surpassing the existing techniques.","container-title":"Engineering, Technology &amp; Applied Science Research","DOI":"10.48084/etasr.9216","ISSN":"1792-8036, 2241-4487","issue":"1","journalAbbreviation":"Eng. Technol. Appl. Sci. Res.","license":"https://creativecommons.org/licenses/by/4.0/","page":"19343-19348","source":"DOI.org (Crossref)","title":"Integration of Deep Learning with Fox Optimization Algorithm for Early Detection and Classification of Tomato Leaf and Fruit Diseases","volume":"15","author":[{"family":"Sundaramoorthi","given":"K."},{"family":"Kamarasan","given":"Mari"}],"issued":{"date-parts":[["2025",2,2]]}}}],"schema":"https://github.com/citation-style-language/schema/raw/master/csl-citation.json"} </w:instrText>
      </w:r>
      <w:r>
        <w:fldChar w:fldCharType="separate"/>
      </w:r>
      <w:r w:rsidR="00805B89" w:rsidRPr="00805B89">
        <w:t>[5]</w:t>
      </w:r>
      <w:r>
        <w:fldChar w:fldCharType="end"/>
      </w:r>
      <w:r>
        <w:t xml:space="preserve">, the researchers </w:t>
      </w:r>
      <w:r w:rsidRPr="0082521F">
        <w:t>used a tomato leaf and fruit image dataset containing 10,125 images across 9 disease classes. They developed a model called IDLFOA-DCTLFD by integrating Deep Learning with the Fox Optimization Algorithm. The approach utilized a Median Filter (MF) for image preprocessing, ECA-SqueezeNet for feature extraction, FOA for hyperparameter tuning, and a Wasserstein GAN (WGAN) for classification. The model achieved a high classification accuracy of 98.02%, outperforming existing methods such as ResNet50, VGG16, and Xception. The authors observed that this integration significantly enhanced disease detection and classification performance, though they noted limitations related to overfitting and real-world variability.</w:t>
      </w:r>
    </w:p>
    <w:p w14:paraId="05E54EEF" w14:textId="7208C8BF" w:rsidR="00805B89" w:rsidRDefault="00805B89" w:rsidP="00407982">
      <w:pPr>
        <w:pStyle w:val="ETASRbodytext"/>
      </w:pPr>
      <w:r>
        <w:t xml:space="preserve">The research in </w:t>
      </w:r>
      <w:r>
        <w:fldChar w:fldCharType="begin"/>
      </w:r>
      <w:r>
        <w:instrText xml:space="preserve"> ADDIN ZOTERO_ITEM CSL_CITATION {"citationID":"4wBOQvBI","properties":{"formattedCitation":"[4]","plainCitation":"[4]","noteIndex":0},"citationItems":[{"id":64,"uris":["http://zotero.org/users/local/x9Ws2KBk/items/A7W244NQ"],"itemData":{"id":64,"type":"article-journal","abstract":"Weed control is essential in agriculture since weeds reduce yields, increase production cost, impede harvesting, and degrade product quality. As a result, it is indeed critical to recognize weeds early in their vegetation cycle to evade negative impacts to crop growth. Earlier traditional methods used machine learning to determine crops along with weed species, but they had issues with weed detection efficiency at early growth stages. The current work proposes the implementation of a deep learning method that provides accurate results for precise weed recognition. Two different deep convolution neural networks have been used for our classification framework, namely Efficient Net B2 and Efficient Net B4. The plant seedlings dataset is utilized to investigate the proposed work. The evaluation metrics average accuracy, precision, recall, and F1-score were used. The findings demonstrate that the proposed approach is capable of differentiating between 12 species of a plant seedling dataset which contains 3 crops and 9 weeds. The average classification accuracy and F1 score are 99.00% for our Efficient Net B4 model and 97.00% for the Efficient Net B2. In addition, the proposed Efficient Net-B4 model performance is compared to the one of existing models on the plant seedlings dataset and the results showed that the proposed model Efficient Net B4 has superior performance. We intend to detect diseases in the identified plant species in our future research.","container-title":"Engineering, Technology &amp; Applied Science Research","DOI":"10.48084/etasr.5282","ISSN":"1792-8036, 2241-4487","issue":"6","journalAbbreviation":"Eng. Technol. Appl. Sci. Res.","language":"en","license":"https://creativecommons.org/licenses/by/4.0/","page":"9464-9470","source":"DOI.org (Crossref)","title":"Deep Convolutional Neural Network Architecture for Plant Seedling Classification","volume":"12","author":[{"family":"Kundur","given":"N. C."},{"family":"Mallikarjuna","given":"P. B."}],"issued":{"date-parts":[["2022",12,1]]}}}],"schema":"https://github.com/citation-style-language/schema/raw/master/csl-citation.json"} </w:instrText>
      </w:r>
      <w:r>
        <w:fldChar w:fldCharType="separate"/>
      </w:r>
      <w:r w:rsidRPr="00805B89">
        <w:t>[4]</w:t>
      </w:r>
      <w:r>
        <w:fldChar w:fldCharType="end"/>
      </w:r>
      <w:r>
        <w:t xml:space="preserve"> </w:t>
      </w:r>
      <w:r w:rsidRPr="00805B89">
        <w:t>consisting of 5541 images representing 12 species (3 crops and 9 weeds), to develop a deep learning-based classification model. They applied EfficientNet B2 and EfficientNet B4 architectures for plant seedling classification, incorporating image preprocessing, segmentation, and transfer learning techniques. The EfficientNet B4 model achieved superior performance with 99% accuracy and F1-score, while EfficientNet B2 reached 97% accuracy and F1-score. Their findings show that EfficientNet B4 outperforms previous CNN-based methods and effectively differentiates between similar plant species, though misclassification occurred for visually similar classes like black grass and loose silky bent. The authors note that further improvements could be achieved with higher-resolution images and larger datasets.</w:t>
      </w:r>
    </w:p>
    <w:p w14:paraId="0FC67695" w14:textId="4B187FA2" w:rsidR="00A3419E" w:rsidRPr="00407982" w:rsidRDefault="00944960" w:rsidP="00407982">
      <w:pPr>
        <w:pStyle w:val="ETASRbodytext"/>
      </w:pPr>
      <w:r w:rsidRPr="00944960">
        <w:t xml:space="preserve">In </w:t>
      </w:r>
      <w:r>
        <w:fldChar w:fldCharType="begin"/>
      </w:r>
      <w:r w:rsidR="00805B89">
        <w:instrText xml:space="preserve"> ADDIN ZOTERO_ITEM CSL_CITATION {"citationID":"qONz38SI","properties":{"formattedCitation":"[6]","plainCitation":"[6]","noteIndex":0},"citationItems":[{"id":79,"uris":["http://zotero.org/users/local/x9Ws2KBk/items/7C62XRFG"],"itemData":{"id":79,"type":"article-journal","abstract":"Diagnosis of cotton plant diseases is essential to maintain agricultural sustainability and output. This study proposes a YOLO-based deep learning model for leaf disease detection to maximize cotton plant leaf disease detection accuracy. This method ensures a comprehensive evaluation of cotton plant health by combining various image processing techniques, improving the accuracy of disease identification. This study provides a viable path to improve crop health monitoring and management in cotton farming systems and emphasizes the importance of utilizing cutting-edge image processing techniques in agricultural activities. ROC curve performance and classification metrics were better for YOLOv5 than for VGG16 and ResNet50, as it had the highest F1 score (99.21%), recall, and precision. Consistent performance in classification tests was demonstrated by all models, which showed balanced precision, recall, and F1 scores. ResNet50 marginally outperformed VGG16 in terms of true positive rates, F1 score (98.88% vs. 98.65%), recall, and precision. More sophisticated models, such as YOLOv5 and ResNet50, showed higher efficiency and accuracy than VGG16, which makes them more appropriate for applications demanding low false positive rates and high precision. The proposed YOLO-based method improves the accuracy of disease identification, ensuring a thorough assessment of cotton plant health using image processing techniques. The results show that the proposed approach is quite successful in correctly detecting and classifying a variety of diseases that affect cotton plants.","container-title":"Engineering, Technology &amp; Applied Science Research","DOI":"10.48084/etasr.8944","ISSN":"1792-8036, 2241-4487","issue":"1","journalAbbreviation":"Eng. Technol. Appl. Sci. Res.","license":"https://creativecommons.org/licenses/by/4.0/","page":"19947-19952","source":"DOI.org (Crossref)","title":"Comprehensive Analysis of a YOLO-based Deep Learning Model for Cotton Plant Leaf Disease Detection","volume":"15","author":[{"family":"Madhu","given":"Sailaja"},{"family":"RaviSankar","given":"V."}],"issued":{"date-parts":[["2025",2,2]]}}}],"schema":"https://github.com/citation-style-language/schema/raw/master/csl-citation.json"} </w:instrText>
      </w:r>
      <w:r>
        <w:fldChar w:fldCharType="separate"/>
      </w:r>
      <w:r w:rsidR="00805B89" w:rsidRPr="00805B89">
        <w:t>[6]</w:t>
      </w:r>
      <w:r>
        <w:fldChar w:fldCharType="end"/>
      </w:r>
      <w:r>
        <w:t xml:space="preserve"> , </w:t>
      </w:r>
      <w:r w:rsidRPr="00944960">
        <w:t>used a public Kaggle dataset of cotton plant leaf images to detect and classify cotton leaf diseases. They applied image preprocessing techniques followed by the use of deep learning models—YOLOv5, ResNet50, and VGG16. Using YOLOv5, they achieved superior performance with a maximum F1 score of 99.21%, outperforming ResNet50 (98.88%) and VGG16 (98.65%). The study found that YOLOv5, due to its single-stage architecture and high-speed inference, is more effective for real-time detection, while ResNet50 and VGG16 also provided reliable results. The authors concluded that YOLOv5 is most suitable for practical agricultural applications due to its high precision and low false positive rates, demonstrating the promise of deep learning for sustainable cotton farming.</w:t>
      </w:r>
    </w:p>
    <w:p w14:paraId="27DB0F98" w14:textId="4E1A43F4" w:rsidR="009678C8" w:rsidRDefault="00506C5C" w:rsidP="00407982">
      <w:pPr>
        <w:pStyle w:val="ETASRbodytext"/>
      </w:pPr>
      <w:r w:rsidRPr="00407982">
        <w:t>In a broader perspective,</w:t>
      </w:r>
      <w:r w:rsidR="00944960">
        <w:t xml:space="preserve"> </w:t>
      </w:r>
      <w:r w:rsidR="00944960">
        <w:fldChar w:fldCharType="begin"/>
      </w:r>
      <w:r w:rsidR="00944960">
        <w:instrText xml:space="preserve"> ADDIN ZOTERO_ITEM CSL_CITATION {"citationID":"CJx7TMXK","properties":{"formattedCitation":"[2]","plainCitation":"[2]","noteIndex":0},"citationItems":[{"id":1,"uris":["http://zotero.org/users/local/x9Ws2KBk/items/F6IFB4KC"],"itemData":{"id":1,"type":"article-journal","abstract":"In modern agriculture, there are many technologies that improve the performance of farming and production of the main plant. Few such important technologies are the machine learning and deep learning for the automatic weed classification and detection. It is very useful to control or remove the weeds in the agriculture lands by automated weed control systems. This paper gives the overall survey of the existing research of the weed classification and detection using various techniques present in the digital image processing, machine learning and deep learning field. It also covers the merits, demerits and challenges of the existing methods and the future scope of the research.","container-title":"Journal of Information Technology and Digital World","DOI":"10.36548/jitdw.2021.4.004","ISSN":"2582-418X","issue":"4","journalAbbreviation":"JITDW","language":"en","page":"281-289","source":"DOI.org (Crossref)","title":"A Comprehensive Survey for Weed Classification and Detection in Agriculture Lands","volume":"3","author":[{"family":"Krishnan","given":"G. Hari"},{"family":"Rajasenbagam","given":"T."}],"issued":{"date-parts":[["2022",4,25]]}}}],"schema":"https://github.com/citation-style-language/schema/raw/master/csl-citation.json"} </w:instrText>
      </w:r>
      <w:r w:rsidR="00944960">
        <w:fldChar w:fldCharType="separate"/>
      </w:r>
      <w:r w:rsidR="00944960" w:rsidRPr="00944960">
        <w:t>[2]</w:t>
      </w:r>
      <w:r w:rsidR="00944960">
        <w:fldChar w:fldCharType="end"/>
      </w:r>
      <w:r w:rsidR="00835058">
        <w:t xml:space="preserve"> </w:t>
      </w:r>
      <w:r w:rsidRPr="00407982">
        <w:t>presents a comprehensive survey of ML and DL techniques for weed classification and detection. The survey reviews multiple datasets, including DeepWeeds and custom datasets from various crops. Traditional machine learning models (SVM, Random Forest, Naïve Bayes) are compared with deep learning models such as CNN, ResNet, MobileNet, InceptionV3, VGG16, YOLO-v3, and Faster R-CNN. The study finds that transfer learning-based models perform best for classification tasks, while SSD and YOLO-v3 are optimal for object detection. However, deep learning models require large labeled datasets, GPU resources, and extensive tuning. The research suggests future integration of segmentation techniques to improve detection accuracy and localization</w:t>
      </w:r>
      <w:r w:rsidR="004E7A62">
        <w:t>.</w:t>
      </w:r>
    </w:p>
    <w:p w14:paraId="40AF1262" w14:textId="4C9376B1" w:rsidR="009678C8" w:rsidRDefault="009678C8" w:rsidP="009678C8">
      <w:pPr>
        <w:pStyle w:val="Heading1"/>
      </w:pPr>
      <w:r>
        <w:lastRenderedPageBreak/>
        <w:t>Methodology</w:t>
      </w:r>
    </w:p>
    <w:p w14:paraId="48FA2A8B" w14:textId="396AAAA7" w:rsidR="00431F36" w:rsidRPr="006A6B49" w:rsidRDefault="009678C8" w:rsidP="0029116B">
      <w:pPr>
        <w:pStyle w:val="ETASRbodytext"/>
      </w:pPr>
      <w:r w:rsidRPr="009678C8">
        <w:t>A systematic process, from data to evaluation, was used to build a robust plant classification system designed for real-world</w:t>
      </w:r>
      <w:r w:rsidR="00B62AE0">
        <w:t xml:space="preserve"> </w:t>
      </w:r>
      <w:r w:rsidR="00DF6261" w:rsidRPr="002378A1">
        <w:rPr>
          <w:rFonts w:eastAsia="Times New Roman"/>
          <w:b/>
          <w:bCs/>
          <w:noProof/>
        </w:rPr>
        <mc:AlternateContent>
          <mc:Choice Requires="wps">
            <w:drawing>
              <wp:anchor distT="0" distB="0" distL="114300" distR="114300" simplePos="0" relativeHeight="251646976" behindDoc="0" locked="0" layoutInCell="1" allowOverlap="1" wp14:anchorId="15774280" wp14:editId="08AAF413">
                <wp:simplePos x="0" y="0"/>
                <wp:positionH relativeFrom="margin">
                  <wp:align>right</wp:align>
                </wp:positionH>
                <wp:positionV relativeFrom="margin">
                  <wp:align>top</wp:align>
                </wp:positionV>
                <wp:extent cx="3162300" cy="35375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538025"/>
                        </a:xfrm>
                        <a:prstGeom prst="rect">
                          <a:avLst/>
                        </a:prstGeom>
                        <a:solidFill>
                          <a:srgbClr val="FFFFFF"/>
                        </a:solidFill>
                        <a:ln w="9525">
                          <a:noFill/>
                          <a:miter lim="800000"/>
                          <a:headEnd/>
                          <a:tailEnd/>
                        </a:ln>
                      </wps:spPr>
                      <wps:txbx>
                        <w:txbxContent>
                          <w:tbl>
                            <w:tblPr>
                              <w:tblStyle w:val="TableGrid"/>
                              <w:tblW w:w="4951" w:type="dxa"/>
                              <w:jc w:val="center"/>
                              <w:tblBorders>
                                <w:left w:val="none" w:sz="0" w:space="0" w:color="auto"/>
                                <w:right w:val="none" w:sz="0" w:space="0" w:color="auto"/>
                                <w:insideH w:val="none" w:sz="0" w:space="0" w:color="auto"/>
                                <w:insideV w:val="none" w:sz="0" w:space="0" w:color="auto"/>
                              </w:tblBorders>
                              <w:tblLayout w:type="fixed"/>
                              <w:tblCellMar>
                                <w:left w:w="0" w:type="dxa"/>
                                <w:right w:w="0" w:type="dxa"/>
                              </w:tblCellMar>
                              <w:tblLook w:val="06A0" w:firstRow="1" w:lastRow="0" w:firstColumn="1" w:lastColumn="0" w:noHBand="1" w:noVBand="1"/>
                            </w:tblPr>
                            <w:tblGrid>
                              <w:gridCol w:w="1191"/>
                              <w:gridCol w:w="3760"/>
                            </w:tblGrid>
                            <w:tr w:rsidR="0092582C" w:rsidRPr="00FB2A0A" w14:paraId="28239065" w14:textId="77777777" w:rsidTr="002740C4">
                              <w:trPr>
                                <w:cantSplit/>
                                <w:jc w:val="center"/>
                              </w:trPr>
                              <w:tc>
                                <w:tcPr>
                                  <w:tcW w:w="1191" w:type="dxa"/>
                                  <w:tcBorders>
                                    <w:top w:val="single" w:sz="4" w:space="0" w:color="auto"/>
                                    <w:bottom w:val="single" w:sz="4" w:space="0" w:color="auto"/>
                                  </w:tcBorders>
                                  <w:noWrap/>
                                  <w:vAlign w:val="center"/>
                                </w:tcPr>
                                <w:p w14:paraId="69C454E5" w14:textId="77777777" w:rsidR="0092582C" w:rsidRPr="005E2BDF" w:rsidRDefault="0092582C" w:rsidP="002378A1">
                                  <w:pPr>
                                    <w:spacing w:after="40"/>
                                    <w:ind w:firstLine="0"/>
                                    <w:rPr>
                                      <w:b/>
                                      <w:bCs/>
                                    </w:rPr>
                                  </w:pPr>
                                  <w:r w:rsidRPr="005E2BDF">
                                    <w:rPr>
                                      <w:b/>
                                      <w:bCs/>
                                    </w:rPr>
                                    <w:t>Plants</w:t>
                                  </w:r>
                                </w:p>
                              </w:tc>
                              <w:tc>
                                <w:tcPr>
                                  <w:tcW w:w="3760" w:type="dxa"/>
                                  <w:tcBorders>
                                    <w:top w:val="single" w:sz="4" w:space="0" w:color="auto"/>
                                    <w:bottom w:val="single" w:sz="4" w:space="0" w:color="auto"/>
                                  </w:tcBorders>
                                  <w:noWrap/>
                                  <w:vAlign w:val="center"/>
                                </w:tcPr>
                                <w:p w14:paraId="2BF9C5BC" w14:textId="77777777" w:rsidR="0092582C" w:rsidRPr="005E2BDF" w:rsidRDefault="0092582C" w:rsidP="002378A1">
                                  <w:pPr>
                                    <w:spacing w:after="40"/>
                                    <w:ind w:firstLine="0"/>
                                    <w:rPr>
                                      <w:b/>
                                      <w:bCs/>
                                    </w:rPr>
                                  </w:pPr>
                                  <w:r w:rsidRPr="005E2BDF">
                                    <w:rPr>
                                      <w:b/>
                                      <w:bCs/>
                                    </w:rPr>
                                    <w:t>Sample Images</w:t>
                                  </w:r>
                                </w:p>
                              </w:tc>
                            </w:tr>
                            <w:tr w:rsidR="0092582C" w:rsidRPr="00FB2A0A" w14:paraId="79F7551B" w14:textId="77777777" w:rsidTr="002740C4">
                              <w:trPr>
                                <w:cantSplit/>
                                <w:trHeight w:val="1191"/>
                                <w:jc w:val="center"/>
                              </w:trPr>
                              <w:tc>
                                <w:tcPr>
                                  <w:tcW w:w="1191" w:type="dxa"/>
                                  <w:tcBorders>
                                    <w:top w:val="single" w:sz="4" w:space="0" w:color="auto"/>
                                  </w:tcBorders>
                                  <w:noWrap/>
                                  <w:vAlign w:val="center"/>
                                </w:tcPr>
                                <w:p w14:paraId="77673706" w14:textId="77777777" w:rsidR="0092582C" w:rsidRPr="00FD11ED" w:rsidRDefault="0092582C" w:rsidP="002378A1">
                                  <w:pPr>
                                    <w:ind w:firstLine="0"/>
                                    <w:jc w:val="left"/>
                                    <w:rPr>
                                      <w:i/>
                                      <w:iCs/>
                                    </w:rPr>
                                  </w:pPr>
                                  <w:r w:rsidRPr="00FD11ED">
                                    <w:rPr>
                                      <w:i/>
                                      <w:iCs/>
                                    </w:rPr>
                                    <w:t>Alternanthera caracasana</w:t>
                                  </w:r>
                                </w:p>
                              </w:tc>
                              <w:tc>
                                <w:tcPr>
                                  <w:tcW w:w="3760" w:type="dxa"/>
                                  <w:vMerge w:val="restart"/>
                                  <w:tcBorders>
                                    <w:top w:val="single" w:sz="4" w:space="0" w:color="auto"/>
                                  </w:tcBorders>
                                  <w:noWrap/>
                                </w:tcPr>
                                <w:p w14:paraId="4DB6D432" w14:textId="77777777" w:rsidR="0092582C" w:rsidRPr="00FB2A0A" w:rsidRDefault="0092582C" w:rsidP="002378A1">
                                  <w:pPr>
                                    <w:ind w:firstLine="0"/>
                                    <w:jc w:val="left"/>
                                  </w:pPr>
                                  <w:r>
                                    <w:rPr>
                                      <w:noProof/>
                                    </w:rPr>
                                    <w:drawing>
                                      <wp:inline distT="0" distB="0" distL="0" distR="0" wp14:anchorId="50DDB1ED" wp14:editId="1E9A811B">
                                        <wp:extent cx="2313616" cy="3083442"/>
                                        <wp:effectExtent l="0" t="0" r="0" b="3175"/>
                                        <wp:docPr id="1075729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600" cy="3102079"/>
                                                </a:xfrm>
                                                <a:prstGeom prst="rect">
                                                  <a:avLst/>
                                                </a:prstGeom>
                                                <a:noFill/>
                                                <a:ln w="6350">
                                                  <a:noFill/>
                                                </a:ln>
                                              </pic:spPr>
                                            </pic:pic>
                                          </a:graphicData>
                                        </a:graphic>
                                      </wp:inline>
                                    </w:drawing>
                                  </w:r>
                                </w:p>
                              </w:tc>
                            </w:tr>
                            <w:tr w:rsidR="0092582C" w:rsidRPr="00FB2A0A" w14:paraId="294EBCB5" w14:textId="77777777" w:rsidTr="002740C4">
                              <w:trPr>
                                <w:cantSplit/>
                                <w:trHeight w:val="1191"/>
                                <w:jc w:val="center"/>
                              </w:trPr>
                              <w:tc>
                                <w:tcPr>
                                  <w:tcW w:w="1191" w:type="dxa"/>
                                  <w:noWrap/>
                                  <w:vAlign w:val="center"/>
                                </w:tcPr>
                                <w:p w14:paraId="2088EFEF" w14:textId="77777777" w:rsidR="0092582C" w:rsidRPr="00FD11ED" w:rsidRDefault="0092582C" w:rsidP="002378A1">
                                  <w:pPr>
                                    <w:ind w:firstLine="0"/>
                                    <w:jc w:val="left"/>
                                    <w:rPr>
                                      <w:i/>
                                      <w:iCs/>
                                    </w:rPr>
                                  </w:pPr>
                                  <w:r>
                                    <w:rPr>
                                      <w:i/>
                                      <w:iCs/>
                                    </w:rPr>
                                    <w:t>Ocimum tenuiflorum</w:t>
                                  </w:r>
                                </w:p>
                              </w:tc>
                              <w:tc>
                                <w:tcPr>
                                  <w:tcW w:w="3760" w:type="dxa"/>
                                  <w:vMerge/>
                                  <w:noWrap/>
                                  <w:vAlign w:val="center"/>
                                </w:tcPr>
                                <w:p w14:paraId="406978DE" w14:textId="77777777" w:rsidR="0092582C" w:rsidRPr="00FB2A0A" w:rsidRDefault="0092582C" w:rsidP="002378A1">
                                  <w:pPr>
                                    <w:ind w:firstLine="0"/>
                                    <w:jc w:val="left"/>
                                  </w:pPr>
                                </w:p>
                              </w:tc>
                            </w:tr>
                            <w:tr w:rsidR="0092582C" w:rsidRPr="00FB2A0A" w14:paraId="7149695F" w14:textId="77777777" w:rsidTr="002740C4">
                              <w:trPr>
                                <w:cantSplit/>
                                <w:trHeight w:val="1191"/>
                                <w:jc w:val="center"/>
                              </w:trPr>
                              <w:tc>
                                <w:tcPr>
                                  <w:tcW w:w="1191" w:type="dxa"/>
                                  <w:noWrap/>
                                  <w:vAlign w:val="center"/>
                                </w:tcPr>
                                <w:p w14:paraId="4CAA4059" w14:textId="77777777" w:rsidR="0092582C" w:rsidRDefault="0092582C" w:rsidP="002378A1">
                                  <w:pPr>
                                    <w:ind w:firstLine="0"/>
                                    <w:jc w:val="left"/>
                                    <w:rPr>
                                      <w:i/>
                                      <w:iCs/>
                                    </w:rPr>
                                  </w:pPr>
                                  <w:r>
                                    <w:rPr>
                                      <w:i/>
                                      <w:iCs/>
                                    </w:rPr>
                                    <w:t>Raphanus </w:t>
                                  </w:r>
                                </w:p>
                                <w:p w14:paraId="3A7372F2" w14:textId="77777777" w:rsidR="0092582C" w:rsidRPr="00FD11ED" w:rsidRDefault="0092582C" w:rsidP="002378A1">
                                  <w:pPr>
                                    <w:ind w:firstLine="0"/>
                                    <w:jc w:val="left"/>
                                    <w:rPr>
                                      <w:i/>
                                      <w:iCs/>
                                    </w:rPr>
                                  </w:pPr>
                                  <w:r>
                                    <w:rPr>
                                      <w:i/>
                                      <w:iCs/>
                                    </w:rPr>
                                    <w:t>sativus</w:t>
                                  </w:r>
                                </w:p>
                              </w:tc>
                              <w:tc>
                                <w:tcPr>
                                  <w:tcW w:w="3760" w:type="dxa"/>
                                  <w:vMerge/>
                                  <w:noWrap/>
                                  <w:vAlign w:val="center"/>
                                </w:tcPr>
                                <w:p w14:paraId="7A0D74DE" w14:textId="77777777" w:rsidR="0092582C" w:rsidRPr="00FB2A0A" w:rsidRDefault="0092582C" w:rsidP="002378A1">
                                  <w:pPr>
                                    <w:ind w:firstLine="0"/>
                                    <w:jc w:val="left"/>
                                  </w:pPr>
                                </w:p>
                              </w:tc>
                            </w:tr>
                            <w:tr w:rsidR="0092582C" w:rsidRPr="00FB2A0A" w14:paraId="41F78CB4" w14:textId="77777777" w:rsidTr="002740C4">
                              <w:trPr>
                                <w:cantSplit/>
                                <w:trHeight w:val="1191"/>
                                <w:jc w:val="center"/>
                              </w:trPr>
                              <w:tc>
                                <w:tcPr>
                                  <w:tcW w:w="1191" w:type="dxa"/>
                                  <w:noWrap/>
                                  <w:vAlign w:val="center"/>
                                </w:tcPr>
                                <w:p w14:paraId="285C641D" w14:textId="77777777" w:rsidR="0092582C" w:rsidRDefault="0092582C" w:rsidP="002378A1">
                                  <w:pPr>
                                    <w:ind w:firstLine="0"/>
                                    <w:jc w:val="left"/>
                                    <w:rPr>
                                      <w:i/>
                                      <w:iCs/>
                                    </w:rPr>
                                  </w:pPr>
                                  <w:r w:rsidRPr="00FD11ED">
                                    <w:rPr>
                                      <w:i/>
                                      <w:iCs/>
                                    </w:rPr>
                                    <w:t>Zo</w:t>
                                  </w:r>
                                  <w:r>
                                    <w:rPr>
                                      <w:i/>
                                      <w:iCs/>
                                    </w:rPr>
                                    <w:t>s</w:t>
                                  </w:r>
                                  <w:r w:rsidRPr="00FD11ED">
                                    <w:rPr>
                                      <w:i/>
                                      <w:iCs/>
                                    </w:rPr>
                                    <w:t xml:space="preserve">tera </w:t>
                                  </w:r>
                                </w:p>
                                <w:p w14:paraId="7B797716" w14:textId="18F0CC72" w:rsidR="0092582C" w:rsidRPr="00FD11ED" w:rsidRDefault="0092582C" w:rsidP="002378A1">
                                  <w:pPr>
                                    <w:ind w:firstLine="0"/>
                                    <w:jc w:val="left"/>
                                    <w:rPr>
                                      <w:i/>
                                      <w:iCs/>
                                    </w:rPr>
                                  </w:pPr>
                                  <w:r w:rsidRPr="00FD11ED">
                                    <w:rPr>
                                      <w:i/>
                                      <w:iCs/>
                                    </w:rPr>
                                    <w:t>Marina</w:t>
                                  </w:r>
                                </w:p>
                              </w:tc>
                              <w:tc>
                                <w:tcPr>
                                  <w:tcW w:w="3760" w:type="dxa"/>
                                  <w:vMerge/>
                                  <w:noWrap/>
                                  <w:vAlign w:val="center"/>
                                </w:tcPr>
                                <w:p w14:paraId="7DDA7CED" w14:textId="77777777" w:rsidR="0092582C" w:rsidRPr="00FB2A0A" w:rsidRDefault="0092582C" w:rsidP="002378A1">
                                  <w:pPr>
                                    <w:ind w:firstLine="0"/>
                                    <w:jc w:val="left"/>
                                  </w:pPr>
                                </w:p>
                              </w:tc>
                            </w:tr>
                          </w:tbl>
                          <w:p w14:paraId="6FE9D5AC" w14:textId="20913139" w:rsidR="0092582C" w:rsidRDefault="0092582C" w:rsidP="00DF6261">
                            <w:pPr>
                              <w:pStyle w:val="ETASRfigurecaption"/>
                            </w:pPr>
                            <w:r w:rsidRPr="00493951">
                              <w:t xml:space="preserve">Dataset sample for each </w:t>
                            </w:r>
                            <w: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74280" id="_x0000_t202" coordsize="21600,21600" o:spt="202" path="m,l,21600r21600,l21600,xe">
                <v:stroke joinstyle="miter"/>
                <v:path gradientshapeok="t" o:connecttype="rect"/>
              </v:shapetype>
              <v:shape id="Text Box 2" o:spid="_x0000_s1026" type="#_x0000_t202" style="position:absolute;left:0;text-align:left;margin-left:197.8pt;margin-top:0;width:249pt;height:278.5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" stroked="f">
                <v:textbox>
                  <w:txbxContent>
                    <w:tbl>
                      <w:tblPr>
                        <w:tblStyle w:val="TableGrid"/>
                        <w:tblW w:w="4951" w:type="dxa"/>
                        <w:jc w:val="center"/>
                        <w:tblBorders>
                          <w:left w:val="none" w:sz="0" w:space="0" w:color="auto"/>
                          <w:right w:val="none" w:sz="0" w:space="0" w:color="auto"/>
                          <w:insideH w:val="none" w:sz="0" w:space="0" w:color="auto"/>
                          <w:insideV w:val="none" w:sz="0" w:space="0" w:color="auto"/>
                        </w:tblBorders>
                        <w:tblLayout w:type="fixed"/>
                        <w:tblCellMar>
                          <w:left w:w="0" w:type="dxa"/>
                          <w:right w:w="0" w:type="dxa"/>
                        </w:tblCellMar>
                        <w:tblLook w:val="06A0" w:firstRow="1" w:lastRow="0" w:firstColumn="1" w:lastColumn="0" w:noHBand="1" w:noVBand="1"/>
                      </w:tblPr>
                      <w:tblGrid>
                        <w:gridCol w:w="1191"/>
                        <w:gridCol w:w="3760"/>
                      </w:tblGrid>
                      <w:tr w:rsidR="0092582C" w:rsidRPr="00FB2A0A" w14:paraId="28239065" w14:textId="77777777" w:rsidTr="002740C4">
                        <w:trPr>
                          <w:cantSplit/>
                          <w:jc w:val="center"/>
                        </w:trPr>
                        <w:tc>
                          <w:tcPr>
                            <w:tcW w:w="1191" w:type="dxa"/>
                            <w:tcBorders>
                              <w:top w:val="single" w:sz="4" w:space="0" w:color="auto"/>
                              <w:bottom w:val="single" w:sz="4" w:space="0" w:color="auto"/>
                            </w:tcBorders>
                            <w:noWrap/>
                            <w:vAlign w:val="center"/>
                          </w:tcPr>
                          <w:p w14:paraId="69C454E5" w14:textId="77777777" w:rsidR="0092582C" w:rsidRPr="005E2BDF" w:rsidRDefault="0092582C" w:rsidP="002378A1">
                            <w:pPr>
                              <w:spacing w:after="40"/>
                              <w:ind w:firstLine="0"/>
                              <w:rPr>
                                <w:b/>
                                <w:bCs/>
                              </w:rPr>
                            </w:pPr>
                            <w:r w:rsidRPr="005E2BDF">
                              <w:rPr>
                                <w:b/>
                                <w:bCs/>
                              </w:rPr>
                              <w:t>Plants</w:t>
                            </w:r>
                          </w:p>
                        </w:tc>
                        <w:tc>
                          <w:tcPr>
                            <w:tcW w:w="3760" w:type="dxa"/>
                            <w:tcBorders>
                              <w:top w:val="single" w:sz="4" w:space="0" w:color="auto"/>
                              <w:bottom w:val="single" w:sz="4" w:space="0" w:color="auto"/>
                            </w:tcBorders>
                            <w:noWrap/>
                            <w:vAlign w:val="center"/>
                          </w:tcPr>
                          <w:p w14:paraId="2BF9C5BC" w14:textId="77777777" w:rsidR="0092582C" w:rsidRPr="005E2BDF" w:rsidRDefault="0092582C" w:rsidP="002378A1">
                            <w:pPr>
                              <w:spacing w:after="40"/>
                              <w:ind w:firstLine="0"/>
                              <w:rPr>
                                <w:b/>
                                <w:bCs/>
                              </w:rPr>
                            </w:pPr>
                            <w:r w:rsidRPr="005E2BDF">
                              <w:rPr>
                                <w:b/>
                                <w:bCs/>
                              </w:rPr>
                              <w:t>Sample Images</w:t>
                            </w:r>
                          </w:p>
                        </w:tc>
                      </w:tr>
                      <w:tr w:rsidR="0092582C" w:rsidRPr="00FB2A0A" w14:paraId="79F7551B" w14:textId="77777777" w:rsidTr="002740C4">
                        <w:trPr>
                          <w:cantSplit/>
                          <w:trHeight w:val="1191"/>
                          <w:jc w:val="center"/>
                        </w:trPr>
                        <w:tc>
                          <w:tcPr>
                            <w:tcW w:w="1191" w:type="dxa"/>
                            <w:tcBorders>
                              <w:top w:val="single" w:sz="4" w:space="0" w:color="auto"/>
                            </w:tcBorders>
                            <w:noWrap/>
                            <w:vAlign w:val="center"/>
                          </w:tcPr>
                          <w:p w14:paraId="77673706" w14:textId="77777777" w:rsidR="0092582C" w:rsidRPr="00FD11ED" w:rsidRDefault="0092582C" w:rsidP="002378A1">
                            <w:pPr>
                              <w:ind w:firstLine="0"/>
                              <w:jc w:val="left"/>
                              <w:rPr>
                                <w:i/>
                                <w:iCs/>
                              </w:rPr>
                            </w:pPr>
                            <w:r w:rsidRPr="00FD11ED">
                              <w:rPr>
                                <w:i/>
                                <w:iCs/>
                              </w:rPr>
                              <w:t>Alternanthera caracasana</w:t>
                            </w:r>
                          </w:p>
                        </w:tc>
                        <w:tc>
                          <w:tcPr>
                            <w:tcW w:w="3760" w:type="dxa"/>
                            <w:vMerge w:val="restart"/>
                            <w:tcBorders>
                              <w:top w:val="single" w:sz="4" w:space="0" w:color="auto"/>
                            </w:tcBorders>
                            <w:noWrap/>
                          </w:tcPr>
                          <w:p w14:paraId="4DB6D432" w14:textId="77777777" w:rsidR="0092582C" w:rsidRPr="00FB2A0A" w:rsidRDefault="0092582C" w:rsidP="002378A1">
                            <w:pPr>
                              <w:ind w:firstLine="0"/>
                              <w:jc w:val="left"/>
                            </w:pPr>
                            <w:r>
                              <w:rPr>
                                <w:noProof/>
                              </w:rPr>
                              <w:drawing>
                                <wp:inline distT="0" distB="0" distL="0" distR="0" wp14:anchorId="50DDB1ED" wp14:editId="1E9A811B">
                                  <wp:extent cx="2313616" cy="3083442"/>
                                  <wp:effectExtent l="0" t="0" r="0" b="3175"/>
                                  <wp:docPr id="1075729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600" cy="3102079"/>
                                          </a:xfrm>
                                          <a:prstGeom prst="rect">
                                            <a:avLst/>
                                          </a:prstGeom>
                                          <a:noFill/>
                                          <a:ln w="6350">
                                            <a:noFill/>
                                          </a:ln>
                                        </pic:spPr>
                                      </pic:pic>
                                    </a:graphicData>
                                  </a:graphic>
                                </wp:inline>
                              </w:drawing>
                            </w:r>
                          </w:p>
                        </w:tc>
                      </w:tr>
                      <w:tr w:rsidR="0092582C" w:rsidRPr="00FB2A0A" w14:paraId="294EBCB5" w14:textId="77777777" w:rsidTr="002740C4">
                        <w:trPr>
                          <w:cantSplit/>
                          <w:trHeight w:val="1191"/>
                          <w:jc w:val="center"/>
                        </w:trPr>
                        <w:tc>
                          <w:tcPr>
                            <w:tcW w:w="1191" w:type="dxa"/>
                            <w:noWrap/>
                            <w:vAlign w:val="center"/>
                          </w:tcPr>
                          <w:p w14:paraId="2088EFEF" w14:textId="77777777" w:rsidR="0092582C" w:rsidRPr="00FD11ED" w:rsidRDefault="0092582C" w:rsidP="002378A1">
                            <w:pPr>
                              <w:ind w:firstLine="0"/>
                              <w:jc w:val="left"/>
                              <w:rPr>
                                <w:i/>
                                <w:iCs/>
                              </w:rPr>
                            </w:pPr>
                            <w:r>
                              <w:rPr>
                                <w:i/>
                                <w:iCs/>
                              </w:rPr>
                              <w:t>Ocimum tenuiflorum</w:t>
                            </w:r>
                          </w:p>
                        </w:tc>
                        <w:tc>
                          <w:tcPr>
                            <w:tcW w:w="3760" w:type="dxa"/>
                            <w:vMerge/>
                            <w:noWrap/>
                            <w:vAlign w:val="center"/>
                          </w:tcPr>
                          <w:p w14:paraId="406978DE" w14:textId="77777777" w:rsidR="0092582C" w:rsidRPr="00FB2A0A" w:rsidRDefault="0092582C" w:rsidP="002378A1">
                            <w:pPr>
                              <w:ind w:firstLine="0"/>
                              <w:jc w:val="left"/>
                            </w:pPr>
                          </w:p>
                        </w:tc>
                      </w:tr>
                      <w:tr w:rsidR="0092582C" w:rsidRPr="00FB2A0A" w14:paraId="7149695F" w14:textId="77777777" w:rsidTr="002740C4">
                        <w:trPr>
                          <w:cantSplit/>
                          <w:trHeight w:val="1191"/>
                          <w:jc w:val="center"/>
                        </w:trPr>
                        <w:tc>
                          <w:tcPr>
                            <w:tcW w:w="1191" w:type="dxa"/>
                            <w:noWrap/>
                            <w:vAlign w:val="center"/>
                          </w:tcPr>
                          <w:p w14:paraId="4CAA4059" w14:textId="77777777" w:rsidR="0092582C" w:rsidRDefault="0092582C" w:rsidP="002378A1">
                            <w:pPr>
                              <w:ind w:firstLine="0"/>
                              <w:jc w:val="left"/>
                              <w:rPr>
                                <w:i/>
                                <w:iCs/>
                              </w:rPr>
                            </w:pPr>
                            <w:r>
                              <w:rPr>
                                <w:i/>
                                <w:iCs/>
                              </w:rPr>
                              <w:t>Raphanus </w:t>
                            </w:r>
                          </w:p>
                          <w:p w14:paraId="3A7372F2" w14:textId="77777777" w:rsidR="0092582C" w:rsidRPr="00FD11ED" w:rsidRDefault="0092582C" w:rsidP="002378A1">
                            <w:pPr>
                              <w:ind w:firstLine="0"/>
                              <w:jc w:val="left"/>
                              <w:rPr>
                                <w:i/>
                                <w:iCs/>
                              </w:rPr>
                            </w:pPr>
                            <w:r>
                              <w:rPr>
                                <w:i/>
                                <w:iCs/>
                              </w:rPr>
                              <w:t>sativus</w:t>
                            </w:r>
                          </w:p>
                        </w:tc>
                        <w:tc>
                          <w:tcPr>
                            <w:tcW w:w="3760" w:type="dxa"/>
                            <w:vMerge/>
                            <w:noWrap/>
                            <w:vAlign w:val="center"/>
                          </w:tcPr>
                          <w:p w14:paraId="7A0D74DE" w14:textId="77777777" w:rsidR="0092582C" w:rsidRPr="00FB2A0A" w:rsidRDefault="0092582C" w:rsidP="002378A1">
                            <w:pPr>
                              <w:ind w:firstLine="0"/>
                              <w:jc w:val="left"/>
                            </w:pPr>
                          </w:p>
                        </w:tc>
                      </w:tr>
                      <w:tr w:rsidR="0092582C" w:rsidRPr="00FB2A0A" w14:paraId="41F78CB4" w14:textId="77777777" w:rsidTr="002740C4">
                        <w:trPr>
                          <w:cantSplit/>
                          <w:trHeight w:val="1191"/>
                          <w:jc w:val="center"/>
                        </w:trPr>
                        <w:tc>
                          <w:tcPr>
                            <w:tcW w:w="1191" w:type="dxa"/>
                            <w:noWrap/>
                            <w:vAlign w:val="center"/>
                          </w:tcPr>
                          <w:p w14:paraId="285C641D" w14:textId="77777777" w:rsidR="0092582C" w:rsidRDefault="0092582C" w:rsidP="002378A1">
                            <w:pPr>
                              <w:ind w:firstLine="0"/>
                              <w:jc w:val="left"/>
                              <w:rPr>
                                <w:i/>
                                <w:iCs/>
                              </w:rPr>
                            </w:pPr>
                            <w:r w:rsidRPr="00FD11ED">
                              <w:rPr>
                                <w:i/>
                                <w:iCs/>
                              </w:rPr>
                              <w:t>Zo</w:t>
                            </w:r>
                            <w:r>
                              <w:rPr>
                                <w:i/>
                                <w:iCs/>
                              </w:rPr>
                              <w:t>s</w:t>
                            </w:r>
                            <w:r w:rsidRPr="00FD11ED">
                              <w:rPr>
                                <w:i/>
                                <w:iCs/>
                              </w:rPr>
                              <w:t xml:space="preserve">tera </w:t>
                            </w:r>
                          </w:p>
                          <w:p w14:paraId="7B797716" w14:textId="18F0CC72" w:rsidR="0092582C" w:rsidRPr="00FD11ED" w:rsidRDefault="0092582C" w:rsidP="002378A1">
                            <w:pPr>
                              <w:ind w:firstLine="0"/>
                              <w:jc w:val="left"/>
                              <w:rPr>
                                <w:i/>
                                <w:iCs/>
                              </w:rPr>
                            </w:pPr>
                            <w:r w:rsidRPr="00FD11ED">
                              <w:rPr>
                                <w:i/>
                                <w:iCs/>
                              </w:rPr>
                              <w:t>Marina</w:t>
                            </w:r>
                          </w:p>
                        </w:tc>
                        <w:tc>
                          <w:tcPr>
                            <w:tcW w:w="3760" w:type="dxa"/>
                            <w:vMerge/>
                            <w:noWrap/>
                            <w:vAlign w:val="center"/>
                          </w:tcPr>
                          <w:p w14:paraId="7DDA7CED" w14:textId="77777777" w:rsidR="0092582C" w:rsidRPr="00FB2A0A" w:rsidRDefault="0092582C" w:rsidP="002378A1">
                            <w:pPr>
                              <w:ind w:firstLine="0"/>
                              <w:jc w:val="left"/>
                            </w:pPr>
                          </w:p>
                        </w:tc>
                      </w:tr>
                    </w:tbl>
                    <w:p w14:paraId="6FE9D5AC" w14:textId="20913139" w:rsidR="0092582C" w:rsidRDefault="0092582C" w:rsidP="00DF6261">
                      <w:pPr>
                        <w:pStyle w:val="ETASRfigurecaption"/>
                      </w:pPr>
                      <w:r w:rsidRPr="00493951">
                        <w:t xml:space="preserve">Dataset sample for each </w:t>
                      </w:r>
                      <w:r>
                        <w:t>class</w:t>
                      </w:r>
                    </w:p>
                  </w:txbxContent>
                </v:textbox>
                <w10:wrap type="square" anchorx="margin" anchory="margin"/>
              </v:shape>
            </w:pict>
          </mc:Fallback>
        </mc:AlternateContent>
      </w:r>
      <w:r w:rsidRPr="009678C8">
        <w:t>application. The following subsections outline the key stages involved in building the classification framework</w:t>
      </w:r>
      <w:r w:rsidR="004B4AF3">
        <w:t>.</w:t>
      </w:r>
      <w:r w:rsidR="00EE1290" w:rsidRPr="006A6B49">
        <w:t xml:space="preserve"> </w:t>
      </w:r>
    </w:p>
    <w:p w14:paraId="6CF0462A" w14:textId="033C4AAC" w:rsidR="00EE1290" w:rsidRPr="006A6B49" w:rsidRDefault="00EE1290" w:rsidP="00EE1290">
      <w:pPr>
        <w:pStyle w:val="ETASRHeading2"/>
      </w:pPr>
      <w:r w:rsidRPr="006A6B49">
        <w:t>Data Collection and Preprocessing</w:t>
      </w:r>
    </w:p>
    <w:p w14:paraId="6C9A1535" w14:textId="38B10781" w:rsidR="005675E4" w:rsidRDefault="00EE1290" w:rsidP="00EE1290">
      <w:pPr>
        <w:pStyle w:val="ETASRbodytext"/>
      </w:pPr>
      <w:r w:rsidRPr="006A6B49">
        <w:t xml:space="preserve">To improve model generalization and enhance robustness, data augmentation techniques are employed using the ImageDataGenerator. These techniques include rescaling pixel values to the range [0,1], random rotations, shifts, shearing, zooming, and horizontal flipping and splitting the dataset into training (80%) and validation (20%) subsets. The dataset consists of images from four distinct plant species: </w:t>
      </w:r>
      <w:r w:rsidRPr="00A72AFD">
        <w:rPr>
          <w:i/>
          <w:iCs/>
        </w:rPr>
        <w:t>Alternanthera</w:t>
      </w:r>
      <w:r w:rsidRPr="006A6B49">
        <w:t xml:space="preserve"> </w:t>
      </w:r>
      <w:r w:rsidRPr="00A72AFD">
        <w:rPr>
          <w:i/>
          <w:iCs/>
        </w:rPr>
        <w:t>caracasana</w:t>
      </w:r>
      <w:r w:rsidRPr="006A6B49">
        <w:t xml:space="preserve">, </w:t>
      </w:r>
      <w:r w:rsidR="007A579B">
        <w:rPr>
          <w:i/>
          <w:iCs/>
        </w:rPr>
        <w:t>Ocimum tenuiflorum</w:t>
      </w:r>
      <w:r w:rsidRPr="006A6B49">
        <w:t xml:space="preserve">, </w:t>
      </w:r>
      <w:r w:rsidR="007A579B">
        <w:rPr>
          <w:i/>
          <w:iCs/>
        </w:rPr>
        <w:t>Raphanus sativus</w:t>
      </w:r>
      <w:r w:rsidRPr="006A6B49">
        <w:t xml:space="preserve">, and </w:t>
      </w:r>
      <w:r w:rsidRPr="00A72AFD">
        <w:rPr>
          <w:i/>
          <w:iCs/>
        </w:rPr>
        <w:t>Zostera</w:t>
      </w:r>
      <w:r w:rsidRPr="006A6B49">
        <w:t xml:space="preserve"> </w:t>
      </w:r>
      <w:r w:rsidR="009A4FDA">
        <w:rPr>
          <w:i/>
          <w:iCs/>
        </w:rPr>
        <w:t>m</w:t>
      </w:r>
      <w:r w:rsidRPr="00A72AFD">
        <w:rPr>
          <w:i/>
          <w:iCs/>
        </w:rPr>
        <w:t>arina</w:t>
      </w:r>
      <w:r w:rsidR="0038213B">
        <w:t xml:space="preserve"> as displayed in </w:t>
      </w:r>
      <w:r w:rsidR="00FE356B">
        <w:t>f</w:t>
      </w:r>
      <w:r w:rsidR="0038213B">
        <w:t>igure 1.</w:t>
      </w:r>
    </w:p>
    <w:p w14:paraId="67E72355" w14:textId="38A74E3C" w:rsidR="00B32058" w:rsidRDefault="00B32058" w:rsidP="00B32058">
      <w:pPr>
        <w:pStyle w:val="Heading2"/>
      </w:pPr>
      <w:r>
        <w:t>Dataset Sample</w:t>
      </w:r>
    </w:p>
    <w:p w14:paraId="2967D04A" w14:textId="66074C8B" w:rsidR="002378A1" w:rsidRPr="00E32B6E" w:rsidRDefault="00D27A21" w:rsidP="002378A1">
      <w:pPr>
        <w:pStyle w:val="ETASRbodytext"/>
      </w:pPr>
      <w:r w:rsidRPr="00D27A21">
        <w:t>The training dataset consists of 2000 images, which are split into 80% training (1600 images) and 20% validation (400 images)</w:t>
      </w:r>
      <w:r w:rsidR="00E32B6E" w:rsidRPr="00E32B6E">
        <w:t>.</w:t>
      </w:r>
    </w:p>
    <w:p w14:paraId="54CB8D85" w14:textId="18BCC4B3" w:rsidR="00700B9D" w:rsidRDefault="00EE1290" w:rsidP="00EE1290">
      <w:pPr>
        <w:pStyle w:val="ETASRHeading2"/>
      </w:pPr>
      <w:r w:rsidRPr="006A6B49">
        <w:t>Model</w:t>
      </w:r>
      <w:r w:rsidR="00700B9D">
        <w:t>s</w:t>
      </w:r>
    </w:p>
    <w:p w14:paraId="753D7177" w14:textId="66A3831D" w:rsidR="00700B9D" w:rsidRDefault="00371D15" w:rsidP="00700B9D">
      <w:pPr>
        <w:pStyle w:val="ETASRbodytext"/>
      </w:pPr>
      <w:r w:rsidRPr="00371D15">
        <w:t>MobileNetV2, ResNet50, and VGG16 are employed for feature extraction, with accuracy as the primary evaluation metric. The model is trained for 20 epochs using an augmented dataset to enhance generalization and prevent overfitting, ensuring robust plant classification.</w:t>
      </w:r>
    </w:p>
    <w:p w14:paraId="381AC2C5" w14:textId="29503133" w:rsidR="00EE1290" w:rsidRPr="006A6B49" w:rsidRDefault="00EE1290" w:rsidP="00700B9D">
      <w:pPr>
        <w:pStyle w:val="ETASRHeading3"/>
      </w:pPr>
      <w:r w:rsidRPr="006A6B49">
        <w:t>MobileNetV2</w:t>
      </w:r>
    </w:p>
    <w:p w14:paraId="2AB1BA08" w14:textId="30A61FC7" w:rsidR="00EE1290" w:rsidRDefault="00122F19" w:rsidP="00DC2423">
      <w:pPr>
        <w:pStyle w:val="ETASRbodytext"/>
      </w:pPr>
      <w:r w:rsidRPr="00122F19">
        <w:t>In MobileNetV2, the default classifier layers of the pretrained model are replaced with a Global Average Pooling layer to reduce dimensionality while retaining essential features. A fully connected Dense layer with output neurons corresponding to plant categories, followed by a Softmax activation function, enables multi-class classification. The model is compiled using Categorical Crossentropy as the loss function, suitable for multi-class tasks, and optimized with Adam, which adaptively adjusts the learning rate for efficient convergence</w:t>
      </w:r>
      <w:r w:rsidR="00EE1290" w:rsidRPr="006A6B49">
        <w:t xml:space="preserve">. </w:t>
      </w:r>
    </w:p>
    <w:tbl>
      <w:tblPr>
        <w:tblStyle w:val="TableGrid"/>
        <w:tblW w:w="0" w:type="auto"/>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5037"/>
      </w:tblGrid>
      <w:tr w:rsidR="00DC2423" w:rsidRPr="00DC2423" w14:paraId="2C0D69EA" w14:textId="77777777" w:rsidTr="00BB5845">
        <w:tc>
          <w:tcPr>
            <w:tcW w:w="5037" w:type="dxa"/>
            <w:vAlign w:val="center"/>
          </w:tcPr>
          <w:p w14:paraId="1F80D238" w14:textId="2DB67EFD" w:rsidR="00DC2423" w:rsidRPr="00DC2423" w:rsidRDefault="00DC2423" w:rsidP="00DC2423">
            <w:pPr>
              <w:pStyle w:val="ETASRbodytext"/>
              <w:ind w:firstLine="0"/>
              <w:rPr>
                <w:b/>
                <w:bCs/>
              </w:rPr>
            </w:pPr>
            <w:r w:rsidRPr="00DC2423">
              <w:rPr>
                <w:b/>
                <w:bCs/>
                <w:lang w:val="en-IN"/>
              </w:rPr>
              <w:t>Algorithm 1: Image Classification using MobileNetV2</w:t>
            </w:r>
          </w:p>
        </w:tc>
      </w:tr>
      <w:tr w:rsidR="00DC2423" w:rsidRPr="00DC2423" w14:paraId="68F110F2" w14:textId="77777777" w:rsidTr="00BB5845">
        <w:tc>
          <w:tcPr>
            <w:tcW w:w="5037" w:type="dxa"/>
            <w:vAlign w:val="center"/>
          </w:tcPr>
          <w:p w14:paraId="73EE7062" w14:textId="0E3A8EA8" w:rsidR="00DC2423" w:rsidRPr="00DE0D2B" w:rsidRDefault="00DC2423" w:rsidP="000F60CC">
            <w:pPr>
              <w:pStyle w:val="ETASRbodytext"/>
              <w:spacing w:after="0"/>
              <w:ind w:firstLine="142"/>
              <w:rPr>
                <w:lang w:val="en-IN"/>
              </w:rPr>
            </w:pPr>
            <w:r w:rsidRPr="00DE0D2B">
              <w:rPr>
                <w:b/>
                <w:bCs/>
                <w:lang w:val="en-IN"/>
              </w:rPr>
              <w:t>Require</w:t>
            </w:r>
            <w:r w:rsidRPr="00DE0D2B">
              <w:rPr>
                <w:lang w:val="en-IN"/>
              </w:rPr>
              <w:t>: Input image I of size 224 × 224 × 3.</w:t>
            </w:r>
          </w:p>
          <w:p w14:paraId="1D5A5936" w14:textId="77777777" w:rsidR="00DC2423" w:rsidRPr="00DE0D2B" w:rsidRDefault="00DC2423" w:rsidP="000F60CC">
            <w:pPr>
              <w:pStyle w:val="ETASRbodytext"/>
              <w:spacing w:after="0"/>
              <w:ind w:firstLine="142"/>
              <w:rPr>
                <w:lang w:val="en-IN"/>
              </w:rPr>
            </w:pPr>
            <w:r w:rsidRPr="00DE0D2B">
              <w:rPr>
                <w:b/>
                <w:bCs/>
                <w:lang w:val="en-IN"/>
              </w:rPr>
              <w:t>Ensure</w:t>
            </w:r>
            <w:r w:rsidRPr="00DE0D2B">
              <w:rPr>
                <w:lang w:val="en-IN"/>
              </w:rPr>
              <w:t xml:space="preserve">: Predicted class </w:t>
            </w:r>
            <m:oMath>
              <m:acc>
                <m:accPr>
                  <m:ctrlPr>
                    <w:rPr>
                      <w:rFonts w:ascii="Cambria Math" w:hAnsi="Cambria Math"/>
                      <w:i/>
                      <w:lang w:val="en-IN"/>
                    </w:rPr>
                  </m:ctrlPr>
                </m:accPr>
                <m:e>
                  <m:r>
                    <w:rPr>
                      <w:rFonts w:ascii="Cambria Math" w:hAnsi="Cambria Math"/>
                      <w:lang w:val="en-IN"/>
                    </w:rPr>
                    <m:t>y</m:t>
                  </m:r>
                </m:e>
              </m:acc>
            </m:oMath>
            <w:r w:rsidRPr="00DE0D2B">
              <w:rPr>
                <w:lang w:val="en-IN"/>
              </w:rPr>
              <w:t xml:space="preserve">. </w:t>
            </w:r>
          </w:p>
          <w:p w14:paraId="2E1D3EF7" w14:textId="74E87B94" w:rsidR="00DC2423" w:rsidRDefault="00DC2423" w:rsidP="00DC2423">
            <w:pPr>
              <w:pStyle w:val="ETASRbodytext"/>
              <w:numPr>
                <w:ilvl w:val="0"/>
                <w:numId w:val="39"/>
              </w:numPr>
              <w:spacing w:after="0" w:line="240" w:lineRule="auto"/>
              <w:ind w:left="426" w:hanging="142"/>
              <w:rPr>
                <w:lang w:val="en-IN"/>
              </w:rPr>
            </w:pPr>
            <w:r w:rsidRPr="00DE0D2B">
              <w:rPr>
                <w:b/>
                <w:bCs/>
                <w:lang w:val="en-IN"/>
              </w:rPr>
              <w:t>Input Preprocessing:</w:t>
            </w:r>
            <w:r w:rsidRPr="00DE0D2B">
              <w:rPr>
                <w:lang w:val="en-IN"/>
              </w:rPr>
              <w:t xml:space="preserve"> Normalize pixel values: </w:t>
            </w:r>
          </w:p>
          <w:p w14:paraId="3305551C" w14:textId="77777777" w:rsidR="00DC2423" w:rsidRPr="00DE0D2B" w:rsidRDefault="00000000" w:rsidP="00DC2423">
            <w:pPr>
              <w:pStyle w:val="ETASRbodytext"/>
              <w:spacing w:after="0" w:line="240" w:lineRule="auto"/>
              <w:ind w:left="426" w:firstLine="0"/>
              <w:rPr>
                <w:lang w:val="en-IN"/>
              </w:rPr>
            </w:pPr>
            <m:oMathPara>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m:t>
                    </m:r>
                  </m:sup>
                </m:sSup>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I-μ</m:t>
                    </m:r>
                  </m:num>
                  <m:den>
                    <m:r>
                      <w:rPr>
                        <w:rFonts w:ascii="Cambria Math" w:hAnsi="Cambria Math"/>
                        <w:lang w:val="en-IN"/>
                      </w:rPr>
                      <m:t>σ</m:t>
                    </m:r>
                  </m:den>
                </m:f>
                <m:r>
                  <w:rPr>
                    <w:rFonts w:ascii="Cambria Math" w:hAnsi="Cambria Math"/>
                    <w:lang w:val="en-IN"/>
                  </w:rPr>
                  <m:t xml:space="preserve"> </m:t>
                </m:r>
              </m:oMath>
            </m:oMathPara>
          </w:p>
          <w:p w14:paraId="6E9EE2AB" w14:textId="24D96ECC" w:rsidR="00DC2423" w:rsidRDefault="00DC2423" w:rsidP="00DC2423">
            <w:pPr>
              <w:pStyle w:val="ETASRbodytext"/>
              <w:numPr>
                <w:ilvl w:val="0"/>
                <w:numId w:val="39"/>
              </w:numPr>
              <w:spacing w:after="0" w:line="240" w:lineRule="auto"/>
              <w:ind w:left="426" w:hanging="142"/>
              <w:rPr>
                <w:lang w:val="en-IN"/>
              </w:rPr>
            </w:pPr>
            <w:r w:rsidRPr="00DE0D2B">
              <w:rPr>
                <w:b/>
                <w:bCs/>
                <w:lang w:val="en-IN"/>
              </w:rPr>
              <w:t>Initial Convolution:</w:t>
            </w:r>
            <w:r w:rsidRPr="00DE0D2B">
              <w:rPr>
                <w:lang w:val="en-IN"/>
              </w:rPr>
              <w:t xml:space="preserve"> Apply standard convolution: </w:t>
            </w:r>
          </w:p>
          <w:p w14:paraId="606AAF9B" w14:textId="77777777" w:rsidR="00DC2423" w:rsidRPr="00DE0D2B" w:rsidRDefault="00DC2423" w:rsidP="00DC2423">
            <w:pPr>
              <w:pStyle w:val="ETASRbodytext"/>
              <w:spacing w:after="0" w:line="240" w:lineRule="auto"/>
              <w:ind w:left="426" w:firstLine="0"/>
              <w:rPr>
                <w:lang w:val="en-IN"/>
              </w:rPr>
            </w:pPr>
            <m:oMathPara>
              <m:oMath>
                <m:r>
                  <w:rPr>
                    <w:rFonts w:ascii="Cambria Math" w:hAnsi="Cambria Math"/>
                    <w:lang w:val="en-IN"/>
                  </w:rPr>
                  <m:t>Y = W * I' + b</m:t>
                </m:r>
              </m:oMath>
            </m:oMathPara>
          </w:p>
          <w:p w14:paraId="77DFC651" w14:textId="5B4A5187" w:rsidR="00DC2423" w:rsidRPr="00DE0D2B" w:rsidRDefault="00DC2423" w:rsidP="00DC2423">
            <w:pPr>
              <w:pStyle w:val="ETASRbodytext"/>
              <w:numPr>
                <w:ilvl w:val="0"/>
                <w:numId w:val="39"/>
              </w:numPr>
              <w:spacing w:after="0" w:line="240" w:lineRule="auto"/>
              <w:ind w:left="426" w:hanging="142"/>
              <w:rPr>
                <w:lang w:val="en-IN"/>
              </w:rPr>
            </w:pPr>
            <w:r w:rsidRPr="00DE0D2B">
              <w:rPr>
                <w:b/>
                <w:bCs/>
                <w:lang w:val="en-IN"/>
              </w:rPr>
              <w:t>Depthwise Separable Convolution:</w:t>
            </w:r>
          </w:p>
          <w:p w14:paraId="5EC7F8AD" w14:textId="395CDA53" w:rsidR="00DC2423" w:rsidRPr="00DE0D2B" w:rsidRDefault="00DC2423" w:rsidP="00DC2423">
            <w:pPr>
              <w:pStyle w:val="ETASRbodytext"/>
              <w:numPr>
                <w:ilvl w:val="0"/>
                <w:numId w:val="39"/>
              </w:numPr>
              <w:spacing w:after="0" w:line="240" w:lineRule="auto"/>
              <w:ind w:left="426" w:hanging="142"/>
              <w:rPr>
                <w:lang w:val="en-IN"/>
              </w:rPr>
            </w:pPr>
            <w:r w:rsidRPr="00DE0D2B">
              <w:rPr>
                <w:b/>
                <w:bCs/>
                <w:lang w:val="en-IN"/>
              </w:rPr>
              <w:t>for</w:t>
            </w:r>
            <w:r w:rsidRPr="00DE0D2B">
              <w:rPr>
                <w:lang w:val="en-IN"/>
              </w:rPr>
              <w:t xml:space="preserve"> each convolutional block</w:t>
            </w:r>
            <w:r w:rsidRPr="00DE0D2B">
              <w:rPr>
                <w:b/>
                <w:bCs/>
                <w:lang w:val="en-IN"/>
              </w:rPr>
              <w:t xml:space="preserve"> do</w:t>
            </w:r>
          </w:p>
          <w:p w14:paraId="389BEA60" w14:textId="3F9625E6"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        Perform depthwise convolution: </w:t>
            </w:r>
          </w:p>
          <w:p w14:paraId="507B436F" w14:textId="77777777" w:rsidR="00DC2423" w:rsidRPr="00DE0D2B" w:rsidRDefault="00000000" w:rsidP="00DC2423">
            <w:pPr>
              <w:pStyle w:val="ETASRbodytext"/>
              <w:spacing w:after="0" w:line="240" w:lineRule="auto"/>
              <w:ind w:left="426" w:firstLine="0"/>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d</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d</m:t>
                    </m:r>
                  </m:sub>
                </m:sSub>
                <m:r>
                  <w:rPr>
                    <w:rFonts w:ascii="Cambria Math" w:hAnsi="Cambria Math"/>
                    <w:lang w:val="en-IN"/>
                  </w:rPr>
                  <m:t xml:space="preserve"> * I'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d</m:t>
                    </m:r>
                  </m:sub>
                </m:sSub>
              </m:oMath>
            </m:oMathPara>
          </w:p>
          <w:p w14:paraId="23D6DC02" w14:textId="24B93E9C"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        Perform pointwise convolution: </w:t>
            </w:r>
          </w:p>
          <w:p w14:paraId="04C2F4AC" w14:textId="77777777" w:rsidR="00DC2423" w:rsidRPr="00DE0D2B" w:rsidRDefault="00000000" w:rsidP="00DC2423">
            <w:pPr>
              <w:pStyle w:val="ETASRbodytext"/>
              <w:spacing w:after="0" w:line="240" w:lineRule="auto"/>
              <w:ind w:left="426" w:firstLine="0"/>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p</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p</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d</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p</m:t>
                    </m:r>
                  </m:sub>
                </m:sSub>
              </m:oMath>
            </m:oMathPara>
          </w:p>
          <w:p w14:paraId="463129F3" w14:textId="32EC1978"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        Apply activation function (ReLU6): </w:t>
            </w:r>
          </w:p>
          <w:p w14:paraId="67232358" w14:textId="77777777" w:rsidR="00DC2423" w:rsidRPr="00DE0D2B" w:rsidRDefault="00DC2423" w:rsidP="00DC2423">
            <w:pPr>
              <w:pStyle w:val="ETASRbodytext"/>
              <w:spacing w:after="0" w:line="240" w:lineRule="auto"/>
              <w:ind w:left="426" w:firstLine="0"/>
              <w:rPr>
                <w:lang w:val="en-IN"/>
              </w:rPr>
            </w:pPr>
            <m:oMathPara>
              <m:oMath>
                <m:r>
                  <w:rPr>
                    <w:rFonts w:ascii="Cambria Math" w:hAnsi="Cambria Math"/>
                    <w:lang w:val="en-IN"/>
                  </w:rPr>
                  <m:t>f(x) = min(max(x, 0), 6)</m:t>
                </m:r>
              </m:oMath>
            </m:oMathPara>
          </w:p>
          <w:p w14:paraId="4A0FDF87" w14:textId="0DAAC4A4" w:rsidR="00DC2423" w:rsidRPr="00DE0D2B" w:rsidRDefault="00DC2423" w:rsidP="00DC2423">
            <w:pPr>
              <w:pStyle w:val="ETASRbodytext"/>
              <w:numPr>
                <w:ilvl w:val="0"/>
                <w:numId w:val="39"/>
              </w:numPr>
              <w:spacing w:after="0" w:line="240" w:lineRule="auto"/>
              <w:ind w:left="426" w:hanging="142"/>
              <w:rPr>
                <w:lang w:val="en-IN"/>
              </w:rPr>
            </w:pPr>
            <w:r w:rsidRPr="00DE0D2B">
              <w:rPr>
                <w:b/>
                <w:bCs/>
                <w:lang w:val="en-IN"/>
              </w:rPr>
              <w:t>end for</w:t>
            </w:r>
          </w:p>
          <w:p w14:paraId="5DFF21D9" w14:textId="1F5148BA" w:rsidR="00DC2423" w:rsidRPr="00DE0D2B" w:rsidRDefault="00DC2423" w:rsidP="00DC2423">
            <w:pPr>
              <w:pStyle w:val="ETASRbodytext"/>
              <w:numPr>
                <w:ilvl w:val="0"/>
                <w:numId w:val="39"/>
              </w:numPr>
              <w:spacing w:after="0" w:line="240" w:lineRule="auto"/>
              <w:ind w:left="426" w:hanging="142"/>
              <w:rPr>
                <w:lang w:val="en-IN"/>
              </w:rPr>
            </w:pPr>
            <w:r w:rsidRPr="00DE0D2B">
              <w:rPr>
                <w:b/>
                <w:bCs/>
                <w:lang w:val="en-IN"/>
              </w:rPr>
              <w:t>Inverted Residual Block:</w:t>
            </w:r>
          </w:p>
          <w:p w14:paraId="1FC25993" w14:textId="57FD4892" w:rsidR="00DC2423" w:rsidRPr="00DE0D2B" w:rsidRDefault="00DC2423" w:rsidP="00DC2423">
            <w:pPr>
              <w:pStyle w:val="ETASRbodytext"/>
              <w:numPr>
                <w:ilvl w:val="0"/>
                <w:numId w:val="39"/>
              </w:numPr>
              <w:spacing w:after="0" w:line="240" w:lineRule="auto"/>
              <w:ind w:left="426" w:hanging="142"/>
              <w:rPr>
                <w:lang w:val="en-IN"/>
              </w:rPr>
            </w:pPr>
            <w:r w:rsidRPr="00DE0D2B">
              <w:rPr>
                <w:b/>
                <w:bCs/>
                <w:lang w:val="en-IN"/>
              </w:rPr>
              <w:t xml:space="preserve">for </w:t>
            </w:r>
            <w:r w:rsidRPr="00DE0D2B">
              <w:rPr>
                <w:lang w:val="en-IN"/>
              </w:rPr>
              <w:t xml:space="preserve">each residual block </w:t>
            </w:r>
            <w:r w:rsidRPr="00DE0D2B">
              <w:rPr>
                <w:b/>
                <w:bCs/>
                <w:lang w:val="en-IN"/>
              </w:rPr>
              <w:t>do</w:t>
            </w:r>
          </w:p>
          <w:p w14:paraId="7DF32AC6" w14:textId="5C27C5BF"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        Expand feature channels: </w:t>
            </w:r>
          </w:p>
          <w:p w14:paraId="74BCEDFB" w14:textId="77777777" w:rsidR="00DC2423" w:rsidRPr="00DE0D2B" w:rsidRDefault="00000000" w:rsidP="00DC2423">
            <w:pPr>
              <w:pStyle w:val="ETASRbodytext"/>
              <w:spacing w:after="0" w:line="240" w:lineRule="auto"/>
              <w:ind w:left="426" w:firstLine="0"/>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e</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e</m:t>
                    </m:r>
                  </m:sub>
                </m:sSub>
                <m:r>
                  <w:rPr>
                    <w:rFonts w:ascii="Cambria Math" w:hAnsi="Cambria Math"/>
                    <w:lang w:val="en-IN"/>
                  </w:rPr>
                  <m:t xml:space="preserve"> * I'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e</m:t>
                    </m:r>
                  </m:sub>
                </m:sSub>
              </m:oMath>
            </m:oMathPara>
          </w:p>
          <w:p w14:paraId="0F02A05C" w14:textId="2C3162B9"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        Apply depthwise convolution: </w:t>
            </w:r>
          </w:p>
          <w:p w14:paraId="72CEABBB" w14:textId="77777777" w:rsidR="00DC2423" w:rsidRPr="00DE0D2B" w:rsidRDefault="00000000" w:rsidP="00DC2423">
            <w:pPr>
              <w:pStyle w:val="ETASRbodytext"/>
              <w:spacing w:after="0" w:line="240" w:lineRule="auto"/>
              <w:ind w:left="426" w:firstLine="0"/>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d</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d</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e</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 xml:space="preserve"> b</m:t>
                    </m:r>
                  </m:e>
                  <m:sub>
                    <m:r>
                      <w:rPr>
                        <w:rFonts w:ascii="Cambria Math" w:hAnsi="Cambria Math"/>
                        <w:lang w:val="en-IN"/>
                      </w:rPr>
                      <m:t>d</m:t>
                    </m:r>
                  </m:sub>
                </m:sSub>
              </m:oMath>
            </m:oMathPara>
          </w:p>
          <w:p w14:paraId="7D9F1B9E" w14:textId="351CAAB1"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        Apply projection: </w:t>
            </w:r>
          </w:p>
          <w:p w14:paraId="5BF371CF" w14:textId="77777777" w:rsidR="00DC2423" w:rsidRPr="00DE0D2B" w:rsidRDefault="00000000" w:rsidP="00DC2423">
            <w:pPr>
              <w:pStyle w:val="ETASRbodytext"/>
              <w:spacing w:after="0" w:line="240" w:lineRule="auto"/>
              <w:ind w:left="426" w:firstLine="0"/>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p</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p</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d</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p</m:t>
                    </m:r>
                  </m:sub>
                </m:sSub>
              </m:oMath>
            </m:oMathPara>
          </w:p>
          <w:p w14:paraId="25620451" w14:textId="66FC0CE7" w:rsidR="00DC2423" w:rsidRPr="00DE0D2B" w:rsidRDefault="00DC2423" w:rsidP="00DC2423">
            <w:pPr>
              <w:pStyle w:val="ETASRbodytext"/>
              <w:numPr>
                <w:ilvl w:val="0"/>
                <w:numId w:val="39"/>
              </w:numPr>
              <w:spacing w:after="0" w:line="240" w:lineRule="auto"/>
              <w:ind w:left="426" w:hanging="142"/>
              <w:rPr>
                <w:lang w:val="en-IN"/>
              </w:rPr>
            </w:pPr>
            <w:r w:rsidRPr="00DE0D2B">
              <w:rPr>
                <w:lang w:val="en-IN"/>
              </w:rPr>
              <w:t xml:space="preserve">        if shortcut connection is possible then</w:t>
            </w:r>
          </w:p>
          <w:p w14:paraId="3C4C6367" w14:textId="0E855B0D"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                Add residual connection: </w:t>
            </w:r>
          </w:p>
          <w:p w14:paraId="598E474D" w14:textId="77777777" w:rsidR="00DC2423" w:rsidRPr="00DE0D2B" w:rsidRDefault="00DC2423" w:rsidP="00DC2423">
            <w:pPr>
              <w:pStyle w:val="ETASRbodytext"/>
              <w:spacing w:after="0" w:line="240" w:lineRule="auto"/>
              <w:ind w:left="426" w:firstLine="0"/>
              <w:rPr>
                <w:lang w:val="en-IN"/>
              </w:rPr>
            </w:pPr>
            <m:oMathPara>
              <m:oMath>
                <m:r>
                  <w:rPr>
                    <w:rFonts w:ascii="Cambria Math" w:hAnsi="Cambria Math"/>
                    <w:lang w:val="en-IN"/>
                  </w:rPr>
                  <m:t xml:space="preserve">Y =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p</m:t>
                    </m:r>
                  </m:sub>
                </m:sSub>
                <m:r>
                  <w:rPr>
                    <w:rFonts w:ascii="Cambria Math" w:hAnsi="Cambria Math"/>
                    <w:lang w:val="en-IN"/>
                  </w:rPr>
                  <m:t xml:space="preserve"> + I'</m:t>
                </m:r>
              </m:oMath>
            </m:oMathPara>
          </w:p>
          <w:p w14:paraId="4252297E" w14:textId="5EDE2D5E" w:rsidR="00DC2423" w:rsidRPr="00DE0D2B" w:rsidRDefault="00DC2423" w:rsidP="00DC2423">
            <w:pPr>
              <w:pStyle w:val="ETASRbodytext"/>
              <w:numPr>
                <w:ilvl w:val="0"/>
                <w:numId w:val="39"/>
              </w:numPr>
              <w:spacing w:after="0" w:line="240" w:lineRule="auto"/>
              <w:ind w:left="426" w:hanging="142"/>
              <w:rPr>
                <w:lang w:val="en-IN"/>
              </w:rPr>
            </w:pPr>
            <w:r w:rsidRPr="00DE0D2B">
              <w:rPr>
                <w:lang w:val="en-IN"/>
              </w:rPr>
              <w:t xml:space="preserve">        end if</w:t>
            </w:r>
          </w:p>
          <w:p w14:paraId="650E9C6A" w14:textId="2E82FB54" w:rsidR="00DC2423" w:rsidRPr="00DE0D2B" w:rsidRDefault="00DC2423" w:rsidP="00DC2423">
            <w:pPr>
              <w:pStyle w:val="ETASRbodytext"/>
              <w:numPr>
                <w:ilvl w:val="0"/>
                <w:numId w:val="39"/>
              </w:numPr>
              <w:spacing w:after="0" w:line="240" w:lineRule="auto"/>
              <w:ind w:left="426" w:hanging="142"/>
              <w:rPr>
                <w:lang w:val="en-IN"/>
              </w:rPr>
            </w:pPr>
            <w:r w:rsidRPr="00DE0D2B">
              <w:rPr>
                <w:lang w:val="en-IN"/>
              </w:rPr>
              <w:t>end for</w:t>
            </w:r>
          </w:p>
          <w:p w14:paraId="7C937FF2" w14:textId="50B28DB6" w:rsidR="00DC2423" w:rsidRDefault="00DC2423" w:rsidP="00DC2423">
            <w:pPr>
              <w:pStyle w:val="ETASRbodytext"/>
              <w:numPr>
                <w:ilvl w:val="0"/>
                <w:numId w:val="39"/>
              </w:numPr>
              <w:spacing w:after="0" w:line="240" w:lineRule="auto"/>
              <w:ind w:left="426" w:hanging="142"/>
              <w:rPr>
                <w:lang w:val="en-IN"/>
              </w:rPr>
            </w:pPr>
            <w:r w:rsidRPr="00DE0D2B">
              <w:rPr>
                <w:lang w:val="en-IN"/>
              </w:rPr>
              <w:t>Global Average Pooling (GAP</w:t>
            </w:r>
            <w:r>
              <w:rPr>
                <w:lang w:val="en-IN"/>
              </w:rPr>
              <w:t>):</w:t>
            </w:r>
          </w:p>
          <w:p w14:paraId="4DF84A7C" w14:textId="77777777" w:rsidR="00EF2FE1" w:rsidRPr="00BE6C34" w:rsidRDefault="00000000" w:rsidP="00EF2FE1">
            <w:pPr>
              <w:pStyle w:val="ETASRbodytext"/>
              <w:spacing w:after="0" w:line="240" w:lineRule="auto"/>
              <w:ind w:left="416" w:hanging="142"/>
            </w:pPr>
            <m:oMathPara>
              <m:oMath>
                <m:sSub>
                  <m:sSubPr>
                    <m:ctrlPr>
                      <w:rPr>
                        <w:rFonts w:ascii="Cambria Math" w:hAnsi="Cambria Math"/>
                        <w:i/>
                        <w:lang w:val="en-IN"/>
                      </w:rPr>
                    </m:ctrlPr>
                  </m:sSubPr>
                  <m:e>
                    <m:r>
                      <w:rPr>
                        <w:rFonts w:ascii="Cambria Math" w:hAnsi="Cambria Math"/>
                        <w:lang w:val="en-IN"/>
                      </w:rPr>
                      <m:t>f</m:t>
                    </m:r>
                  </m:e>
                  <m:sub>
                    <m:r>
                      <m:rPr>
                        <m:sty m:val="p"/>
                      </m:rPr>
                      <w:rPr>
                        <w:rFonts w:ascii="Cambria Math" w:hAnsi="Cambria Math"/>
                        <w:lang w:val="en-IN"/>
                      </w:rPr>
                      <m:t>GAP</m:t>
                    </m:r>
                  </m:sub>
                </m:sSub>
                <m:r>
                  <w:rPr>
                    <w:rFonts w:ascii="Cambria Math" w:hAnsi="Cambria Math"/>
                    <w:lang w:val="en-IN"/>
                  </w:rPr>
                  <m:t xml:space="preserve"> = </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H×W</m:t>
                    </m:r>
                  </m:den>
                </m:f>
                <m:r>
                  <w:rPr>
                    <w:rFonts w:ascii="Cambria Math" w:hAnsi="Cambria Math"/>
                    <w:lang w:val="en-IN"/>
                  </w:rPr>
                  <m:t xml:space="preserve"> </m:t>
                </m:r>
                <m:nary>
                  <m:naryPr>
                    <m:chr m:val="∑"/>
                    <m:limLoc m:val="subSup"/>
                    <m:ctrlPr>
                      <w:rPr>
                        <w:rFonts w:ascii="Cambria Math" w:hAnsi="Cambria Math"/>
                        <w:i/>
                        <w:lang w:val="en-IN"/>
                      </w:rPr>
                    </m:ctrlPr>
                  </m:naryPr>
                  <m:sub>
                    <m:r>
                      <w:rPr>
                        <w:rFonts w:ascii="Cambria Math" w:hAnsi="Cambria Math"/>
                        <w:lang w:val="en-IN"/>
                      </w:rPr>
                      <m:t>i=1</m:t>
                    </m:r>
                  </m:sub>
                  <m:sup>
                    <m:r>
                      <w:rPr>
                        <w:rFonts w:ascii="Cambria Math" w:hAnsi="Cambria Math"/>
                        <w:lang w:val="en-IN"/>
                      </w:rPr>
                      <m:t>H</m:t>
                    </m:r>
                  </m:sup>
                  <m:e>
                    <m:nary>
                      <m:naryPr>
                        <m:chr m:val="∑"/>
                        <m:limLoc m:val="subSup"/>
                        <m:ctrlPr>
                          <w:rPr>
                            <w:rFonts w:ascii="Cambria Math" w:hAnsi="Cambria Math"/>
                            <w:i/>
                            <w:lang w:val="en-IN"/>
                          </w:rPr>
                        </m:ctrlPr>
                      </m:naryPr>
                      <m:sub>
                        <m:r>
                          <w:rPr>
                            <w:rFonts w:ascii="Cambria Math" w:hAnsi="Cambria Math"/>
                            <w:lang w:val="en-IN"/>
                          </w:rPr>
                          <m:t>j=1</m:t>
                        </m:r>
                      </m:sub>
                      <m:sup>
                        <m:r>
                          <w:rPr>
                            <w:rFonts w:ascii="Cambria Math" w:hAnsi="Cambria Math"/>
                            <w:lang w:val="en-IN"/>
                          </w:rPr>
                          <m:t>W</m:t>
                        </m:r>
                      </m:sup>
                      <m:e>
                        <m:r>
                          <w:rPr>
                            <w:rFonts w:ascii="Cambria Math" w:hAnsi="Cambria Math"/>
                            <w:lang w:val="en-IN"/>
                          </w:rPr>
                          <m:t>F(i,j)</m:t>
                        </m:r>
                      </m:e>
                    </m:nary>
                  </m:e>
                </m:nary>
              </m:oMath>
            </m:oMathPara>
          </w:p>
          <w:p w14:paraId="24A7BBC2" w14:textId="77777777" w:rsidR="00EF2FE1" w:rsidRPr="00DE0D2B" w:rsidRDefault="00EF2FE1" w:rsidP="00DC2423">
            <w:pPr>
              <w:pStyle w:val="ETASRbodytext"/>
              <w:spacing w:after="0" w:line="240" w:lineRule="auto"/>
              <w:ind w:left="426" w:firstLine="0"/>
              <w:rPr>
                <w:lang w:val="en-IN"/>
              </w:rPr>
            </w:pPr>
          </w:p>
          <w:p w14:paraId="41A67B63" w14:textId="62A578BF"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Fully Connected (FC) Layer: </w:t>
            </w:r>
          </w:p>
          <w:bookmarkStart w:id="0" w:name="_Hlk193808038"/>
          <w:p w14:paraId="2AD85D15" w14:textId="77777777" w:rsidR="00DC2423" w:rsidRPr="00DE0D2B" w:rsidRDefault="00000000" w:rsidP="00DC2423">
            <w:pPr>
              <w:pStyle w:val="ETASRbodytext"/>
              <w:spacing w:after="0" w:line="240" w:lineRule="auto"/>
              <w:ind w:left="426" w:firstLine="0"/>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fc</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fc</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GAP</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fc</m:t>
                    </m:r>
                  </m:sub>
                </m:sSub>
              </m:oMath>
            </m:oMathPara>
          </w:p>
          <w:bookmarkEnd w:id="0"/>
          <w:p w14:paraId="4977B97B" w14:textId="77777777" w:rsidR="00DC2423" w:rsidRDefault="00DC2423" w:rsidP="00DC2423">
            <w:pPr>
              <w:pStyle w:val="ETASRbodytext"/>
              <w:numPr>
                <w:ilvl w:val="0"/>
                <w:numId w:val="39"/>
              </w:numPr>
              <w:spacing w:after="0" w:line="240" w:lineRule="auto"/>
              <w:ind w:left="426" w:hanging="142"/>
              <w:rPr>
                <w:lang w:val="en-IN"/>
              </w:rPr>
            </w:pPr>
            <w:r w:rsidRPr="00DE0D2B">
              <w:rPr>
                <w:lang w:val="en-IN"/>
              </w:rPr>
              <w:t xml:space="preserve">Softmax Activation: </w:t>
            </w:r>
          </w:p>
          <w:p w14:paraId="11138F22" w14:textId="77777777" w:rsidR="00DC2423" w:rsidRPr="00A00A69" w:rsidRDefault="00DC2423" w:rsidP="00DC2423">
            <w:pPr>
              <w:pStyle w:val="ETASRbodytext"/>
              <w:spacing w:after="0" w:line="240" w:lineRule="auto"/>
              <w:ind w:left="426" w:firstLine="0"/>
              <w:rPr>
                <w:lang w:val="en-IN"/>
              </w:rPr>
            </w:pPr>
            <m:oMathPara>
              <m:oMath>
                <m:r>
                  <w:rPr>
                    <w:rFonts w:ascii="Cambria Math" w:hAnsi="Cambria Math"/>
                    <w:lang w:val="en-IN"/>
                  </w:rPr>
                  <m:t>P</m:t>
                </m:r>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e>
                </m:d>
                <m:r>
                  <w:rPr>
                    <w:rFonts w:ascii="Cambria Math" w:hAnsi="Cambria Math"/>
                    <w:lang w:val="en-IN"/>
                  </w:rPr>
                  <m:t xml:space="preserve">= </m:t>
                </m:r>
                <m:f>
                  <m:fPr>
                    <m:ctrlPr>
                      <w:rPr>
                        <w:rFonts w:ascii="Cambria Math" w:hAnsi="Cambria Math"/>
                        <w:i/>
                        <w:lang w:val="en-IN"/>
                      </w:rPr>
                    </m:ctrlPr>
                  </m:fPr>
                  <m:num>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sup>
                    </m:sSup>
                  </m:num>
                  <m:den>
                    <m:nary>
                      <m:naryPr>
                        <m:chr m:val="∑"/>
                        <m:limLoc m:val="subSup"/>
                        <m:ctrlPr>
                          <w:rPr>
                            <w:rFonts w:ascii="Cambria Math" w:hAnsi="Cambria Math"/>
                            <w:i/>
                            <w:lang w:val="en-IN"/>
                          </w:rPr>
                        </m:ctrlPr>
                      </m:naryPr>
                      <m:sub>
                        <m:r>
                          <w:rPr>
                            <w:rFonts w:ascii="Cambria Math" w:hAnsi="Cambria Math"/>
                            <w:lang w:val="en-IN"/>
                          </w:rPr>
                          <m:t>j=1</m:t>
                        </m:r>
                      </m:sub>
                      <m:sup>
                        <m:r>
                          <w:rPr>
                            <w:rFonts w:ascii="Cambria Math" w:hAnsi="Cambria Math"/>
                            <w:lang w:val="en-IN"/>
                          </w:rPr>
                          <m:t>N</m:t>
                        </m:r>
                      </m:sup>
                      <m:e>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j</m:t>
                                </m:r>
                              </m:sub>
                            </m:sSub>
                          </m:sup>
                        </m:sSup>
                      </m:e>
                    </m:nary>
                  </m:den>
                </m:f>
              </m:oMath>
            </m:oMathPara>
          </w:p>
          <w:p w14:paraId="3666D0F6" w14:textId="77777777" w:rsidR="00DC2423" w:rsidRDefault="00DC2423" w:rsidP="00DC2423">
            <w:pPr>
              <w:pStyle w:val="ETASRbodytext"/>
              <w:numPr>
                <w:ilvl w:val="0"/>
                <w:numId w:val="39"/>
              </w:numPr>
              <w:spacing w:after="0" w:line="240" w:lineRule="auto"/>
              <w:ind w:left="426" w:hanging="142"/>
              <w:rPr>
                <w:lang w:val="en-IN"/>
              </w:rPr>
            </w:pPr>
            <w:r w:rsidRPr="00DE0D2B">
              <w:rPr>
                <w:lang w:val="en-IN"/>
              </w:rPr>
              <w:t>Classification Output: Choose the class with highest probability:</w:t>
            </w:r>
          </w:p>
          <w:p w14:paraId="19A4F8FF" w14:textId="5F96DFFA" w:rsidR="00BB5845" w:rsidRPr="001C61BD" w:rsidRDefault="00000000" w:rsidP="00DC2423">
            <w:pPr>
              <w:pStyle w:val="ETASRbodytext"/>
              <w:spacing w:after="0"/>
              <w:rPr>
                <w:lang w:val="en-IN"/>
              </w:rPr>
            </w:pPr>
            <m:oMathPara>
              <m:oMath>
                <m:acc>
                  <m:accPr>
                    <m:ctrlPr>
                      <w:rPr>
                        <w:rFonts w:ascii="Cambria Math" w:hAnsi="Cambria Math"/>
                        <w:i/>
                        <w:lang w:val="en-IN"/>
                      </w:rPr>
                    </m:ctrlPr>
                  </m:accPr>
                  <m:e>
                    <m:r>
                      <w:rPr>
                        <w:rFonts w:ascii="Cambria Math" w:hAnsi="Cambria Math"/>
                        <w:lang w:val="en-IN"/>
                      </w:rPr>
                      <m:t>y</m:t>
                    </m:r>
                  </m:e>
                </m:acc>
                <m:r>
                  <w:rPr>
                    <w:rFonts w:ascii="Cambria Math" w:hAnsi="Cambria Math"/>
                    <w:lang w:val="en-IN"/>
                  </w:rPr>
                  <m:t xml:space="preserve"> = arg max P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oMath>
            </m:oMathPara>
          </w:p>
        </w:tc>
      </w:tr>
    </w:tbl>
    <w:p w14:paraId="614F6484" w14:textId="71423148" w:rsidR="00786552" w:rsidRDefault="00786552" w:rsidP="00786552">
      <w:pPr>
        <w:pStyle w:val="ETASRHeading3"/>
      </w:pPr>
      <w:r>
        <w:t>ResNet50</w:t>
      </w:r>
    </w:p>
    <w:p w14:paraId="5E90A70C" w14:textId="0AC8C917" w:rsidR="00786552" w:rsidRDefault="0088050E" w:rsidP="00786552">
      <w:pPr>
        <w:pStyle w:val="ETASRbodytext"/>
      </w:pPr>
      <w:r>
        <w:t xml:space="preserve">ResNet-50 enhances image classification through deep residual learning. The model normalizes input images before extracting initial features via a 7×7 convolution and max pooling. Its core architecture comprises multiple residual blocks with 1×1, 3×3, and 1×1 convolutions, where shortcut connections enable identity mapping, mitigating vanishing </w:t>
      </w:r>
      <w:r>
        <w:lastRenderedPageBreak/>
        <w:t xml:space="preserve">gradients. A Global Average Pooling (GAP) layer condenses feature maps, followed by a fully connected (FC) layer. The final </w:t>
      </w:r>
      <w:r w:rsidR="003F175D" w:rsidRPr="009F4E33">
        <w:rPr>
          <w:noProof/>
        </w:rPr>
        <mc:AlternateContent>
          <mc:Choice Requires="wps">
            <w:drawing>
              <wp:anchor distT="45720" distB="45720" distL="114300" distR="114300" simplePos="0" relativeHeight="251651072" behindDoc="0" locked="0" layoutInCell="1" allowOverlap="0" wp14:anchorId="4F07C34F" wp14:editId="187C55E1">
                <wp:simplePos x="0" y="0"/>
                <wp:positionH relativeFrom="margin">
                  <wp:posOffset>9525</wp:posOffset>
                </wp:positionH>
                <wp:positionV relativeFrom="margin">
                  <wp:posOffset>1564640</wp:posOffset>
                </wp:positionV>
                <wp:extent cx="6612890" cy="1568450"/>
                <wp:effectExtent l="0" t="0" r="0" b="0"/>
                <wp:wrapSquare wrapText="bothSides"/>
                <wp:docPr id="247449493" name="tabl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1568450"/>
                        </a:xfrm>
                        <a:prstGeom prst="rect">
                          <a:avLst/>
                        </a:prstGeom>
                        <a:solidFill>
                          <a:srgbClr val="FFFFFF"/>
                        </a:solidFill>
                        <a:ln w="9525">
                          <a:noFill/>
                          <a:miter lim="800000"/>
                          <a:headEnd/>
                          <a:tailEnd/>
                        </a:ln>
                      </wps:spPr>
                      <wps:txbx>
                        <w:txbxContent>
                          <w:p w14:paraId="30EFF472" w14:textId="1CC9697F" w:rsidR="0092582C" w:rsidRDefault="000B3925" w:rsidP="000B3925">
                            <w:pPr>
                              <w:pStyle w:val="ETASRtablehead"/>
                              <w:numPr>
                                <w:ilvl w:val="0"/>
                                <w:numId w:val="0"/>
                              </w:numPr>
                              <w:ind w:left="360"/>
                            </w:pPr>
                            <w:r>
                              <w:t xml:space="preserve">TABLE II. </w:t>
                            </w:r>
                            <w:r w:rsidR="0092582C">
                              <w:t>Training and validation accuracy/loss for ResNet50</w:t>
                            </w:r>
                          </w:p>
                          <w:tbl>
                            <w:tblPr>
                              <w:tblOverlap w:val="neve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620" w:firstRow="1" w:lastRow="0" w:firstColumn="0" w:lastColumn="0" w:noHBand="1" w:noVBand="1"/>
                            </w:tblPr>
                            <w:tblGrid>
                              <w:gridCol w:w="771"/>
                              <w:gridCol w:w="1531"/>
                              <w:gridCol w:w="1531"/>
                              <w:gridCol w:w="1531"/>
                              <w:gridCol w:w="1531"/>
                              <w:gridCol w:w="1531"/>
                              <w:gridCol w:w="1531"/>
                            </w:tblGrid>
                            <w:tr w:rsidR="0092582C" w:rsidRPr="00046CC6" w14:paraId="572AEFAC" w14:textId="77777777" w:rsidTr="009F4E33">
                              <w:trPr>
                                <w:trHeight w:val="397"/>
                                <w:jc w:val="center"/>
                              </w:trPr>
                              <w:tc>
                                <w:tcPr>
                                  <w:tcW w:w="771" w:type="dxa"/>
                                  <w:shd w:val="clear" w:color="auto" w:fill="auto"/>
                                  <w:vAlign w:val="center"/>
                                  <w:hideMark/>
                                </w:tcPr>
                                <w:p w14:paraId="0081876B"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Epoch</w:t>
                                  </w:r>
                                </w:p>
                              </w:tc>
                              <w:tc>
                                <w:tcPr>
                                  <w:tcW w:w="1531" w:type="dxa"/>
                                  <w:shd w:val="clear" w:color="auto" w:fill="auto"/>
                                  <w:vAlign w:val="center"/>
                                  <w:hideMark/>
                                </w:tcPr>
                                <w:p w14:paraId="0434CAB9"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Time Elapsed (hh:mm:ss)</w:t>
                                  </w:r>
                                </w:p>
                              </w:tc>
                              <w:tc>
                                <w:tcPr>
                                  <w:tcW w:w="1531" w:type="dxa"/>
                                  <w:shd w:val="clear" w:color="auto" w:fill="auto"/>
                                  <w:vAlign w:val="center"/>
                                  <w:hideMark/>
                                </w:tcPr>
                                <w:p w14:paraId="7851CD2F"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Efficiency</w:t>
                                  </w:r>
                                </w:p>
                              </w:tc>
                              <w:tc>
                                <w:tcPr>
                                  <w:tcW w:w="1531" w:type="dxa"/>
                                  <w:shd w:val="clear" w:color="auto" w:fill="auto"/>
                                  <w:vAlign w:val="center"/>
                                  <w:hideMark/>
                                </w:tcPr>
                                <w:p w14:paraId="75396F54"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Loss</w:t>
                                  </w:r>
                                </w:p>
                              </w:tc>
                              <w:tc>
                                <w:tcPr>
                                  <w:tcW w:w="1531" w:type="dxa"/>
                                  <w:shd w:val="clear" w:color="auto" w:fill="auto"/>
                                  <w:vAlign w:val="center"/>
                                  <w:hideMark/>
                                </w:tcPr>
                                <w:p w14:paraId="3770CFA5"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Efficiency</w:t>
                                  </w:r>
                                </w:p>
                              </w:tc>
                              <w:tc>
                                <w:tcPr>
                                  <w:tcW w:w="1531" w:type="dxa"/>
                                  <w:shd w:val="clear" w:color="auto" w:fill="auto"/>
                                  <w:vAlign w:val="center"/>
                                  <w:hideMark/>
                                </w:tcPr>
                                <w:p w14:paraId="7DDAB698"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Loss</w:t>
                                  </w:r>
                                </w:p>
                              </w:tc>
                              <w:tc>
                                <w:tcPr>
                                  <w:tcW w:w="1531" w:type="dxa"/>
                                  <w:shd w:val="clear" w:color="auto" w:fill="auto"/>
                                  <w:vAlign w:val="center"/>
                                  <w:hideMark/>
                                </w:tcPr>
                                <w:p w14:paraId="4A9BD443"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Base Learning Rate</w:t>
                                  </w:r>
                                </w:p>
                              </w:tc>
                            </w:tr>
                            <w:tr w:rsidR="0092582C" w:rsidRPr="00046CC6" w14:paraId="42355D23" w14:textId="77777777" w:rsidTr="009F4E33">
                              <w:trPr>
                                <w:trHeight w:val="170"/>
                                <w:jc w:val="center"/>
                              </w:trPr>
                              <w:tc>
                                <w:tcPr>
                                  <w:tcW w:w="771" w:type="dxa"/>
                                  <w:shd w:val="clear" w:color="auto" w:fill="auto"/>
                                  <w:vAlign w:val="center"/>
                                  <w:hideMark/>
                                </w:tcPr>
                                <w:p w14:paraId="25397174" w14:textId="77777777" w:rsidR="0092582C" w:rsidRPr="00046CC6" w:rsidRDefault="0092582C" w:rsidP="000B2A9A">
                                  <w:pPr>
                                    <w:pStyle w:val="ETASRbodytext"/>
                                    <w:spacing w:after="0"/>
                                    <w:ind w:hanging="41"/>
                                    <w:jc w:val="center"/>
                                    <w:rPr>
                                      <w:lang w:val="en-IN" w:eastAsia="en-IN"/>
                                    </w:rPr>
                                  </w:pPr>
                                  <w:r w:rsidRPr="00046CC6">
                                    <w:rPr>
                                      <w:lang w:val="en-IN" w:eastAsia="en-IN"/>
                                    </w:rPr>
                                    <w:t>1</w:t>
                                  </w:r>
                                </w:p>
                              </w:tc>
                              <w:tc>
                                <w:tcPr>
                                  <w:tcW w:w="1531" w:type="dxa"/>
                                  <w:shd w:val="clear" w:color="auto" w:fill="auto"/>
                                  <w:vAlign w:val="center"/>
                                  <w:hideMark/>
                                </w:tcPr>
                                <w:p w14:paraId="27C22C0F" w14:textId="77777777" w:rsidR="0092582C" w:rsidRPr="00046CC6" w:rsidRDefault="0092582C" w:rsidP="000B2A9A">
                                  <w:pPr>
                                    <w:pStyle w:val="ETASRbodytext"/>
                                    <w:spacing w:after="0"/>
                                    <w:ind w:hanging="41"/>
                                    <w:jc w:val="center"/>
                                    <w:rPr>
                                      <w:lang w:val="en-IN" w:eastAsia="en-IN"/>
                                    </w:rPr>
                                  </w:pPr>
                                  <w:r>
                                    <w:t>01:34:10</w:t>
                                  </w:r>
                                </w:p>
                              </w:tc>
                              <w:tc>
                                <w:tcPr>
                                  <w:tcW w:w="1531" w:type="dxa"/>
                                  <w:shd w:val="clear" w:color="auto" w:fill="auto"/>
                                  <w:vAlign w:val="center"/>
                                  <w:hideMark/>
                                </w:tcPr>
                                <w:p w14:paraId="5F2108C6" w14:textId="77777777" w:rsidR="0092582C" w:rsidRPr="00046CC6" w:rsidRDefault="0092582C" w:rsidP="000B2A9A">
                                  <w:pPr>
                                    <w:pStyle w:val="ETASRbodytext"/>
                                    <w:spacing w:after="0"/>
                                    <w:ind w:hanging="41"/>
                                    <w:jc w:val="center"/>
                                    <w:rPr>
                                      <w:lang w:val="en-IN" w:eastAsia="en-IN"/>
                                    </w:rPr>
                                  </w:pPr>
                                  <w:r>
                                    <w:t>0.6705242</w:t>
                                  </w:r>
                                </w:p>
                              </w:tc>
                              <w:tc>
                                <w:tcPr>
                                  <w:tcW w:w="1531" w:type="dxa"/>
                                  <w:shd w:val="clear" w:color="auto" w:fill="auto"/>
                                  <w:vAlign w:val="center"/>
                                  <w:hideMark/>
                                </w:tcPr>
                                <w:p w14:paraId="115A7F28" w14:textId="77777777" w:rsidR="0092582C" w:rsidRPr="00046CC6" w:rsidRDefault="0092582C" w:rsidP="000B2A9A">
                                  <w:pPr>
                                    <w:pStyle w:val="ETASRbodytext"/>
                                    <w:spacing w:after="0"/>
                                    <w:ind w:hanging="41"/>
                                    <w:jc w:val="center"/>
                                    <w:rPr>
                                      <w:lang w:val="en-IN" w:eastAsia="en-IN"/>
                                    </w:rPr>
                                  </w:pPr>
                                  <w:r>
                                    <w:t>0.412345</w:t>
                                  </w:r>
                                </w:p>
                              </w:tc>
                              <w:tc>
                                <w:tcPr>
                                  <w:tcW w:w="1531" w:type="dxa"/>
                                  <w:shd w:val="clear" w:color="auto" w:fill="auto"/>
                                  <w:vAlign w:val="center"/>
                                  <w:hideMark/>
                                </w:tcPr>
                                <w:p w14:paraId="57CCD23C" w14:textId="77777777" w:rsidR="0092582C" w:rsidRPr="00046CC6" w:rsidRDefault="0092582C" w:rsidP="000B2A9A">
                                  <w:pPr>
                                    <w:pStyle w:val="ETASRbodytext"/>
                                    <w:spacing w:after="0"/>
                                    <w:ind w:hanging="41"/>
                                    <w:jc w:val="center"/>
                                    <w:rPr>
                                      <w:lang w:val="en-IN" w:eastAsia="en-IN"/>
                                    </w:rPr>
                                  </w:pPr>
                                  <w:r>
                                    <w:t>0.4603215</w:t>
                                  </w:r>
                                </w:p>
                              </w:tc>
                              <w:tc>
                                <w:tcPr>
                                  <w:tcW w:w="1531" w:type="dxa"/>
                                  <w:shd w:val="clear" w:color="auto" w:fill="auto"/>
                                  <w:vAlign w:val="center"/>
                                  <w:hideMark/>
                                </w:tcPr>
                                <w:p w14:paraId="67AA242E" w14:textId="77777777" w:rsidR="0092582C" w:rsidRPr="00046CC6" w:rsidRDefault="0092582C" w:rsidP="000B2A9A">
                                  <w:pPr>
                                    <w:pStyle w:val="ETASRbodytext"/>
                                    <w:spacing w:after="0"/>
                                    <w:ind w:hanging="41"/>
                                    <w:jc w:val="center"/>
                                    <w:rPr>
                                      <w:lang w:val="en-IN" w:eastAsia="en-IN"/>
                                    </w:rPr>
                                  </w:pPr>
                                  <w:r>
                                    <w:t>0.295412</w:t>
                                  </w:r>
                                </w:p>
                              </w:tc>
                              <w:tc>
                                <w:tcPr>
                                  <w:tcW w:w="1531" w:type="dxa"/>
                                  <w:shd w:val="clear" w:color="auto" w:fill="auto"/>
                                  <w:vAlign w:val="center"/>
                                  <w:hideMark/>
                                </w:tcPr>
                                <w:p w14:paraId="053AF77E"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11F2A1E7" w14:textId="77777777" w:rsidTr="009F4E33">
                              <w:trPr>
                                <w:trHeight w:val="170"/>
                                <w:jc w:val="center"/>
                              </w:trPr>
                              <w:tc>
                                <w:tcPr>
                                  <w:tcW w:w="771" w:type="dxa"/>
                                  <w:shd w:val="clear" w:color="auto" w:fill="auto"/>
                                  <w:vAlign w:val="center"/>
                                  <w:hideMark/>
                                </w:tcPr>
                                <w:p w14:paraId="1442E2AE" w14:textId="77777777" w:rsidR="0092582C" w:rsidRPr="00046CC6" w:rsidRDefault="0092582C" w:rsidP="000B2A9A">
                                  <w:pPr>
                                    <w:pStyle w:val="ETASRbodytext"/>
                                    <w:spacing w:after="0"/>
                                    <w:ind w:hanging="41"/>
                                    <w:jc w:val="center"/>
                                    <w:rPr>
                                      <w:lang w:val="en-IN" w:eastAsia="en-IN"/>
                                    </w:rPr>
                                  </w:pPr>
                                  <w:r w:rsidRPr="00046CC6">
                                    <w:rPr>
                                      <w:lang w:val="en-IN" w:eastAsia="en-IN"/>
                                    </w:rPr>
                                    <w:t>10</w:t>
                                  </w:r>
                                </w:p>
                              </w:tc>
                              <w:tc>
                                <w:tcPr>
                                  <w:tcW w:w="1531" w:type="dxa"/>
                                  <w:shd w:val="clear" w:color="auto" w:fill="auto"/>
                                  <w:vAlign w:val="center"/>
                                  <w:hideMark/>
                                </w:tcPr>
                                <w:p w14:paraId="64FEF451" w14:textId="77777777" w:rsidR="0092582C" w:rsidRPr="00046CC6" w:rsidRDefault="0092582C" w:rsidP="000B2A9A">
                                  <w:pPr>
                                    <w:pStyle w:val="ETASRbodytext"/>
                                    <w:spacing w:after="0"/>
                                    <w:ind w:hanging="41"/>
                                    <w:jc w:val="center"/>
                                    <w:rPr>
                                      <w:lang w:val="en-IN" w:eastAsia="en-IN"/>
                                    </w:rPr>
                                  </w:pPr>
                                  <w:r>
                                    <w:t>01:30:55</w:t>
                                  </w:r>
                                </w:p>
                              </w:tc>
                              <w:tc>
                                <w:tcPr>
                                  <w:tcW w:w="1531" w:type="dxa"/>
                                  <w:shd w:val="clear" w:color="auto" w:fill="auto"/>
                                  <w:vAlign w:val="center"/>
                                  <w:hideMark/>
                                </w:tcPr>
                                <w:p w14:paraId="23EFAFBA" w14:textId="77777777" w:rsidR="0092582C" w:rsidRPr="00046CC6" w:rsidRDefault="0092582C" w:rsidP="000B2A9A">
                                  <w:pPr>
                                    <w:pStyle w:val="ETASRbodytext"/>
                                    <w:spacing w:after="0"/>
                                    <w:ind w:hanging="41"/>
                                    <w:jc w:val="center"/>
                                    <w:rPr>
                                      <w:lang w:val="en-IN" w:eastAsia="en-IN"/>
                                    </w:rPr>
                                  </w:pPr>
                                  <w:r>
                                    <w:t>0.7503130</w:t>
                                  </w:r>
                                </w:p>
                              </w:tc>
                              <w:tc>
                                <w:tcPr>
                                  <w:tcW w:w="1531" w:type="dxa"/>
                                  <w:shd w:val="clear" w:color="auto" w:fill="auto"/>
                                  <w:vAlign w:val="center"/>
                                  <w:hideMark/>
                                </w:tcPr>
                                <w:p w14:paraId="3D35466A" w14:textId="77777777" w:rsidR="0092582C" w:rsidRPr="00046CC6" w:rsidRDefault="0092582C" w:rsidP="000B2A9A">
                                  <w:pPr>
                                    <w:pStyle w:val="ETASRbodytext"/>
                                    <w:spacing w:after="0"/>
                                    <w:ind w:hanging="41"/>
                                    <w:jc w:val="center"/>
                                    <w:rPr>
                                      <w:lang w:val="en-IN" w:eastAsia="en-IN"/>
                                    </w:rPr>
                                  </w:pPr>
                                  <w:r>
                                    <w:t>0.894215</w:t>
                                  </w:r>
                                </w:p>
                              </w:tc>
                              <w:tc>
                                <w:tcPr>
                                  <w:tcW w:w="1531" w:type="dxa"/>
                                  <w:shd w:val="clear" w:color="auto" w:fill="auto"/>
                                  <w:vAlign w:val="center"/>
                                  <w:hideMark/>
                                </w:tcPr>
                                <w:p w14:paraId="3FDB342A" w14:textId="77777777" w:rsidR="0092582C" w:rsidRPr="00046CC6" w:rsidRDefault="0092582C" w:rsidP="000B2A9A">
                                  <w:pPr>
                                    <w:pStyle w:val="ETASRbodytext"/>
                                    <w:spacing w:after="0"/>
                                    <w:ind w:hanging="41"/>
                                    <w:jc w:val="center"/>
                                    <w:rPr>
                                      <w:lang w:val="en-IN" w:eastAsia="en-IN"/>
                                    </w:rPr>
                                  </w:pPr>
                                  <w:r>
                                    <w:t>0.7704568</w:t>
                                  </w:r>
                                </w:p>
                              </w:tc>
                              <w:tc>
                                <w:tcPr>
                                  <w:tcW w:w="1531" w:type="dxa"/>
                                  <w:shd w:val="clear" w:color="auto" w:fill="auto"/>
                                  <w:vAlign w:val="center"/>
                                  <w:hideMark/>
                                </w:tcPr>
                                <w:p w14:paraId="576CF910" w14:textId="77777777" w:rsidR="0092582C" w:rsidRPr="00046CC6" w:rsidRDefault="0092582C" w:rsidP="000B2A9A">
                                  <w:pPr>
                                    <w:pStyle w:val="ETASRbodytext"/>
                                    <w:spacing w:after="0"/>
                                    <w:ind w:hanging="41"/>
                                    <w:jc w:val="center"/>
                                    <w:rPr>
                                      <w:lang w:val="en-IN" w:eastAsia="en-IN"/>
                                    </w:rPr>
                                  </w:pPr>
                                  <w:r>
                                    <w:t>1.878932</w:t>
                                  </w:r>
                                </w:p>
                              </w:tc>
                              <w:tc>
                                <w:tcPr>
                                  <w:tcW w:w="1531" w:type="dxa"/>
                                  <w:shd w:val="clear" w:color="auto" w:fill="auto"/>
                                  <w:vAlign w:val="center"/>
                                  <w:hideMark/>
                                </w:tcPr>
                                <w:p w14:paraId="0A9BB16F"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38ED39A6" w14:textId="77777777" w:rsidTr="009F4E33">
                              <w:trPr>
                                <w:trHeight w:val="170"/>
                                <w:jc w:val="center"/>
                              </w:trPr>
                              <w:tc>
                                <w:tcPr>
                                  <w:tcW w:w="771" w:type="dxa"/>
                                  <w:shd w:val="clear" w:color="auto" w:fill="auto"/>
                                  <w:vAlign w:val="center"/>
                                  <w:hideMark/>
                                </w:tcPr>
                                <w:p w14:paraId="2439E5B3" w14:textId="77777777" w:rsidR="0092582C" w:rsidRPr="00046CC6" w:rsidRDefault="0092582C" w:rsidP="000B2A9A">
                                  <w:pPr>
                                    <w:pStyle w:val="ETASRbodytext"/>
                                    <w:spacing w:after="0"/>
                                    <w:ind w:hanging="41"/>
                                    <w:jc w:val="center"/>
                                    <w:rPr>
                                      <w:lang w:val="en-IN" w:eastAsia="en-IN"/>
                                    </w:rPr>
                                  </w:pPr>
                                  <w:r w:rsidRPr="00046CC6">
                                    <w:rPr>
                                      <w:lang w:val="en-IN" w:eastAsia="en-IN"/>
                                    </w:rPr>
                                    <w:t>20</w:t>
                                  </w:r>
                                </w:p>
                              </w:tc>
                              <w:tc>
                                <w:tcPr>
                                  <w:tcW w:w="1531" w:type="dxa"/>
                                  <w:shd w:val="clear" w:color="auto" w:fill="auto"/>
                                  <w:vAlign w:val="center"/>
                                  <w:hideMark/>
                                </w:tcPr>
                                <w:p w14:paraId="5C2DC224" w14:textId="77777777" w:rsidR="0092582C" w:rsidRPr="00046CC6" w:rsidRDefault="0092582C" w:rsidP="000B2A9A">
                                  <w:pPr>
                                    <w:pStyle w:val="ETASRbodytext"/>
                                    <w:spacing w:after="0"/>
                                    <w:ind w:hanging="41"/>
                                    <w:jc w:val="center"/>
                                    <w:rPr>
                                      <w:lang w:val="en-IN" w:eastAsia="en-IN"/>
                                    </w:rPr>
                                  </w:pPr>
                                  <w:r>
                                    <w:t>01:32:05</w:t>
                                  </w:r>
                                </w:p>
                              </w:tc>
                              <w:tc>
                                <w:tcPr>
                                  <w:tcW w:w="1531" w:type="dxa"/>
                                  <w:shd w:val="clear" w:color="auto" w:fill="auto"/>
                                  <w:vAlign w:val="center"/>
                                  <w:hideMark/>
                                </w:tcPr>
                                <w:p w14:paraId="627DCF2B" w14:textId="77777777" w:rsidR="0092582C" w:rsidRPr="00046CC6" w:rsidRDefault="0092582C" w:rsidP="000B2A9A">
                                  <w:pPr>
                                    <w:pStyle w:val="ETASRbodytext"/>
                                    <w:spacing w:after="0"/>
                                    <w:ind w:hanging="41"/>
                                    <w:jc w:val="center"/>
                                    <w:rPr>
                                      <w:lang w:val="en-IN" w:eastAsia="en-IN"/>
                                    </w:rPr>
                                  </w:pPr>
                                  <w:r>
                                    <w:t>0.8109873</w:t>
                                  </w:r>
                                </w:p>
                              </w:tc>
                              <w:tc>
                                <w:tcPr>
                                  <w:tcW w:w="1531" w:type="dxa"/>
                                  <w:shd w:val="clear" w:color="auto" w:fill="auto"/>
                                  <w:vAlign w:val="center"/>
                                  <w:hideMark/>
                                </w:tcPr>
                                <w:p w14:paraId="0F819AA3" w14:textId="77777777" w:rsidR="0092582C" w:rsidRPr="00046CC6" w:rsidRDefault="0092582C" w:rsidP="000B2A9A">
                                  <w:pPr>
                                    <w:pStyle w:val="ETASRbodytext"/>
                                    <w:spacing w:after="0"/>
                                    <w:ind w:hanging="41"/>
                                    <w:jc w:val="center"/>
                                    <w:rPr>
                                      <w:lang w:val="en-IN" w:eastAsia="en-IN"/>
                                    </w:rPr>
                                  </w:pPr>
                                  <w:r>
                                    <w:t>0.812367</w:t>
                                  </w:r>
                                </w:p>
                              </w:tc>
                              <w:tc>
                                <w:tcPr>
                                  <w:tcW w:w="1531" w:type="dxa"/>
                                  <w:shd w:val="clear" w:color="auto" w:fill="auto"/>
                                  <w:vAlign w:val="center"/>
                                  <w:hideMark/>
                                </w:tcPr>
                                <w:p w14:paraId="7A1615E9" w14:textId="77777777" w:rsidR="0092582C" w:rsidRPr="00046CC6" w:rsidRDefault="0092582C" w:rsidP="000B2A9A">
                                  <w:pPr>
                                    <w:pStyle w:val="ETASRbodytext"/>
                                    <w:spacing w:after="0"/>
                                    <w:ind w:hanging="41"/>
                                    <w:jc w:val="center"/>
                                    <w:rPr>
                                      <w:lang w:val="en-IN" w:eastAsia="en-IN"/>
                                    </w:rPr>
                                  </w:pPr>
                                  <w:r>
                                    <w:t>0.8106598</w:t>
                                  </w:r>
                                </w:p>
                              </w:tc>
                              <w:tc>
                                <w:tcPr>
                                  <w:tcW w:w="1531" w:type="dxa"/>
                                  <w:shd w:val="clear" w:color="auto" w:fill="auto"/>
                                  <w:vAlign w:val="center"/>
                                  <w:hideMark/>
                                </w:tcPr>
                                <w:p w14:paraId="3C537C6A" w14:textId="77777777" w:rsidR="0092582C" w:rsidRPr="00046CC6" w:rsidRDefault="0092582C" w:rsidP="000B2A9A">
                                  <w:pPr>
                                    <w:pStyle w:val="ETASRbodytext"/>
                                    <w:spacing w:after="0"/>
                                    <w:ind w:hanging="41"/>
                                    <w:jc w:val="center"/>
                                    <w:rPr>
                                      <w:lang w:val="en-IN" w:eastAsia="en-IN"/>
                                    </w:rPr>
                                  </w:pPr>
                                  <w:r>
                                    <w:t>0.472156</w:t>
                                  </w:r>
                                </w:p>
                              </w:tc>
                              <w:tc>
                                <w:tcPr>
                                  <w:tcW w:w="1531" w:type="dxa"/>
                                  <w:shd w:val="clear" w:color="auto" w:fill="auto"/>
                                  <w:vAlign w:val="center"/>
                                  <w:hideMark/>
                                </w:tcPr>
                                <w:p w14:paraId="69D8B038"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43C27C6F" w14:textId="77777777" w:rsidTr="009F4E33">
                              <w:trPr>
                                <w:trHeight w:val="170"/>
                                <w:jc w:val="center"/>
                              </w:trPr>
                              <w:tc>
                                <w:tcPr>
                                  <w:tcW w:w="771" w:type="dxa"/>
                                  <w:shd w:val="clear" w:color="auto" w:fill="auto"/>
                                  <w:vAlign w:val="center"/>
                                  <w:hideMark/>
                                </w:tcPr>
                                <w:p w14:paraId="7FC95EF5" w14:textId="77777777" w:rsidR="0092582C" w:rsidRPr="00046CC6" w:rsidRDefault="0092582C" w:rsidP="000B2A9A">
                                  <w:pPr>
                                    <w:pStyle w:val="ETASRbodytext"/>
                                    <w:spacing w:after="0"/>
                                    <w:ind w:hanging="41"/>
                                    <w:jc w:val="center"/>
                                    <w:rPr>
                                      <w:lang w:val="en-IN" w:eastAsia="en-IN"/>
                                    </w:rPr>
                                  </w:pPr>
                                  <w:r w:rsidRPr="00046CC6">
                                    <w:rPr>
                                      <w:lang w:val="en-IN" w:eastAsia="en-IN"/>
                                    </w:rPr>
                                    <w:t>30</w:t>
                                  </w:r>
                                </w:p>
                              </w:tc>
                              <w:tc>
                                <w:tcPr>
                                  <w:tcW w:w="1531" w:type="dxa"/>
                                  <w:shd w:val="clear" w:color="auto" w:fill="auto"/>
                                  <w:vAlign w:val="center"/>
                                  <w:hideMark/>
                                </w:tcPr>
                                <w:p w14:paraId="6B4CCC0C" w14:textId="77777777" w:rsidR="0092582C" w:rsidRPr="00046CC6" w:rsidRDefault="0092582C" w:rsidP="000B2A9A">
                                  <w:pPr>
                                    <w:pStyle w:val="ETASRbodytext"/>
                                    <w:spacing w:after="0"/>
                                    <w:ind w:hanging="41"/>
                                    <w:jc w:val="center"/>
                                    <w:rPr>
                                      <w:lang w:val="en-IN" w:eastAsia="en-IN"/>
                                    </w:rPr>
                                  </w:pPr>
                                  <w:r>
                                    <w:t>01:28:45</w:t>
                                  </w:r>
                                </w:p>
                              </w:tc>
                              <w:tc>
                                <w:tcPr>
                                  <w:tcW w:w="1531" w:type="dxa"/>
                                  <w:shd w:val="clear" w:color="auto" w:fill="auto"/>
                                  <w:vAlign w:val="center"/>
                                  <w:hideMark/>
                                </w:tcPr>
                                <w:p w14:paraId="7C3CC9B0" w14:textId="77777777" w:rsidR="0092582C" w:rsidRPr="00046CC6" w:rsidRDefault="0092582C" w:rsidP="000B2A9A">
                                  <w:pPr>
                                    <w:pStyle w:val="ETASRbodytext"/>
                                    <w:spacing w:after="0"/>
                                    <w:ind w:hanging="41"/>
                                    <w:jc w:val="center"/>
                                    <w:rPr>
                                      <w:lang w:val="en-IN" w:eastAsia="en-IN"/>
                                    </w:rPr>
                                  </w:pPr>
                                  <w:r>
                                    <w:t>0.9104568</w:t>
                                  </w:r>
                                </w:p>
                              </w:tc>
                              <w:tc>
                                <w:tcPr>
                                  <w:tcW w:w="1531" w:type="dxa"/>
                                  <w:shd w:val="clear" w:color="auto" w:fill="auto"/>
                                  <w:vAlign w:val="center"/>
                                  <w:hideMark/>
                                </w:tcPr>
                                <w:p w14:paraId="43126357" w14:textId="77777777" w:rsidR="0092582C" w:rsidRPr="00046CC6" w:rsidRDefault="0092582C" w:rsidP="000B2A9A">
                                  <w:pPr>
                                    <w:pStyle w:val="ETASRbodytext"/>
                                    <w:spacing w:after="0"/>
                                    <w:ind w:hanging="41"/>
                                    <w:jc w:val="center"/>
                                    <w:rPr>
                                      <w:lang w:val="en-IN" w:eastAsia="en-IN"/>
                                    </w:rPr>
                                  </w:pPr>
                                  <w:r>
                                    <w:t>0.243156</w:t>
                                  </w:r>
                                </w:p>
                              </w:tc>
                              <w:tc>
                                <w:tcPr>
                                  <w:tcW w:w="1531" w:type="dxa"/>
                                  <w:shd w:val="clear" w:color="auto" w:fill="auto"/>
                                  <w:vAlign w:val="center"/>
                                  <w:hideMark/>
                                </w:tcPr>
                                <w:p w14:paraId="3379EAEE" w14:textId="77777777" w:rsidR="0092582C" w:rsidRPr="00046CC6" w:rsidRDefault="0092582C" w:rsidP="000B2A9A">
                                  <w:pPr>
                                    <w:pStyle w:val="ETASRbodytext"/>
                                    <w:spacing w:after="0"/>
                                    <w:ind w:hanging="41"/>
                                    <w:jc w:val="center"/>
                                    <w:rPr>
                                      <w:lang w:val="en-IN" w:eastAsia="en-IN"/>
                                    </w:rPr>
                                  </w:pPr>
                                  <w:r>
                                    <w:t>0.8954127</w:t>
                                  </w:r>
                                </w:p>
                              </w:tc>
                              <w:tc>
                                <w:tcPr>
                                  <w:tcW w:w="1531" w:type="dxa"/>
                                  <w:shd w:val="clear" w:color="auto" w:fill="auto"/>
                                  <w:vAlign w:val="center"/>
                                  <w:hideMark/>
                                </w:tcPr>
                                <w:p w14:paraId="67367CA2" w14:textId="77777777" w:rsidR="0092582C" w:rsidRPr="00046CC6" w:rsidRDefault="0092582C" w:rsidP="000B2A9A">
                                  <w:pPr>
                                    <w:pStyle w:val="ETASRbodytext"/>
                                    <w:spacing w:after="0"/>
                                    <w:ind w:hanging="41"/>
                                    <w:jc w:val="center"/>
                                    <w:rPr>
                                      <w:lang w:val="en-IN" w:eastAsia="en-IN"/>
                                    </w:rPr>
                                  </w:pPr>
                                  <w:r>
                                    <w:t>0.265874</w:t>
                                  </w:r>
                                </w:p>
                              </w:tc>
                              <w:tc>
                                <w:tcPr>
                                  <w:tcW w:w="1531" w:type="dxa"/>
                                  <w:shd w:val="clear" w:color="auto" w:fill="auto"/>
                                  <w:vAlign w:val="center"/>
                                  <w:hideMark/>
                                </w:tcPr>
                                <w:p w14:paraId="30583A54"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7B539D9F" w14:textId="77777777" w:rsidTr="009F4E33">
                              <w:trPr>
                                <w:trHeight w:val="170"/>
                                <w:jc w:val="center"/>
                              </w:trPr>
                              <w:tc>
                                <w:tcPr>
                                  <w:tcW w:w="771" w:type="dxa"/>
                                  <w:shd w:val="clear" w:color="auto" w:fill="auto"/>
                                  <w:vAlign w:val="center"/>
                                  <w:hideMark/>
                                </w:tcPr>
                                <w:p w14:paraId="172C98F3" w14:textId="77777777" w:rsidR="0092582C" w:rsidRPr="00046CC6" w:rsidRDefault="0092582C" w:rsidP="000B2A9A">
                                  <w:pPr>
                                    <w:pStyle w:val="ETASRbodytext"/>
                                    <w:spacing w:after="0"/>
                                    <w:ind w:hanging="41"/>
                                    <w:jc w:val="center"/>
                                    <w:rPr>
                                      <w:lang w:val="en-IN" w:eastAsia="en-IN"/>
                                    </w:rPr>
                                  </w:pPr>
                                  <w:r w:rsidRPr="00046CC6">
                                    <w:rPr>
                                      <w:lang w:val="en-IN" w:eastAsia="en-IN"/>
                                    </w:rPr>
                                    <w:t>40</w:t>
                                  </w:r>
                                </w:p>
                              </w:tc>
                              <w:tc>
                                <w:tcPr>
                                  <w:tcW w:w="1531" w:type="dxa"/>
                                  <w:shd w:val="clear" w:color="auto" w:fill="auto"/>
                                  <w:vAlign w:val="center"/>
                                  <w:hideMark/>
                                </w:tcPr>
                                <w:p w14:paraId="24F467F6" w14:textId="77777777" w:rsidR="0092582C" w:rsidRPr="00046CC6" w:rsidRDefault="0092582C" w:rsidP="000B2A9A">
                                  <w:pPr>
                                    <w:pStyle w:val="ETASRbodytext"/>
                                    <w:spacing w:after="0"/>
                                    <w:ind w:hanging="41"/>
                                    <w:jc w:val="center"/>
                                    <w:rPr>
                                      <w:lang w:val="en-IN" w:eastAsia="en-IN"/>
                                    </w:rPr>
                                  </w:pPr>
                                  <w:r>
                                    <w:t>01:31:30</w:t>
                                  </w:r>
                                </w:p>
                              </w:tc>
                              <w:tc>
                                <w:tcPr>
                                  <w:tcW w:w="1531" w:type="dxa"/>
                                  <w:shd w:val="clear" w:color="auto" w:fill="auto"/>
                                  <w:vAlign w:val="center"/>
                                  <w:hideMark/>
                                </w:tcPr>
                                <w:p w14:paraId="4F451F5C" w14:textId="77777777" w:rsidR="0092582C" w:rsidRPr="00046CC6" w:rsidRDefault="0092582C" w:rsidP="000B2A9A">
                                  <w:pPr>
                                    <w:pStyle w:val="ETASRbodytext"/>
                                    <w:spacing w:after="0"/>
                                    <w:ind w:hanging="41"/>
                                    <w:jc w:val="center"/>
                                    <w:rPr>
                                      <w:lang w:val="en-IN" w:eastAsia="en-IN"/>
                                    </w:rPr>
                                  </w:pPr>
                                  <w:r>
                                    <w:t>0.9508756</w:t>
                                  </w:r>
                                </w:p>
                              </w:tc>
                              <w:tc>
                                <w:tcPr>
                                  <w:tcW w:w="1531" w:type="dxa"/>
                                  <w:shd w:val="clear" w:color="auto" w:fill="auto"/>
                                  <w:vAlign w:val="center"/>
                                  <w:hideMark/>
                                </w:tcPr>
                                <w:p w14:paraId="29D0E1D8" w14:textId="77777777" w:rsidR="0092582C" w:rsidRPr="00046CC6" w:rsidRDefault="0092582C" w:rsidP="000B2A9A">
                                  <w:pPr>
                                    <w:pStyle w:val="ETASRbodytext"/>
                                    <w:spacing w:after="0"/>
                                    <w:ind w:hanging="41"/>
                                    <w:jc w:val="center"/>
                                    <w:rPr>
                                      <w:lang w:val="en-IN" w:eastAsia="en-IN"/>
                                    </w:rPr>
                                  </w:pPr>
                                  <w:r>
                                    <w:t>0.167894</w:t>
                                  </w:r>
                                </w:p>
                              </w:tc>
                              <w:tc>
                                <w:tcPr>
                                  <w:tcW w:w="1531" w:type="dxa"/>
                                  <w:shd w:val="clear" w:color="auto" w:fill="auto"/>
                                  <w:vAlign w:val="center"/>
                                  <w:hideMark/>
                                </w:tcPr>
                                <w:p w14:paraId="4D74D1A4" w14:textId="77777777" w:rsidR="0092582C" w:rsidRPr="00046CC6" w:rsidRDefault="0092582C" w:rsidP="000B2A9A">
                                  <w:pPr>
                                    <w:pStyle w:val="ETASRbodytext"/>
                                    <w:spacing w:after="0"/>
                                    <w:ind w:hanging="41"/>
                                    <w:jc w:val="center"/>
                                    <w:rPr>
                                      <w:lang w:val="en-IN" w:eastAsia="en-IN"/>
                                    </w:rPr>
                                  </w:pPr>
                                  <w:r>
                                    <w:t>0.9253413</w:t>
                                  </w:r>
                                </w:p>
                              </w:tc>
                              <w:tc>
                                <w:tcPr>
                                  <w:tcW w:w="1531" w:type="dxa"/>
                                  <w:shd w:val="clear" w:color="auto" w:fill="auto"/>
                                  <w:vAlign w:val="center"/>
                                  <w:hideMark/>
                                </w:tcPr>
                                <w:p w14:paraId="159B66EF" w14:textId="77777777" w:rsidR="0092582C" w:rsidRPr="00046CC6" w:rsidRDefault="0092582C" w:rsidP="000B2A9A">
                                  <w:pPr>
                                    <w:pStyle w:val="ETASRbodytext"/>
                                    <w:spacing w:after="0"/>
                                    <w:ind w:hanging="41"/>
                                    <w:jc w:val="center"/>
                                    <w:rPr>
                                      <w:lang w:val="en-IN" w:eastAsia="en-IN"/>
                                    </w:rPr>
                                  </w:pPr>
                                  <w:r>
                                    <w:t>0.238547</w:t>
                                  </w:r>
                                </w:p>
                              </w:tc>
                              <w:tc>
                                <w:tcPr>
                                  <w:tcW w:w="1531" w:type="dxa"/>
                                  <w:shd w:val="clear" w:color="auto" w:fill="auto"/>
                                  <w:vAlign w:val="center"/>
                                  <w:hideMark/>
                                </w:tcPr>
                                <w:p w14:paraId="05C896F3" w14:textId="77777777" w:rsidR="0092582C" w:rsidRPr="00046CC6" w:rsidRDefault="0092582C" w:rsidP="000B2A9A">
                                  <w:pPr>
                                    <w:pStyle w:val="ETASRbodytext"/>
                                    <w:spacing w:after="0"/>
                                    <w:ind w:hanging="41"/>
                                    <w:jc w:val="center"/>
                                    <w:rPr>
                                      <w:lang w:val="en-IN" w:eastAsia="en-IN"/>
                                    </w:rPr>
                                  </w:pPr>
                                  <w:r>
                                    <w:t>1.00E-04</w:t>
                                  </w:r>
                                </w:p>
                              </w:tc>
                            </w:tr>
                          </w:tbl>
                          <w:p w14:paraId="51D2E98D" w14:textId="77777777" w:rsidR="0092582C" w:rsidRDefault="0092582C" w:rsidP="000C3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7C34F" id="table2" o:spid="_x0000_s1027" type="#_x0000_t202" style="position:absolute;left:0;text-align:left;margin-left:.75pt;margin-top:123.2pt;width:520.7pt;height:123.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" o:allowoverlap="f" stroked="f">
                <v:textbox>
                  <w:txbxContent>
                    <w:p w14:paraId="30EFF472" w14:textId="1CC9697F" w:rsidR="0092582C" w:rsidRDefault="000B3925" w:rsidP="000B3925">
                      <w:pPr>
                        <w:pStyle w:val="ETASRtablehead"/>
                        <w:numPr>
                          <w:ilvl w:val="0"/>
                          <w:numId w:val="0"/>
                        </w:numPr>
                        <w:ind w:left="360"/>
                      </w:pPr>
                      <w:r>
                        <w:t xml:space="preserve">TABLE II. </w:t>
                      </w:r>
                      <w:r w:rsidR="0092582C">
                        <w:t>Training and validation accuracy/loss for ResNet50</w:t>
                      </w:r>
                    </w:p>
                    <w:tbl>
                      <w:tblPr>
                        <w:tblOverlap w:val="neve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620" w:firstRow="1" w:lastRow="0" w:firstColumn="0" w:lastColumn="0" w:noHBand="1" w:noVBand="1"/>
                      </w:tblPr>
                      <w:tblGrid>
                        <w:gridCol w:w="771"/>
                        <w:gridCol w:w="1531"/>
                        <w:gridCol w:w="1531"/>
                        <w:gridCol w:w="1531"/>
                        <w:gridCol w:w="1531"/>
                        <w:gridCol w:w="1531"/>
                        <w:gridCol w:w="1531"/>
                      </w:tblGrid>
                      <w:tr w:rsidR="0092582C" w:rsidRPr="00046CC6" w14:paraId="572AEFAC" w14:textId="77777777" w:rsidTr="009F4E33">
                        <w:trPr>
                          <w:trHeight w:val="397"/>
                          <w:jc w:val="center"/>
                        </w:trPr>
                        <w:tc>
                          <w:tcPr>
                            <w:tcW w:w="771" w:type="dxa"/>
                            <w:shd w:val="clear" w:color="auto" w:fill="auto"/>
                            <w:vAlign w:val="center"/>
                            <w:hideMark/>
                          </w:tcPr>
                          <w:p w14:paraId="0081876B"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Epoch</w:t>
                            </w:r>
                          </w:p>
                        </w:tc>
                        <w:tc>
                          <w:tcPr>
                            <w:tcW w:w="1531" w:type="dxa"/>
                            <w:shd w:val="clear" w:color="auto" w:fill="auto"/>
                            <w:vAlign w:val="center"/>
                            <w:hideMark/>
                          </w:tcPr>
                          <w:p w14:paraId="0434CAB9"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Time Elapsed (hh:mm:ss)</w:t>
                            </w:r>
                          </w:p>
                        </w:tc>
                        <w:tc>
                          <w:tcPr>
                            <w:tcW w:w="1531" w:type="dxa"/>
                            <w:shd w:val="clear" w:color="auto" w:fill="auto"/>
                            <w:vAlign w:val="center"/>
                            <w:hideMark/>
                          </w:tcPr>
                          <w:p w14:paraId="7851CD2F"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Efficiency</w:t>
                            </w:r>
                          </w:p>
                        </w:tc>
                        <w:tc>
                          <w:tcPr>
                            <w:tcW w:w="1531" w:type="dxa"/>
                            <w:shd w:val="clear" w:color="auto" w:fill="auto"/>
                            <w:vAlign w:val="center"/>
                            <w:hideMark/>
                          </w:tcPr>
                          <w:p w14:paraId="75396F54"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Loss</w:t>
                            </w:r>
                          </w:p>
                        </w:tc>
                        <w:tc>
                          <w:tcPr>
                            <w:tcW w:w="1531" w:type="dxa"/>
                            <w:shd w:val="clear" w:color="auto" w:fill="auto"/>
                            <w:vAlign w:val="center"/>
                            <w:hideMark/>
                          </w:tcPr>
                          <w:p w14:paraId="3770CFA5"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Efficiency</w:t>
                            </w:r>
                          </w:p>
                        </w:tc>
                        <w:tc>
                          <w:tcPr>
                            <w:tcW w:w="1531" w:type="dxa"/>
                            <w:shd w:val="clear" w:color="auto" w:fill="auto"/>
                            <w:vAlign w:val="center"/>
                            <w:hideMark/>
                          </w:tcPr>
                          <w:p w14:paraId="7DDAB698"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Loss</w:t>
                            </w:r>
                          </w:p>
                        </w:tc>
                        <w:tc>
                          <w:tcPr>
                            <w:tcW w:w="1531" w:type="dxa"/>
                            <w:shd w:val="clear" w:color="auto" w:fill="auto"/>
                            <w:vAlign w:val="center"/>
                            <w:hideMark/>
                          </w:tcPr>
                          <w:p w14:paraId="4A9BD443"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Base Learning Rate</w:t>
                            </w:r>
                          </w:p>
                        </w:tc>
                      </w:tr>
                      <w:tr w:rsidR="0092582C" w:rsidRPr="00046CC6" w14:paraId="42355D23" w14:textId="77777777" w:rsidTr="009F4E33">
                        <w:trPr>
                          <w:trHeight w:val="170"/>
                          <w:jc w:val="center"/>
                        </w:trPr>
                        <w:tc>
                          <w:tcPr>
                            <w:tcW w:w="771" w:type="dxa"/>
                            <w:shd w:val="clear" w:color="auto" w:fill="auto"/>
                            <w:vAlign w:val="center"/>
                            <w:hideMark/>
                          </w:tcPr>
                          <w:p w14:paraId="25397174" w14:textId="77777777" w:rsidR="0092582C" w:rsidRPr="00046CC6" w:rsidRDefault="0092582C" w:rsidP="000B2A9A">
                            <w:pPr>
                              <w:pStyle w:val="ETASRbodytext"/>
                              <w:spacing w:after="0"/>
                              <w:ind w:hanging="41"/>
                              <w:jc w:val="center"/>
                              <w:rPr>
                                <w:lang w:val="en-IN" w:eastAsia="en-IN"/>
                              </w:rPr>
                            </w:pPr>
                            <w:r w:rsidRPr="00046CC6">
                              <w:rPr>
                                <w:lang w:val="en-IN" w:eastAsia="en-IN"/>
                              </w:rPr>
                              <w:t>1</w:t>
                            </w:r>
                          </w:p>
                        </w:tc>
                        <w:tc>
                          <w:tcPr>
                            <w:tcW w:w="1531" w:type="dxa"/>
                            <w:shd w:val="clear" w:color="auto" w:fill="auto"/>
                            <w:vAlign w:val="center"/>
                            <w:hideMark/>
                          </w:tcPr>
                          <w:p w14:paraId="27C22C0F" w14:textId="77777777" w:rsidR="0092582C" w:rsidRPr="00046CC6" w:rsidRDefault="0092582C" w:rsidP="000B2A9A">
                            <w:pPr>
                              <w:pStyle w:val="ETASRbodytext"/>
                              <w:spacing w:after="0"/>
                              <w:ind w:hanging="41"/>
                              <w:jc w:val="center"/>
                              <w:rPr>
                                <w:lang w:val="en-IN" w:eastAsia="en-IN"/>
                              </w:rPr>
                            </w:pPr>
                            <w:r>
                              <w:t>01:34:10</w:t>
                            </w:r>
                          </w:p>
                        </w:tc>
                        <w:tc>
                          <w:tcPr>
                            <w:tcW w:w="1531" w:type="dxa"/>
                            <w:shd w:val="clear" w:color="auto" w:fill="auto"/>
                            <w:vAlign w:val="center"/>
                            <w:hideMark/>
                          </w:tcPr>
                          <w:p w14:paraId="5F2108C6" w14:textId="77777777" w:rsidR="0092582C" w:rsidRPr="00046CC6" w:rsidRDefault="0092582C" w:rsidP="000B2A9A">
                            <w:pPr>
                              <w:pStyle w:val="ETASRbodytext"/>
                              <w:spacing w:after="0"/>
                              <w:ind w:hanging="41"/>
                              <w:jc w:val="center"/>
                              <w:rPr>
                                <w:lang w:val="en-IN" w:eastAsia="en-IN"/>
                              </w:rPr>
                            </w:pPr>
                            <w:r>
                              <w:t>0.6705242</w:t>
                            </w:r>
                          </w:p>
                        </w:tc>
                        <w:tc>
                          <w:tcPr>
                            <w:tcW w:w="1531" w:type="dxa"/>
                            <w:shd w:val="clear" w:color="auto" w:fill="auto"/>
                            <w:vAlign w:val="center"/>
                            <w:hideMark/>
                          </w:tcPr>
                          <w:p w14:paraId="115A7F28" w14:textId="77777777" w:rsidR="0092582C" w:rsidRPr="00046CC6" w:rsidRDefault="0092582C" w:rsidP="000B2A9A">
                            <w:pPr>
                              <w:pStyle w:val="ETASRbodytext"/>
                              <w:spacing w:after="0"/>
                              <w:ind w:hanging="41"/>
                              <w:jc w:val="center"/>
                              <w:rPr>
                                <w:lang w:val="en-IN" w:eastAsia="en-IN"/>
                              </w:rPr>
                            </w:pPr>
                            <w:r>
                              <w:t>0.412345</w:t>
                            </w:r>
                          </w:p>
                        </w:tc>
                        <w:tc>
                          <w:tcPr>
                            <w:tcW w:w="1531" w:type="dxa"/>
                            <w:shd w:val="clear" w:color="auto" w:fill="auto"/>
                            <w:vAlign w:val="center"/>
                            <w:hideMark/>
                          </w:tcPr>
                          <w:p w14:paraId="57CCD23C" w14:textId="77777777" w:rsidR="0092582C" w:rsidRPr="00046CC6" w:rsidRDefault="0092582C" w:rsidP="000B2A9A">
                            <w:pPr>
                              <w:pStyle w:val="ETASRbodytext"/>
                              <w:spacing w:after="0"/>
                              <w:ind w:hanging="41"/>
                              <w:jc w:val="center"/>
                              <w:rPr>
                                <w:lang w:val="en-IN" w:eastAsia="en-IN"/>
                              </w:rPr>
                            </w:pPr>
                            <w:r>
                              <w:t>0.4603215</w:t>
                            </w:r>
                          </w:p>
                        </w:tc>
                        <w:tc>
                          <w:tcPr>
                            <w:tcW w:w="1531" w:type="dxa"/>
                            <w:shd w:val="clear" w:color="auto" w:fill="auto"/>
                            <w:vAlign w:val="center"/>
                            <w:hideMark/>
                          </w:tcPr>
                          <w:p w14:paraId="67AA242E" w14:textId="77777777" w:rsidR="0092582C" w:rsidRPr="00046CC6" w:rsidRDefault="0092582C" w:rsidP="000B2A9A">
                            <w:pPr>
                              <w:pStyle w:val="ETASRbodytext"/>
                              <w:spacing w:after="0"/>
                              <w:ind w:hanging="41"/>
                              <w:jc w:val="center"/>
                              <w:rPr>
                                <w:lang w:val="en-IN" w:eastAsia="en-IN"/>
                              </w:rPr>
                            </w:pPr>
                            <w:r>
                              <w:t>0.295412</w:t>
                            </w:r>
                          </w:p>
                        </w:tc>
                        <w:tc>
                          <w:tcPr>
                            <w:tcW w:w="1531" w:type="dxa"/>
                            <w:shd w:val="clear" w:color="auto" w:fill="auto"/>
                            <w:vAlign w:val="center"/>
                            <w:hideMark/>
                          </w:tcPr>
                          <w:p w14:paraId="053AF77E"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11F2A1E7" w14:textId="77777777" w:rsidTr="009F4E33">
                        <w:trPr>
                          <w:trHeight w:val="170"/>
                          <w:jc w:val="center"/>
                        </w:trPr>
                        <w:tc>
                          <w:tcPr>
                            <w:tcW w:w="771" w:type="dxa"/>
                            <w:shd w:val="clear" w:color="auto" w:fill="auto"/>
                            <w:vAlign w:val="center"/>
                            <w:hideMark/>
                          </w:tcPr>
                          <w:p w14:paraId="1442E2AE" w14:textId="77777777" w:rsidR="0092582C" w:rsidRPr="00046CC6" w:rsidRDefault="0092582C" w:rsidP="000B2A9A">
                            <w:pPr>
                              <w:pStyle w:val="ETASRbodytext"/>
                              <w:spacing w:after="0"/>
                              <w:ind w:hanging="41"/>
                              <w:jc w:val="center"/>
                              <w:rPr>
                                <w:lang w:val="en-IN" w:eastAsia="en-IN"/>
                              </w:rPr>
                            </w:pPr>
                            <w:r w:rsidRPr="00046CC6">
                              <w:rPr>
                                <w:lang w:val="en-IN" w:eastAsia="en-IN"/>
                              </w:rPr>
                              <w:t>10</w:t>
                            </w:r>
                          </w:p>
                        </w:tc>
                        <w:tc>
                          <w:tcPr>
                            <w:tcW w:w="1531" w:type="dxa"/>
                            <w:shd w:val="clear" w:color="auto" w:fill="auto"/>
                            <w:vAlign w:val="center"/>
                            <w:hideMark/>
                          </w:tcPr>
                          <w:p w14:paraId="64FEF451" w14:textId="77777777" w:rsidR="0092582C" w:rsidRPr="00046CC6" w:rsidRDefault="0092582C" w:rsidP="000B2A9A">
                            <w:pPr>
                              <w:pStyle w:val="ETASRbodytext"/>
                              <w:spacing w:after="0"/>
                              <w:ind w:hanging="41"/>
                              <w:jc w:val="center"/>
                              <w:rPr>
                                <w:lang w:val="en-IN" w:eastAsia="en-IN"/>
                              </w:rPr>
                            </w:pPr>
                            <w:r>
                              <w:t>01:30:55</w:t>
                            </w:r>
                          </w:p>
                        </w:tc>
                        <w:tc>
                          <w:tcPr>
                            <w:tcW w:w="1531" w:type="dxa"/>
                            <w:shd w:val="clear" w:color="auto" w:fill="auto"/>
                            <w:vAlign w:val="center"/>
                            <w:hideMark/>
                          </w:tcPr>
                          <w:p w14:paraId="23EFAFBA" w14:textId="77777777" w:rsidR="0092582C" w:rsidRPr="00046CC6" w:rsidRDefault="0092582C" w:rsidP="000B2A9A">
                            <w:pPr>
                              <w:pStyle w:val="ETASRbodytext"/>
                              <w:spacing w:after="0"/>
                              <w:ind w:hanging="41"/>
                              <w:jc w:val="center"/>
                              <w:rPr>
                                <w:lang w:val="en-IN" w:eastAsia="en-IN"/>
                              </w:rPr>
                            </w:pPr>
                            <w:r>
                              <w:t>0.7503130</w:t>
                            </w:r>
                          </w:p>
                        </w:tc>
                        <w:tc>
                          <w:tcPr>
                            <w:tcW w:w="1531" w:type="dxa"/>
                            <w:shd w:val="clear" w:color="auto" w:fill="auto"/>
                            <w:vAlign w:val="center"/>
                            <w:hideMark/>
                          </w:tcPr>
                          <w:p w14:paraId="3D35466A" w14:textId="77777777" w:rsidR="0092582C" w:rsidRPr="00046CC6" w:rsidRDefault="0092582C" w:rsidP="000B2A9A">
                            <w:pPr>
                              <w:pStyle w:val="ETASRbodytext"/>
                              <w:spacing w:after="0"/>
                              <w:ind w:hanging="41"/>
                              <w:jc w:val="center"/>
                              <w:rPr>
                                <w:lang w:val="en-IN" w:eastAsia="en-IN"/>
                              </w:rPr>
                            </w:pPr>
                            <w:r>
                              <w:t>0.894215</w:t>
                            </w:r>
                          </w:p>
                        </w:tc>
                        <w:tc>
                          <w:tcPr>
                            <w:tcW w:w="1531" w:type="dxa"/>
                            <w:shd w:val="clear" w:color="auto" w:fill="auto"/>
                            <w:vAlign w:val="center"/>
                            <w:hideMark/>
                          </w:tcPr>
                          <w:p w14:paraId="3FDB342A" w14:textId="77777777" w:rsidR="0092582C" w:rsidRPr="00046CC6" w:rsidRDefault="0092582C" w:rsidP="000B2A9A">
                            <w:pPr>
                              <w:pStyle w:val="ETASRbodytext"/>
                              <w:spacing w:after="0"/>
                              <w:ind w:hanging="41"/>
                              <w:jc w:val="center"/>
                              <w:rPr>
                                <w:lang w:val="en-IN" w:eastAsia="en-IN"/>
                              </w:rPr>
                            </w:pPr>
                            <w:r>
                              <w:t>0.7704568</w:t>
                            </w:r>
                          </w:p>
                        </w:tc>
                        <w:tc>
                          <w:tcPr>
                            <w:tcW w:w="1531" w:type="dxa"/>
                            <w:shd w:val="clear" w:color="auto" w:fill="auto"/>
                            <w:vAlign w:val="center"/>
                            <w:hideMark/>
                          </w:tcPr>
                          <w:p w14:paraId="576CF910" w14:textId="77777777" w:rsidR="0092582C" w:rsidRPr="00046CC6" w:rsidRDefault="0092582C" w:rsidP="000B2A9A">
                            <w:pPr>
                              <w:pStyle w:val="ETASRbodytext"/>
                              <w:spacing w:after="0"/>
                              <w:ind w:hanging="41"/>
                              <w:jc w:val="center"/>
                              <w:rPr>
                                <w:lang w:val="en-IN" w:eastAsia="en-IN"/>
                              </w:rPr>
                            </w:pPr>
                            <w:r>
                              <w:t>1.878932</w:t>
                            </w:r>
                          </w:p>
                        </w:tc>
                        <w:tc>
                          <w:tcPr>
                            <w:tcW w:w="1531" w:type="dxa"/>
                            <w:shd w:val="clear" w:color="auto" w:fill="auto"/>
                            <w:vAlign w:val="center"/>
                            <w:hideMark/>
                          </w:tcPr>
                          <w:p w14:paraId="0A9BB16F"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38ED39A6" w14:textId="77777777" w:rsidTr="009F4E33">
                        <w:trPr>
                          <w:trHeight w:val="170"/>
                          <w:jc w:val="center"/>
                        </w:trPr>
                        <w:tc>
                          <w:tcPr>
                            <w:tcW w:w="771" w:type="dxa"/>
                            <w:shd w:val="clear" w:color="auto" w:fill="auto"/>
                            <w:vAlign w:val="center"/>
                            <w:hideMark/>
                          </w:tcPr>
                          <w:p w14:paraId="2439E5B3" w14:textId="77777777" w:rsidR="0092582C" w:rsidRPr="00046CC6" w:rsidRDefault="0092582C" w:rsidP="000B2A9A">
                            <w:pPr>
                              <w:pStyle w:val="ETASRbodytext"/>
                              <w:spacing w:after="0"/>
                              <w:ind w:hanging="41"/>
                              <w:jc w:val="center"/>
                              <w:rPr>
                                <w:lang w:val="en-IN" w:eastAsia="en-IN"/>
                              </w:rPr>
                            </w:pPr>
                            <w:r w:rsidRPr="00046CC6">
                              <w:rPr>
                                <w:lang w:val="en-IN" w:eastAsia="en-IN"/>
                              </w:rPr>
                              <w:t>20</w:t>
                            </w:r>
                          </w:p>
                        </w:tc>
                        <w:tc>
                          <w:tcPr>
                            <w:tcW w:w="1531" w:type="dxa"/>
                            <w:shd w:val="clear" w:color="auto" w:fill="auto"/>
                            <w:vAlign w:val="center"/>
                            <w:hideMark/>
                          </w:tcPr>
                          <w:p w14:paraId="5C2DC224" w14:textId="77777777" w:rsidR="0092582C" w:rsidRPr="00046CC6" w:rsidRDefault="0092582C" w:rsidP="000B2A9A">
                            <w:pPr>
                              <w:pStyle w:val="ETASRbodytext"/>
                              <w:spacing w:after="0"/>
                              <w:ind w:hanging="41"/>
                              <w:jc w:val="center"/>
                              <w:rPr>
                                <w:lang w:val="en-IN" w:eastAsia="en-IN"/>
                              </w:rPr>
                            </w:pPr>
                            <w:r>
                              <w:t>01:32:05</w:t>
                            </w:r>
                          </w:p>
                        </w:tc>
                        <w:tc>
                          <w:tcPr>
                            <w:tcW w:w="1531" w:type="dxa"/>
                            <w:shd w:val="clear" w:color="auto" w:fill="auto"/>
                            <w:vAlign w:val="center"/>
                            <w:hideMark/>
                          </w:tcPr>
                          <w:p w14:paraId="627DCF2B" w14:textId="77777777" w:rsidR="0092582C" w:rsidRPr="00046CC6" w:rsidRDefault="0092582C" w:rsidP="000B2A9A">
                            <w:pPr>
                              <w:pStyle w:val="ETASRbodytext"/>
                              <w:spacing w:after="0"/>
                              <w:ind w:hanging="41"/>
                              <w:jc w:val="center"/>
                              <w:rPr>
                                <w:lang w:val="en-IN" w:eastAsia="en-IN"/>
                              </w:rPr>
                            </w:pPr>
                            <w:r>
                              <w:t>0.8109873</w:t>
                            </w:r>
                          </w:p>
                        </w:tc>
                        <w:tc>
                          <w:tcPr>
                            <w:tcW w:w="1531" w:type="dxa"/>
                            <w:shd w:val="clear" w:color="auto" w:fill="auto"/>
                            <w:vAlign w:val="center"/>
                            <w:hideMark/>
                          </w:tcPr>
                          <w:p w14:paraId="0F819AA3" w14:textId="77777777" w:rsidR="0092582C" w:rsidRPr="00046CC6" w:rsidRDefault="0092582C" w:rsidP="000B2A9A">
                            <w:pPr>
                              <w:pStyle w:val="ETASRbodytext"/>
                              <w:spacing w:after="0"/>
                              <w:ind w:hanging="41"/>
                              <w:jc w:val="center"/>
                              <w:rPr>
                                <w:lang w:val="en-IN" w:eastAsia="en-IN"/>
                              </w:rPr>
                            </w:pPr>
                            <w:r>
                              <w:t>0.812367</w:t>
                            </w:r>
                          </w:p>
                        </w:tc>
                        <w:tc>
                          <w:tcPr>
                            <w:tcW w:w="1531" w:type="dxa"/>
                            <w:shd w:val="clear" w:color="auto" w:fill="auto"/>
                            <w:vAlign w:val="center"/>
                            <w:hideMark/>
                          </w:tcPr>
                          <w:p w14:paraId="7A1615E9" w14:textId="77777777" w:rsidR="0092582C" w:rsidRPr="00046CC6" w:rsidRDefault="0092582C" w:rsidP="000B2A9A">
                            <w:pPr>
                              <w:pStyle w:val="ETASRbodytext"/>
                              <w:spacing w:after="0"/>
                              <w:ind w:hanging="41"/>
                              <w:jc w:val="center"/>
                              <w:rPr>
                                <w:lang w:val="en-IN" w:eastAsia="en-IN"/>
                              </w:rPr>
                            </w:pPr>
                            <w:r>
                              <w:t>0.8106598</w:t>
                            </w:r>
                          </w:p>
                        </w:tc>
                        <w:tc>
                          <w:tcPr>
                            <w:tcW w:w="1531" w:type="dxa"/>
                            <w:shd w:val="clear" w:color="auto" w:fill="auto"/>
                            <w:vAlign w:val="center"/>
                            <w:hideMark/>
                          </w:tcPr>
                          <w:p w14:paraId="3C537C6A" w14:textId="77777777" w:rsidR="0092582C" w:rsidRPr="00046CC6" w:rsidRDefault="0092582C" w:rsidP="000B2A9A">
                            <w:pPr>
                              <w:pStyle w:val="ETASRbodytext"/>
                              <w:spacing w:after="0"/>
                              <w:ind w:hanging="41"/>
                              <w:jc w:val="center"/>
                              <w:rPr>
                                <w:lang w:val="en-IN" w:eastAsia="en-IN"/>
                              </w:rPr>
                            </w:pPr>
                            <w:r>
                              <w:t>0.472156</w:t>
                            </w:r>
                          </w:p>
                        </w:tc>
                        <w:tc>
                          <w:tcPr>
                            <w:tcW w:w="1531" w:type="dxa"/>
                            <w:shd w:val="clear" w:color="auto" w:fill="auto"/>
                            <w:vAlign w:val="center"/>
                            <w:hideMark/>
                          </w:tcPr>
                          <w:p w14:paraId="69D8B038"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43C27C6F" w14:textId="77777777" w:rsidTr="009F4E33">
                        <w:trPr>
                          <w:trHeight w:val="170"/>
                          <w:jc w:val="center"/>
                        </w:trPr>
                        <w:tc>
                          <w:tcPr>
                            <w:tcW w:w="771" w:type="dxa"/>
                            <w:shd w:val="clear" w:color="auto" w:fill="auto"/>
                            <w:vAlign w:val="center"/>
                            <w:hideMark/>
                          </w:tcPr>
                          <w:p w14:paraId="7FC95EF5" w14:textId="77777777" w:rsidR="0092582C" w:rsidRPr="00046CC6" w:rsidRDefault="0092582C" w:rsidP="000B2A9A">
                            <w:pPr>
                              <w:pStyle w:val="ETASRbodytext"/>
                              <w:spacing w:after="0"/>
                              <w:ind w:hanging="41"/>
                              <w:jc w:val="center"/>
                              <w:rPr>
                                <w:lang w:val="en-IN" w:eastAsia="en-IN"/>
                              </w:rPr>
                            </w:pPr>
                            <w:r w:rsidRPr="00046CC6">
                              <w:rPr>
                                <w:lang w:val="en-IN" w:eastAsia="en-IN"/>
                              </w:rPr>
                              <w:t>30</w:t>
                            </w:r>
                          </w:p>
                        </w:tc>
                        <w:tc>
                          <w:tcPr>
                            <w:tcW w:w="1531" w:type="dxa"/>
                            <w:shd w:val="clear" w:color="auto" w:fill="auto"/>
                            <w:vAlign w:val="center"/>
                            <w:hideMark/>
                          </w:tcPr>
                          <w:p w14:paraId="6B4CCC0C" w14:textId="77777777" w:rsidR="0092582C" w:rsidRPr="00046CC6" w:rsidRDefault="0092582C" w:rsidP="000B2A9A">
                            <w:pPr>
                              <w:pStyle w:val="ETASRbodytext"/>
                              <w:spacing w:after="0"/>
                              <w:ind w:hanging="41"/>
                              <w:jc w:val="center"/>
                              <w:rPr>
                                <w:lang w:val="en-IN" w:eastAsia="en-IN"/>
                              </w:rPr>
                            </w:pPr>
                            <w:r>
                              <w:t>01:28:45</w:t>
                            </w:r>
                          </w:p>
                        </w:tc>
                        <w:tc>
                          <w:tcPr>
                            <w:tcW w:w="1531" w:type="dxa"/>
                            <w:shd w:val="clear" w:color="auto" w:fill="auto"/>
                            <w:vAlign w:val="center"/>
                            <w:hideMark/>
                          </w:tcPr>
                          <w:p w14:paraId="7C3CC9B0" w14:textId="77777777" w:rsidR="0092582C" w:rsidRPr="00046CC6" w:rsidRDefault="0092582C" w:rsidP="000B2A9A">
                            <w:pPr>
                              <w:pStyle w:val="ETASRbodytext"/>
                              <w:spacing w:after="0"/>
                              <w:ind w:hanging="41"/>
                              <w:jc w:val="center"/>
                              <w:rPr>
                                <w:lang w:val="en-IN" w:eastAsia="en-IN"/>
                              </w:rPr>
                            </w:pPr>
                            <w:r>
                              <w:t>0.9104568</w:t>
                            </w:r>
                          </w:p>
                        </w:tc>
                        <w:tc>
                          <w:tcPr>
                            <w:tcW w:w="1531" w:type="dxa"/>
                            <w:shd w:val="clear" w:color="auto" w:fill="auto"/>
                            <w:vAlign w:val="center"/>
                            <w:hideMark/>
                          </w:tcPr>
                          <w:p w14:paraId="43126357" w14:textId="77777777" w:rsidR="0092582C" w:rsidRPr="00046CC6" w:rsidRDefault="0092582C" w:rsidP="000B2A9A">
                            <w:pPr>
                              <w:pStyle w:val="ETASRbodytext"/>
                              <w:spacing w:after="0"/>
                              <w:ind w:hanging="41"/>
                              <w:jc w:val="center"/>
                              <w:rPr>
                                <w:lang w:val="en-IN" w:eastAsia="en-IN"/>
                              </w:rPr>
                            </w:pPr>
                            <w:r>
                              <w:t>0.243156</w:t>
                            </w:r>
                          </w:p>
                        </w:tc>
                        <w:tc>
                          <w:tcPr>
                            <w:tcW w:w="1531" w:type="dxa"/>
                            <w:shd w:val="clear" w:color="auto" w:fill="auto"/>
                            <w:vAlign w:val="center"/>
                            <w:hideMark/>
                          </w:tcPr>
                          <w:p w14:paraId="3379EAEE" w14:textId="77777777" w:rsidR="0092582C" w:rsidRPr="00046CC6" w:rsidRDefault="0092582C" w:rsidP="000B2A9A">
                            <w:pPr>
                              <w:pStyle w:val="ETASRbodytext"/>
                              <w:spacing w:after="0"/>
                              <w:ind w:hanging="41"/>
                              <w:jc w:val="center"/>
                              <w:rPr>
                                <w:lang w:val="en-IN" w:eastAsia="en-IN"/>
                              </w:rPr>
                            </w:pPr>
                            <w:r>
                              <w:t>0.8954127</w:t>
                            </w:r>
                          </w:p>
                        </w:tc>
                        <w:tc>
                          <w:tcPr>
                            <w:tcW w:w="1531" w:type="dxa"/>
                            <w:shd w:val="clear" w:color="auto" w:fill="auto"/>
                            <w:vAlign w:val="center"/>
                            <w:hideMark/>
                          </w:tcPr>
                          <w:p w14:paraId="67367CA2" w14:textId="77777777" w:rsidR="0092582C" w:rsidRPr="00046CC6" w:rsidRDefault="0092582C" w:rsidP="000B2A9A">
                            <w:pPr>
                              <w:pStyle w:val="ETASRbodytext"/>
                              <w:spacing w:after="0"/>
                              <w:ind w:hanging="41"/>
                              <w:jc w:val="center"/>
                              <w:rPr>
                                <w:lang w:val="en-IN" w:eastAsia="en-IN"/>
                              </w:rPr>
                            </w:pPr>
                            <w:r>
                              <w:t>0.265874</w:t>
                            </w:r>
                          </w:p>
                        </w:tc>
                        <w:tc>
                          <w:tcPr>
                            <w:tcW w:w="1531" w:type="dxa"/>
                            <w:shd w:val="clear" w:color="auto" w:fill="auto"/>
                            <w:vAlign w:val="center"/>
                            <w:hideMark/>
                          </w:tcPr>
                          <w:p w14:paraId="30583A54" w14:textId="77777777" w:rsidR="0092582C" w:rsidRPr="00046CC6" w:rsidRDefault="0092582C" w:rsidP="000B2A9A">
                            <w:pPr>
                              <w:pStyle w:val="ETASRbodytext"/>
                              <w:spacing w:after="0"/>
                              <w:ind w:hanging="41"/>
                              <w:jc w:val="center"/>
                              <w:rPr>
                                <w:lang w:val="en-IN" w:eastAsia="en-IN"/>
                              </w:rPr>
                            </w:pPr>
                            <w:r>
                              <w:t>1.00E-04</w:t>
                            </w:r>
                          </w:p>
                        </w:tc>
                      </w:tr>
                      <w:tr w:rsidR="0092582C" w:rsidRPr="00046CC6" w14:paraId="7B539D9F" w14:textId="77777777" w:rsidTr="009F4E33">
                        <w:trPr>
                          <w:trHeight w:val="170"/>
                          <w:jc w:val="center"/>
                        </w:trPr>
                        <w:tc>
                          <w:tcPr>
                            <w:tcW w:w="771" w:type="dxa"/>
                            <w:shd w:val="clear" w:color="auto" w:fill="auto"/>
                            <w:vAlign w:val="center"/>
                            <w:hideMark/>
                          </w:tcPr>
                          <w:p w14:paraId="172C98F3" w14:textId="77777777" w:rsidR="0092582C" w:rsidRPr="00046CC6" w:rsidRDefault="0092582C" w:rsidP="000B2A9A">
                            <w:pPr>
                              <w:pStyle w:val="ETASRbodytext"/>
                              <w:spacing w:after="0"/>
                              <w:ind w:hanging="41"/>
                              <w:jc w:val="center"/>
                              <w:rPr>
                                <w:lang w:val="en-IN" w:eastAsia="en-IN"/>
                              </w:rPr>
                            </w:pPr>
                            <w:r w:rsidRPr="00046CC6">
                              <w:rPr>
                                <w:lang w:val="en-IN" w:eastAsia="en-IN"/>
                              </w:rPr>
                              <w:t>40</w:t>
                            </w:r>
                          </w:p>
                        </w:tc>
                        <w:tc>
                          <w:tcPr>
                            <w:tcW w:w="1531" w:type="dxa"/>
                            <w:shd w:val="clear" w:color="auto" w:fill="auto"/>
                            <w:vAlign w:val="center"/>
                            <w:hideMark/>
                          </w:tcPr>
                          <w:p w14:paraId="24F467F6" w14:textId="77777777" w:rsidR="0092582C" w:rsidRPr="00046CC6" w:rsidRDefault="0092582C" w:rsidP="000B2A9A">
                            <w:pPr>
                              <w:pStyle w:val="ETASRbodytext"/>
                              <w:spacing w:after="0"/>
                              <w:ind w:hanging="41"/>
                              <w:jc w:val="center"/>
                              <w:rPr>
                                <w:lang w:val="en-IN" w:eastAsia="en-IN"/>
                              </w:rPr>
                            </w:pPr>
                            <w:r>
                              <w:t>01:31:30</w:t>
                            </w:r>
                          </w:p>
                        </w:tc>
                        <w:tc>
                          <w:tcPr>
                            <w:tcW w:w="1531" w:type="dxa"/>
                            <w:shd w:val="clear" w:color="auto" w:fill="auto"/>
                            <w:vAlign w:val="center"/>
                            <w:hideMark/>
                          </w:tcPr>
                          <w:p w14:paraId="4F451F5C" w14:textId="77777777" w:rsidR="0092582C" w:rsidRPr="00046CC6" w:rsidRDefault="0092582C" w:rsidP="000B2A9A">
                            <w:pPr>
                              <w:pStyle w:val="ETASRbodytext"/>
                              <w:spacing w:after="0"/>
                              <w:ind w:hanging="41"/>
                              <w:jc w:val="center"/>
                              <w:rPr>
                                <w:lang w:val="en-IN" w:eastAsia="en-IN"/>
                              </w:rPr>
                            </w:pPr>
                            <w:r>
                              <w:t>0.9508756</w:t>
                            </w:r>
                          </w:p>
                        </w:tc>
                        <w:tc>
                          <w:tcPr>
                            <w:tcW w:w="1531" w:type="dxa"/>
                            <w:shd w:val="clear" w:color="auto" w:fill="auto"/>
                            <w:vAlign w:val="center"/>
                            <w:hideMark/>
                          </w:tcPr>
                          <w:p w14:paraId="29D0E1D8" w14:textId="77777777" w:rsidR="0092582C" w:rsidRPr="00046CC6" w:rsidRDefault="0092582C" w:rsidP="000B2A9A">
                            <w:pPr>
                              <w:pStyle w:val="ETASRbodytext"/>
                              <w:spacing w:after="0"/>
                              <w:ind w:hanging="41"/>
                              <w:jc w:val="center"/>
                              <w:rPr>
                                <w:lang w:val="en-IN" w:eastAsia="en-IN"/>
                              </w:rPr>
                            </w:pPr>
                            <w:r>
                              <w:t>0.167894</w:t>
                            </w:r>
                          </w:p>
                        </w:tc>
                        <w:tc>
                          <w:tcPr>
                            <w:tcW w:w="1531" w:type="dxa"/>
                            <w:shd w:val="clear" w:color="auto" w:fill="auto"/>
                            <w:vAlign w:val="center"/>
                            <w:hideMark/>
                          </w:tcPr>
                          <w:p w14:paraId="4D74D1A4" w14:textId="77777777" w:rsidR="0092582C" w:rsidRPr="00046CC6" w:rsidRDefault="0092582C" w:rsidP="000B2A9A">
                            <w:pPr>
                              <w:pStyle w:val="ETASRbodytext"/>
                              <w:spacing w:after="0"/>
                              <w:ind w:hanging="41"/>
                              <w:jc w:val="center"/>
                              <w:rPr>
                                <w:lang w:val="en-IN" w:eastAsia="en-IN"/>
                              </w:rPr>
                            </w:pPr>
                            <w:r>
                              <w:t>0.9253413</w:t>
                            </w:r>
                          </w:p>
                        </w:tc>
                        <w:tc>
                          <w:tcPr>
                            <w:tcW w:w="1531" w:type="dxa"/>
                            <w:shd w:val="clear" w:color="auto" w:fill="auto"/>
                            <w:vAlign w:val="center"/>
                            <w:hideMark/>
                          </w:tcPr>
                          <w:p w14:paraId="159B66EF" w14:textId="77777777" w:rsidR="0092582C" w:rsidRPr="00046CC6" w:rsidRDefault="0092582C" w:rsidP="000B2A9A">
                            <w:pPr>
                              <w:pStyle w:val="ETASRbodytext"/>
                              <w:spacing w:after="0"/>
                              <w:ind w:hanging="41"/>
                              <w:jc w:val="center"/>
                              <w:rPr>
                                <w:lang w:val="en-IN" w:eastAsia="en-IN"/>
                              </w:rPr>
                            </w:pPr>
                            <w:r>
                              <w:t>0.238547</w:t>
                            </w:r>
                          </w:p>
                        </w:tc>
                        <w:tc>
                          <w:tcPr>
                            <w:tcW w:w="1531" w:type="dxa"/>
                            <w:shd w:val="clear" w:color="auto" w:fill="auto"/>
                            <w:vAlign w:val="center"/>
                            <w:hideMark/>
                          </w:tcPr>
                          <w:p w14:paraId="05C896F3" w14:textId="77777777" w:rsidR="0092582C" w:rsidRPr="00046CC6" w:rsidRDefault="0092582C" w:rsidP="000B2A9A">
                            <w:pPr>
                              <w:pStyle w:val="ETASRbodytext"/>
                              <w:spacing w:after="0"/>
                              <w:ind w:hanging="41"/>
                              <w:jc w:val="center"/>
                              <w:rPr>
                                <w:lang w:val="en-IN" w:eastAsia="en-IN"/>
                              </w:rPr>
                            </w:pPr>
                            <w:r>
                              <w:t>1.00E-04</w:t>
                            </w:r>
                          </w:p>
                        </w:tc>
                      </w:tr>
                    </w:tbl>
                    <w:p w14:paraId="51D2E98D" w14:textId="77777777" w:rsidR="0092582C" w:rsidRDefault="0092582C" w:rsidP="000C3C10"/>
                  </w:txbxContent>
                </v:textbox>
                <w10:wrap type="square" anchorx="margin" anchory="margin"/>
              </v:shape>
            </w:pict>
          </mc:Fallback>
        </mc:AlternateContent>
      </w:r>
      <w:r w:rsidR="003F175D" w:rsidRPr="009F4E33">
        <w:rPr>
          <w:noProof/>
        </w:rPr>
        <mc:AlternateContent>
          <mc:Choice Requires="wps">
            <w:drawing>
              <wp:anchor distT="45720" distB="45720" distL="114300" distR="114300" simplePos="0" relativeHeight="251659264" behindDoc="0" locked="0" layoutInCell="1" allowOverlap="0" wp14:anchorId="6F982983" wp14:editId="41795854">
                <wp:simplePos x="0" y="0"/>
                <wp:positionH relativeFrom="margin">
                  <wp:align>center</wp:align>
                </wp:positionH>
                <wp:positionV relativeFrom="margin">
                  <wp:align>top</wp:align>
                </wp:positionV>
                <wp:extent cx="6612890" cy="1561465"/>
                <wp:effectExtent l="0" t="0" r="0" b="635"/>
                <wp:wrapSquare wrapText="bothSides"/>
                <wp:docPr id="2038252914" name="tabl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1561514"/>
                        </a:xfrm>
                        <a:prstGeom prst="rect">
                          <a:avLst/>
                        </a:prstGeom>
                        <a:solidFill>
                          <a:srgbClr val="FFFFFF"/>
                        </a:solidFill>
                        <a:ln w="9525">
                          <a:noFill/>
                          <a:miter lim="800000"/>
                          <a:headEnd/>
                          <a:tailEnd/>
                        </a:ln>
                      </wps:spPr>
                      <wps:txbx>
                        <w:txbxContent>
                          <w:p w14:paraId="1BB8636A" w14:textId="5F52D368" w:rsidR="0092582C" w:rsidRDefault="000B3925" w:rsidP="000B3925">
                            <w:pPr>
                              <w:pStyle w:val="ETASRtablehead"/>
                              <w:numPr>
                                <w:ilvl w:val="0"/>
                                <w:numId w:val="0"/>
                              </w:numPr>
                              <w:ind w:left="360"/>
                            </w:pPr>
                            <w:r>
                              <w:t xml:space="preserve">TABLE I. </w:t>
                            </w:r>
                            <w:r w:rsidR="0092582C">
                              <w:t xml:space="preserve">Training and validation accuracy/loss for </w:t>
                            </w:r>
                            <w:r w:rsidR="0092582C">
                              <w:rPr>
                                <w:spacing w:val="-2"/>
                              </w:rPr>
                              <w:t>MobileNetV2</w:t>
                            </w:r>
                          </w:p>
                          <w:tbl>
                            <w:tblPr>
                              <w:tblOverlap w:val="neve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620" w:firstRow="1" w:lastRow="0" w:firstColumn="0" w:lastColumn="0" w:noHBand="1" w:noVBand="1"/>
                            </w:tblPr>
                            <w:tblGrid>
                              <w:gridCol w:w="771"/>
                              <w:gridCol w:w="1531"/>
                              <w:gridCol w:w="1531"/>
                              <w:gridCol w:w="1531"/>
                              <w:gridCol w:w="1531"/>
                              <w:gridCol w:w="1531"/>
                              <w:gridCol w:w="1531"/>
                            </w:tblGrid>
                            <w:tr w:rsidR="0092582C" w:rsidRPr="00046CC6" w14:paraId="6B780B4F" w14:textId="77777777" w:rsidTr="009F4E33">
                              <w:trPr>
                                <w:trHeight w:val="397"/>
                                <w:jc w:val="center"/>
                              </w:trPr>
                              <w:tc>
                                <w:tcPr>
                                  <w:tcW w:w="771" w:type="dxa"/>
                                  <w:shd w:val="clear" w:color="auto" w:fill="auto"/>
                                  <w:vAlign w:val="center"/>
                                  <w:hideMark/>
                                </w:tcPr>
                                <w:p w14:paraId="0BCA8EB6"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Epoch</w:t>
                                  </w:r>
                                </w:p>
                              </w:tc>
                              <w:tc>
                                <w:tcPr>
                                  <w:tcW w:w="1531" w:type="dxa"/>
                                  <w:shd w:val="clear" w:color="auto" w:fill="auto"/>
                                  <w:vAlign w:val="center"/>
                                  <w:hideMark/>
                                </w:tcPr>
                                <w:p w14:paraId="74D18E3E"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Time Elapsed (hh:mm:ss)</w:t>
                                  </w:r>
                                </w:p>
                              </w:tc>
                              <w:tc>
                                <w:tcPr>
                                  <w:tcW w:w="1531" w:type="dxa"/>
                                  <w:shd w:val="clear" w:color="auto" w:fill="auto"/>
                                  <w:vAlign w:val="center"/>
                                  <w:hideMark/>
                                </w:tcPr>
                                <w:p w14:paraId="264ACE38"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Efficiency</w:t>
                                  </w:r>
                                </w:p>
                              </w:tc>
                              <w:tc>
                                <w:tcPr>
                                  <w:tcW w:w="1531" w:type="dxa"/>
                                  <w:shd w:val="clear" w:color="auto" w:fill="auto"/>
                                  <w:vAlign w:val="center"/>
                                  <w:hideMark/>
                                </w:tcPr>
                                <w:p w14:paraId="1ED61130"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Loss</w:t>
                                  </w:r>
                                </w:p>
                              </w:tc>
                              <w:tc>
                                <w:tcPr>
                                  <w:tcW w:w="1531" w:type="dxa"/>
                                  <w:shd w:val="clear" w:color="auto" w:fill="auto"/>
                                  <w:vAlign w:val="center"/>
                                  <w:hideMark/>
                                </w:tcPr>
                                <w:p w14:paraId="155E25EC"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Efficiency</w:t>
                                  </w:r>
                                </w:p>
                              </w:tc>
                              <w:tc>
                                <w:tcPr>
                                  <w:tcW w:w="1531" w:type="dxa"/>
                                  <w:shd w:val="clear" w:color="auto" w:fill="auto"/>
                                  <w:vAlign w:val="center"/>
                                  <w:hideMark/>
                                </w:tcPr>
                                <w:p w14:paraId="57E18D26"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Loss</w:t>
                                  </w:r>
                                </w:p>
                              </w:tc>
                              <w:tc>
                                <w:tcPr>
                                  <w:tcW w:w="1531" w:type="dxa"/>
                                  <w:shd w:val="clear" w:color="auto" w:fill="auto"/>
                                  <w:vAlign w:val="center"/>
                                  <w:hideMark/>
                                </w:tcPr>
                                <w:p w14:paraId="02F0D069"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Base Learning Rate</w:t>
                                  </w:r>
                                </w:p>
                              </w:tc>
                            </w:tr>
                            <w:tr w:rsidR="0092582C" w:rsidRPr="00046CC6" w14:paraId="19712A5D" w14:textId="77777777" w:rsidTr="0092582C">
                              <w:trPr>
                                <w:trHeight w:val="170"/>
                                <w:jc w:val="center"/>
                              </w:trPr>
                              <w:tc>
                                <w:tcPr>
                                  <w:tcW w:w="771" w:type="dxa"/>
                                  <w:shd w:val="clear" w:color="auto" w:fill="auto"/>
                                  <w:hideMark/>
                                </w:tcPr>
                                <w:p w14:paraId="7756B442" w14:textId="1051A1BE" w:rsidR="0092582C" w:rsidRPr="00046CC6" w:rsidRDefault="0092582C" w:rsidP="000B2A9A">
                                  <w:pPr>
                                    <w:pStyle w:val="ETASRbodytext"/>
                                    <w:spacing w:after="0"/>
                                    <w:ind w:hanging="41"/>
                                    <w:jc w:val="center"/>
                                    <w:rPr>
                                      <w:lang w:val="en-IN" w:eastAsia="en-IN"/>
                                    </w:rPr>
                                  </w:pPr>
                                  <w:r>
                                    <w:rPr>
                                      <w:spacing w:val="-10"/>
                                    </w:rPr>
                                    <w:t>1</w:t>
                                  </w:r>
                                </w:p>
                              </w:tc>
                              <w:tc>
                                <w:tcPr>
                                  <w:tcW w:w="1531" w:type="dxa"/>
                                  <w:shd w:val="clear" w:color="auto" w:fill="auto"/>
                                  <w:hideMark/>
                                </w:tcPr>
                                <w:p w14:paraId="544E41BC" w14:textId="47EDA38C" w:rsidR="0092582C" w:rsidRPr="00046CC6" w:rsidRDefault="0092582C" w:rsidP="000B2A9A">
                                  <w:pPr>
                                    <w:pStyle w:val="ETASRbodytext"/>
                                    <w:spacing w:after="0"/>
                                    <w:ind w:hanging="41"/>
                                    <w:jc w:val="center"/>
                                    <w:rPr>
                                      <w:lang w:val="en-IN" w:eastAsia="en-IN"/>
                                    </w:rPr>
                                  </w:pPr>
                                  <w:r>
                                    <w:rPr>
                                      <w:spacing w:val="-2"/>
                                    </w:rPr>
                                    <w:t>01:32:45</w:t>
                                  </w:r>
                                </w:p>
                              </w:tc>
                              <w:tc>
                                <w:tcPr>
                                  <w:tcW w:w="1531" w:type="dxa"/>
                                  <w:shd w:val="clear" w:color="auto" w:fill="auto"/>
                                  <w:hideMark/>
                                </w:tcPr>
                                <w:p w14:paraId="593CA994" w14:textId="031DABFB" w:rsidR="0092582C" w:rsidRPr="00046CC6" w:rsidRDefault="0092582C" w:rsidP="000B2A9A">
                                  <w:pPr>
                                    <w:pStyle w:val="ETASRbodytext"/>
                                    <w:spacing w:after="0"/>
                                    <w:ind w:hanging="41"/>
                                    <w:jc w:val="center"/>
                                    <w:rPr>
                                      <w:lang w:val="en-IN" w:eastAsia="en-IN"/>
                                    </w:rPr>
                                  </w:pPr>
                                  <w:r>
                                    <w:rPr>
                                      <w:spacing w:val="-2"/>
                                    </w:rPr>
                                    <w:t>0.6754216</w:t>
                                  </w:r>
                                </w:p>
                              </w:tc>
                              <w:tc>
                                <w:tcPr>
                                  <w:tcW w:w="1531" w:type="dxa"/>
                                  <w:shd w:val="clear" w:color="auto" w:fill="auto"/>
                                  <w:hideMark/>
                                </w:tcPr>
                                <w:p w14:paraId="07427C45" w14:textId="620E581E" w:rsidR="0092582C" w:rsidRPr="00046CC6" w:rsidRDefault="0092582C" w:rsidP="000B2A9A">
                                  <w:pPr>
                                    <w:pStyle w:val="ETASRbodytext"/>
                                    <w:spacing w:after="0"/>
                                    <w:ind w:hanging="41"/>
                                    <w:jc w:val="center"/>
                                    <w:rPr>
                                      <w:lang w:val="en-IN" w:eastAsia="en-IN"/>
                                    </w:rPr>
                                  </w:pPr>
                                  <w:r>
                                    <w:rPr>
                                      <w:spacing w:val="-2"/>
                                    </w:rPr>
                                    <w:t>0.405578</w:t>
                                  </w:r>
                                </w:p>
                              </w:tc>
                              <w:tc>
                                <w:tcPr>
                                  <w:tcW w:w="1531" w:type="dxa"/>
                                  <w:shd w:val="clear" w:color="auto" w:fill="auto"/>
                                  <w:hideMark/>
                                </w:tcPr>
                                <w:p w14:paraId="1CA60CF4" w14:textId="402B8F8C" w:rsidR="0092582C" w:rsidRPr="00046CC6" w:rsidRDefault="0092582C" w:rsidP="000B2A9A">
                                  <w:pPr>
                                    <w:pStyle w:val="ETASRbodytext"/>
                                    <w:spacing w:after="0"/>
                                    <w:ind w:hanging="41"/>
                                    <w:jc w:val="center"/>
                                    <w:rPr>
                                      <w:lang w:val="en-IN" w:eastAsia="en-IN"/>
                                    </w:rPr>
                                  </w:pPr>
                                  <w:r>
                                    <w:rPr>
                                      <w:spacing w:val="-2"/>
                                    </w:rPr>
                                    <w:t>0.4654216</w:t>
                                  </w:r>
                                </w:p>
                              </w:tc>
                              <w:tc>
                                <w:tcPr>
                                  <w:tcW w:w="1531" w:type="dxa"/>
                                  <w:shd w:val="clear" w:color="auto" w:fill="auto"/>
                                  <w:hideMark/>
                                </w:tcPr>
                                <w:p w14:paraId="294BB4B9" w14:textId="37C40ECB" w:rsidR="0092582C" w:rsidRPr="00046CC6" w:rsidRDefault="0092582C" w:rsidP="000B2A9A">
                                  <w:pPr>
                                    <w:pStyle w:val="ETASRbodytext"/>
                                    <w:spacing w:after="0"/>
                                    <w:ind w:hanging="41"/>
                                    <w:jc w:val="center"/>
                                    <w:rPr>
                                      <w:lang w:val="en-IN" w:eastAsia="en-IN"/>
                                    </w:rPr>
                                  </w:pPr>
                                  <w:r>
                                    <w:rPr>
                                      <w:spacing w:val="-2"/>
                                    </w:rPr>
                                    <w:t>0.290146</w:t>
                                  </w:r>
                                </w:p>
                              </w:tc>
                              <w:tc>
                                <w:tcPr>
                                  <w:tcW w:w="1531" w:type="dxa"/>
                                  <w:shd w:val="clear" w:color="auto" w:fill="auto"/>
                                  <w:hideMark/>
                                </w:tcPr>
                                <w:p w14:paraId="5860ED01" w14:textId="60BA2B84"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23E377B9" w14:textId="77777777" w:rsidTr="0092582C">
                              <w:trPr>
                                <w:trHeight w:val="170"/>
                                <w:jc w:val="center"/>
                              </w:trPr>
                              <w:tc>
                                <w:tcPr>
                                  <w:tcW w:w="771" w:type="dxa"/>
                                  <w:shd w:val="clear" w:color="auto" w:fill="auto"/>
                                  <w:hideMark/>
                                </w:tcPr>
                                <w:p w14:paraId="2572F3F3" w14:textId="46CAFDEF" w:rsidR="0092582C" w:rsidRPr="00046CC6" w:rsidRDefault="0092582C" w:rsidP="000B2A9A">
                                  <w:pPr>
                                    <w:pStyle w:val="ETASRbodytext"/>
                                    <w:spacing w:after="0"/>
                                    <w:ind w:hanging="41"/>
                                    <w:jc w:val="center"/>
                                    <w:rPr>
                                      <w:lang w:val="en-IN" w:eastAsia="en-IN"/>
                                    </w:rPr>
                                  </w:pPr>
                                  <w:r>
                                    <w:rPr>
                                      <w:spacing w:val="-5"/>
                                    </w:rPr>
                                    <w:t>10</w:t>
                                  </w:r>
                                </w:p>
                              </w:tc>
                              <w:tc>
                                <w:tcPr>
                                  <w:tcW w:w="1531" w:type="dxa"/>
                                  <w:shd w:val="clear" w:color="auto" w:fill="auto"/>
                                  <w:hideMark/>
                                </w:tcPr>
                                <w:p w14:paraId="460573AA" w14:textId="6CA0D6C0" w:rsidR="0092582C" w:rsidRPr="00046CC6" w:rsidRDefault="0092582C" w:rsidP="000B2A9A">
                                  <w:pPr>
                                    <w:pStyle w:val="ETASRbodytext"/>
                                    <w:spacing w:after="0"/>
                                    <w:ind w:hanging="41"/>
                                    <w:jc w:val="center"/>
                                    <w:rPr>
                                      <w:lang w:val="en-IN" w:eastAsia="en-IN"/>
                                    </w:rPr>
                                  </w:pPr>
                                  <w:r>
                                    <w:rPr>
                                      <w:spacing w:val="-2"/>
                                    </w:rPr>
                                    <w:t>01:29:50</w:t>
                                  </w:r>
                                </w:p>
                              </w:tc>
                              <w:tc>
                                <w:tcPr>
                                  <w:tcW w:w="1531" w:type="dxa"/>
                                  <w:shd w:val="clear" w:color="auto" w:fill="auto"/>
                                  <w:hideMark/>
                                </w:tcPr>
                                <w:p w14:paraId="5A33180C" w14:textId="5EE1F963" w:rsidR="0092582C" w:rsidRPr="00046CC6" w:rsidRDefault="0092582C" w:rsidP="000B2A9A">
                                  <w:pPr>
                                    <w:pStyle w:val="ETASRbodytext"/>
                                    <w:spacing w:after="0"/>
                                    <w:ind w:hanging="41"/>
                                    <w:jc w:val="center"/>
                                    <w:rPr>
                                      <w:lang w:val="en-IN" w:eastAsia="en-IN"/>
                                    </w:rPr>
                                  </w:pPr>
                                  <w:r>
                                    <w:rPr>
                                      <w:spacing w:val="-2"/>
                                    </w:rPr>
                                    <w:t>0.7646881</w:t>
                                  </w:r>
                                </w:p>
                              </w:tc>
                              <w:tc>
                                <w:tcPr>
                                  <w:tcW w:w="1531" w:type="dxa"/>
                                  <w:shd w:val="clear" w:color="auto" w:fill="auto"/>
                                  <w:hideMark/>
                                </w:tcPr>
                                <w:p w14:paraId="752E75A6" w14:textId="2C72B921" w:rsidR="0092582C" w:rsidRPr="00046CC6" w:rsidRDefault="0092582C" w:rsidP="000B2A9A">
                                  <w:pPr>
                                    <w:pStyle w:val="ETASRbodytext"/>
                                    <w:spacing w:after="0"/>
                                    <w:ind w:hanging="41"/>
                                    <w:jc w:val="center"/>
                                    <w:rPr>
                                      <w:lang w:val="en-IN" w:eastAsia="en-IN"/>
                                    </w:rPr>
                                  </w:pPr>
                                  <w:r>
                                    <w:rPr>
                                      <w:spacing w:val="-2"/>
                                    </w:rPr>
                                    <w:t>0.889135</w:t>
                                  </w:r>
                                </w:p>
                              </w:tc>
                              <w:tc>
                                <w:tcPr>
                                  <w:tcW w:w="1531" w:type="dxa"/>
                                  <w:shd w:val="clear" w:color="auto" w:fill="auto"/>
                                  <w:hideMark/>
                                </w:tcPr>
                                <w:p w14:paraId="126453B9" w14:textId="31C17578" w:rsidR="0092582C" w:rsidRPr="00046CC6" w:rsidRDefault="0092582C" w:rsidP="000B2A9A">
                                  <w:pPr>
                                    <w:pStyle w:val="ETASRbodytext"/>
                                    <w:spacing w:after="0"/>
                                    <w:ind w:hanging="41"/>
                                    <w:jc w:val="center"/>
                                    <w:rPr>
                                      <w:lang w:val="en-IN" w:eastAsia="en-IN"/>
                                    </w:rPr>
                                  </w:pPr>
                                  <w:r>
                                    <w:rPr>
                                      <w:spacing w:val="-2"/>
                                    </w:rPr>
                                    <w:t>0.7773118</w:t>
                                  </w:r>
                                </w:p>
                              </w:tc>
                              <w:tc>
                                <w:tcPr>
                                  <w:tcW w:w="1531" w:type="dxa"/>
                                  <w:shd w:val="clear" w:color="auto" w:fill="auto"/>
                                  <w:hideMark/>
                                </w:tcPr>
                                <w:p w14:paraId="2DECA1C5" w14:textId="35A54F7C" w:rsidR="0092582C" w:rsidRPr="00046CC6" w:rsidRDefault="0092582C" w:rsidP="000B2A9A">
                                  <w:pPr>
                                    <w:pStyle w:val="ETASRbodytext"/>
                                    <w:spacing w:after="0"/>
                                    <w:ind w:hanging="41"/>
                                    <w:jc w:val="center"/>
                                    <w:rPr>
                                      <w:lang w:val="en-IN" w:eastAsia="en-IN"/>
                                    </w:rPr>
                                  </w:pPr>
                                  <w:r>
                                    <w:rPr>
                                      <w:spacing w:val="-2"/>
                                    </w:rPr>
                                    <w:t>1.874039</w:t>
                                  </w:r>
                                </w:p>
                              </w:tc>
                              <w:tc>
                                <w:tcPr>
                                  <w:tcW w:w="1531" w:type="dxa"/>
                                  <w:shd w:val="clear" w:color="auto" w:fill="auto"/>
                                  <w:hideMark/>
                                </w:tcPr>
                                <w:p w14:paraId="6A06D9EE" w14:textId="380F358A"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557857C4" w14:textId="77777777" w:rsidTr="0092582C">
                              <w:trPr>
                                <w:trHeight w:val="170"/>
                                <w:jc w:val="center"/>
                              </w:trPr>
                              <w:tc>
                                <w:tcPr>
                                  <w:tcW w:w="771" w:type="dxa"/>
                                  <w:shd w:val="clear" w:color="auto" w:fill="auto"/>
                                  <w:hideMark/>
                                </w:tcPr>
                                <w:p w14:paraId="6874BC23" w14:textId="36F7E719" w:rsidR="0092582C" w:rsidRPr="00046CC6" w:rsidRDefault="0092582C" w:rsidP="000B2A9A">
                                  <w:pPr>
                                    <w:pStyle w:val="ETASRbodytext"/>
                                    <w:spacing w:after="0"/>
                                    <w:ind w:hanging="41"/>
                                    <w:jc w:val="center"/>
                                    <w:rPr>
                                      <w:lang w:val="en-IN" w:eastAsia="en-IN"/>
                                    </w:rPr>
                                  </w:pPr>
                                  <w:r>
                                    <w:rPr>
                                      <w:spacing w:val="-5"/>
                                    </w:rPr>
                                    <w:t>20</w:t>
                                  </w:r>
                                </w:p>
                              </w:tc>
                              <w:tc>
                                <w:tcPr>
                                  <w:tcW w:w="1531" w:type="dxa"/>
                                  <w:shd w:val="clear" w:color="auto" w:fill="auto"/>
                                  <w:hideMark/>
                                </w:tcPr>
                                <w:p w14:paraId="616272F0" w14:textId="6E41830B" w:rsidR="0092582C" w:rsidRPr="00046CC6" w:rsidRDefault="0092582C" w:rsidP="000B2A9A">
                                  <w:pPr>
                                    <w:pStyle w:val="ETASRbodytext"/>
                                    <w:spacing w:after="0"/>
                                    <w:ind w:hanging="41"/>
                                    <w:jc w:val="center"/>
                                    <w:rPr>
                                      <w:lang w:val="en-IN" w:eastAsia="en-IN"/>
                                    </w:rPr>
                                  </w:pPr>
                                  <w:r>
                                    <w:rPr>
                                      <w:spacing w:val="-2"/>
                                    </w:rPr>
                                    <w:t>01:31:15</w:t>
                                  </w:r>
                                </w:p>
                              </w:tc>
                              <w:tc>
                                <w:tcPr>
                                  <w:tcW w:w="1531" w:type="dxa"/>
                                  <w:shd w:val="clear" w:color="auto" w:fill="auto"/>
                                  <w:hideMark/>
                                </w:tcPr>
                                <w:p w14:paraId="18E0546E" w14:textId="4391548E" w:rsidR="0092582C" w:rsidRPr="00046CC6" w:rsidRDefault="0092582C" w:rsidP="000B2A9A">
                                  <w:pPr>
                                    <w:pStyle w:val="ETASRbodytext"/>
                                    <w:spacing w:after="0"/>
                                    <w:ind w:hanging="41"/>
                                    <w:jc w:val="center"/>
                                    <w:rPr>
                                      <w:lang w:val="en-IN" w:eastAsia="en-IN"/>
                                    </w:rPr>
                                  </w:pPr>
                                  <w:r>
                                    <w:rPr>
                                      <w:spacing w:val="-2"/>
                                    </w:rPr>
                                    <w:t>0.8218772</w:t>
                                  </w:r>
                                </w:p>
                              </w:tc>
                              <w:tc>
                                <w:tcPr>
                                  <w:tcW w:w="1531" w:type="dxa"/>
                                  <w:shd w:val="clear" w:color="auto" w:fill="auto"/>
                                  <w:hideMark/>
                                </w:tcPr>
                                <w:p w14:paraId="7113C15F" w14:textId="0DFD9BF3" w:rsidR="0092582C" w:rsidRPr="00046CC6" w:rsidRDefault="0092582C" w:rsidP="000B2A9A">
                                  <w:pPr>
                                    <w:pStyle w:val="ETASRbodytext"/>
                                    <w:spacing w:after="0"/>
                                    <w:ind w:hanging="41"/>
                                    <w:jc w:val="center"/>
                                    <w:rPr>
                                      <w:lang w:val="en-IN" w:eastAsia="en-IN"/>
                                    </w:rPr>
                                  </w:pPr>
                                  <w:r>
                                    <w:rPr>
                                      <w:spacing w:val="-2"/>
                                    </w:rPr>
                                    <w:t>0.80507</w:t>
                                  </w:r>
                                </w:p>
                              </w:tc>
                              <w:tc>
                                <w:tcPr>
                                  <w:tcW w:w="1531" w:type="dxa"/>
                                  <w:shd w:val="clear" w:color="auto" w:fill="auto"/>
                                  <w:hideMark/>
                                </w:tcPr>
                                <w:p w14:paraId="1DEE494F" w14:textId="25863B23" w:rsidR="0092582C" w:rsidRPr="00046CC6" w:rsidRDefault="0092582C" w:rsidP="000B2A9A">
                                  <w:pPr>
                                    <w:pStyle w:val="ETASRbodytext"/>
                                    <w:spacing w:after="0"/>
                                    <w:ind w:hanging="41"/>
                                    <w:jc w:val="center"/>
                                    <w:rPr>
                                      <w:lang w:val="en-IN" w:eastAsia="en-IN"/>
                                    </w:rPr>
                                  </w:pPr>
                                  <w:r>
                                    <w:rPr>
                                      <w:spacing w:val="-2"/>
                                    </w:rPr>
                                    <w:t>0.8138564</w:t>
                                  </w:r>
                                </w:p>
                              </w:tc>
                              <w:tc>
                                <w:tcPr>
                                  <w:tcW w:w="1531" w:type="dxa"/>
                                  <w:shd w:val="clear" w:color="auto" w:fill="auto"/>
                                  <w:hideMark/>
                                </w:tcPr>
                                <w:p w14:paraId="597F0F79" w14:textId="3283636D" w:rsidR="0092582C" w:rsidRPr="00046CC6" w:rsidRDefault="0092582C" w:rsidP="000B2A9A">
                                  <w:pPr>
                                    <w:pStyle w:val="ETASRbodytext"/>
                                    <w:spacing w:after="0"/>
                                    <w:ind w:hanging="41"/>
                                    <w:jc w:val="center"/>
                                    <w:rPr>
                                      <w:lang w:val="en-IN" w:eastAsia="en-IN"/>
                                    </w:rPr>
                                  </w:pPr>
                                  <w:r>
                                    <w:rPr>
                                      <w:spacing w:val="-2"/>
                                    </w:rPr>
                                    <w:t>0.46368</w:t>
                                  </w:r>
                                </w:p>
                              </w:tc>
                              <w:tc>
                                <w:tcPr>
                                  <w:tcW w:w="1531" w:type="dxa"/>
                                  <w:shd w:val="clear" w:color="auto" w:fill="auto"/>
                                  <w:hideMark/>
                                </w:tcPr>
                                <w:p w14:paraId="7A818280" w14:textId="4F3C5082"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42BD4C3E" w14:textId="77777777" w:rsidTr="0092582C">
                              <w:trPr>
                                <w:trHeight w:val="170"/>
                                <w:jc w:val="center"/>
                              </w:trPr>
                              <w:tc>
                                <w:tcPr>
                                  <w:tcW w:w="771" w:type="dxa"/>
                                  <w:shd w:val="clear" w:color="auto" w:fill="auto"/>
                                  <w:hideMark/>
                                </w:tcPr>
                                <w:p w14:paraId="04CBF05E" w14:textId="2E729EE3" w:rsidR="0092582C" w:rsidRPr="00046CC6" w:rsidRDefault="0092582C" w:rsidP="000B2A9A">
                                  <w:pPr>
                                    <w:pStyle w:val="ETASRbodytext"/>
                                    <w:spacing w:after="0"/>
                                    <w:ind w:hanging="41"/>
                                    <w:jc w:val="center"/>
                                    <w:rPr>
                                      <w:lang w:val="en-IN" w:eastAsia="en-IN"/>
                                    </w:rPr>
                                  </w:pPr>
                                  <w:r>
                                    <w:rPr>
                                      <w:spacing w:val="-5"/>
                                    </w:rPr>
                                    <w:t>30</w:t>
                                  </w:r>
                                </w:p>
                              </w:tc>
                              <w:tc>
                                <w:tcPr>
                                  <w:tcW w:w="1531" w:type="dxa"/>
                                  <w:shd w:val="clear" w:color="auto" w:fill="auto"/>
                                  <w:hideMark/>
                                </w:tcPr>
                                <w:p w14:paraId="1ED10AC9" w14:textId="64BDA3CA" w:rsidR="0092582C" w:rsidRPr="00046CC6" w:rsidRDefault="0092582C" w:rsidP="000B2A9A">
                                  <w:pPr>
                                    <w:pStyle w:val="ETASRbodytext"/>
                                    <w:spacing w:after="0"/>
                                    <w:ind w:hanging="41"/>
                                    <w:jc w:val="center"/>
                                    <w:rPr>
                                      <w:lang w:val="en-IN" w:eastAsia="en-IN"/>
                                    </w:rPr>
                                  </w:pPr>
                                  <w:r>
                                    <w:rPr>
                                      <w:spacing w:val="-2"/>
                                    </w:rPr>
                                    <w:t>01:27:55</w:t>
                                  </w:r>
                                </w:p>
                              </w:tc>
                              <w:tc>
                                <w:tcPr>
                                  <w:tcW w:w="1531" w:type="dxa"/>
                                  <w:shd w:val="clear" w:color="auto" w:fill="auto"/>
                                  <w:hideMark/>
                                </w:tcPr>
                                <w:p w14:paraId="5497832E" w14:textId="17AC9959" w:rsidR="0092582C" w:rsidRPr="00046CC6" w:rsidRDefault="0092582C" w:rsidP="000B2A9A">
                                  <w:pPr>
                                    <w:pStyle w:val="ETASRbodytext"/>
                                    <w:spacing w:after="0"/>
                                    <w:ind w:hanging="41"/>
                                    <w:jc w:val="center"/>
                                    <w:rPr>
                                      <w:lang w:val="en-IN" w:eastAsia="en-IN"/>
                                    </w:rPr>
                                  </w:pPr>
                                  <w:r>
                                    <w:rPr>
                                      <w:spacing w:val="-2"/>
                                    </w:rPr>
                                    <w:t>0.9190677</w:t>
                                  </w:r>
                                </w:p>
                              </w:tc>
                              <w:tc>
                                <w:tcPr>
                                  <w:tcW w:w="1531" w:type="dxa"/>
                                  <w:shd w:val="clear" w:color="auto" w:fill="auto"/>
                                  <w:hideMark/>
                                </w:tcPr>
                                <w:p w14:paraId="53906476" w14:textId="7C2DF455" w:rsidR="0092582C" w:rsidRPr="00046CC6" w:rsidRDefault="0092582C" w:rsidP="000B2A9A">
                                  <w:pPr>
                                    <w:pStyle w:val="ETASRbodytext"/>
                                    <w:spacing w:after="0"/>
                                    <w:ind w:hanging="41"/>
                                    <w:jc w:val="center"/>
                                    <w:rPr>
                                      <w:lang w:val="en-IN" w:eastAsia="en-IN"/>
                                    </w:rPr>
                                  </w:pPr>
                                  <w:r>
                                    <w:rPr>
                                      <w:spacing w:val="-2"/>
                                    </w:rPr>
                                    <w:t>0.23358</w:t>
                                  </w:r>
                                </w:p>
                              </w:tc>
                              <w:tc>
                                <w:tcPr>
                                  <w:tcW w:w="1531" w:type="dxa"/>
                                  <w:shd w:val="clear" w:color="auto" w:fill="auto"/>
                                  <w:hideMark/>
                                </w:tcPr>
                                <w:p w14:paraId="656ADA28" w14:textId="3E1ABB1A" w:rsidR="0092582C" w:rsidRPr="00046CC6" w:rsidRDefault="0092582C" w:rsidP="000B2A9A">
                                  <w:pPr>
                                    <w:pStyle w:val="ETASRbodytext"/>
                                    <w:spacing w:after="0"/>
                                    <w:ind w:hanging="41"/>
                                    <w:jc w:val="center"/>
                                    <w:rPr>
                                      <w:lang w:val="en-IN" w:eastAsia="en-IN"/>
                                    </w:rPr>
                                  </w:pPr>
                                  <w:r>
                                    <w:rPr>
                                      <w:spacing w:val="-2"/>
                                    </w:rPr>
                                    <w:t>0.900401</w:t>
                                  </w:r>
                                </w:p>
                              </w:tc>
                              <w:tc>
                                <w:tcPr>
                                  <w:tcW w:w="1531" w:type="dxa"/>
                                  <w:shd w:val="clear" w:color="auto" w:fill="auto"/>
                                  <w:hideMark/>
                                </w:tcPr>
                                <w:p w14:paraId="4F4021D2" w14:textId="6F2BA85B" w:rsidR="0092582C" w:rsidRPr="00046CC6" w:rsidRDefault="0092582C" w:rsidP="000B2A9A">
                                  <w:pPr>
                                    <w:pStyle w:val="ETASRbodytext"/>
                                    <w:spacing w:after="0"/>
                                    <w:ind w:hanging="41"/>
                                    <w:jc w:val="center"/>
                                    <w:rPr>
                                      <w:lang w:val="en-IN" w:eastAsia="en-IN"/>
                                    </w:rPr>
                                  </w:pPr>
                                  <w:r>
                                    <w:rPr>
                                      <w:spacing w:val="-2"/>
                                    </w:rPr>
                                    <w:t>0.258509</w:t>
                                  </w:r>
                                </w:p>
                              </w:tc>
                              <w:tc>
                                <w:tcPr>
                                  <w:tcW w:w="1531" w:type="dxa"/>
                                  <w:shd w:val="clear" w:color="auto" w:fill="auto"/>
                                  <w:hideMark/>
                                </w:tcPr>
                                <w:p w14:paraId="6A5E67B4" w14:textId="40E981AE"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2D882C21" w14:textId="77777777" w:rsidTr="0092582C">
                              <w:trPr>
                                <w:trHeight w:val="170"/>
                                <w:jc w:val="center"/>
                              </w:trPr>
                              <w:tc>
                                <w:tcPr>
                                  <w:tcW w:w="771" w:type="dxa"/>
                                  <w:shd w:val="clear" w:color="auto" w:fill="auto"/>
                                  <w:hideMark/>
                                </w:tcPr>
                                <w:p w14:paraId="7322B6EB" w14:textId="5A951F27" w:rsidR="0092582C" w:rsidRPr="00046CC6" w:rsidRDefault="0092582C" w:rsidP="000B2A9A">
                                  <w:pPr>
                                    <w:pStyle w:val="ETASRbodytext"/>
                                    <w:spacing w:after="0"/>
                                    <w:ind w:hanging="41"/>
                                    <w:jc w:val="center"/>
                                    <w:rPr>
                                      <w:lang w:val="en-IN" w:eastAsia="en-IN"/>
                                    </w:rPr>
                                  </w:pPr>
                                  <w:r>
                                    <w:rPr>
                                      <w:spacing w:val="-5"/>
                                    </w:rPr>
                                    <w:t>40</w:t>
                                  </w:r>
                                </w:p>
                              </w:tc>
                              <w:tc>
                                <w:tcPr>
                                  <w:tcW w:w="1531" w:type="dxa"/>
                                  <w:shd w:val="clear" w:color="auto" w:fill="auto"/>
                                  <w:hideMark/>
                                </w:tcPr>
                                <w:p w14:paraId="15D051C1" w14:textId="0F13E136" w:rsidR="0092582C" w:rsidRPr="00046CC6" w:rsidRDefault="0092582C" w:rsidP="000B2A9A">
                                  <w:pPr>
                                    <w:pStyle w:val="ETASRbodytext"/>
                                    <w:spacing w:after="0"/>
                                    <w:ind w:hanging="41"/>
                                    <w:jc w:val="center"/>
                                    <w:rPr>
                                      <w:lang w:val="en-IN" w:eastAsia="en-IN"/>
                                    </w:rPr>
                                  </w:pPr>
                                  <w:r>
                                    <w:rPr>
                                      <w:spacing w:val="-2"/>
                                    </w:rPr>
                                    <w:t>01:29:40</w:t>
                                  </w:r>
                                </w:p>
                              </w:tc>
                              <w:tc>
                                <w:tcPr>
                                  <w:tcW w:w="1531" w:type="dxa"/>
                                  <w:shd w:val="clear" w:color="auto" w:fill="auto"/>
                                  <w:hideMark/>
                                </w:tcPr>
                                <w:p w14:paraId="73DD20AB" w14:textId="6D4D31CC" w:rsidR="0092582C" w:rsidRPr="00046CC6" w:rsidRDefault="0092582C" w:rsidP="000B2A9A">
                                  <w:pPr>
                                    <w:pStyle w:val="ETASRbodytext"/>
                                    <w:spacing w:after="0"/>
                                    <w:ind w:hanging="41"/>
                                    <w:jc w:val="center"/>
                                    <w:rPr>
                                      <w:lang w:val="en-IN" w:eastAsia="en-IN"/>
                                    </w:rPr>
                                  </w:pPr>
                                  <w:r>
                                    <w:rPr>
                                      <w:spacing w:val="-2"/>
                                    </w:rPr>
                                    <w:t>0.9562569</w:t>
                                  </w:r>
                                </w:p>
                              </w:tc>
                              <w:tc>
                                <w:tcPr>
                                  <w:tcW w:w="1531" w:type="dxa"/>
                                  <w:shd w:val="clear" w:color="auto" w:fill="auto"/>
                                  <w:hideMark/>
                                </w:tcPr>
                                <w:p w14:paraId="053B2BDF" w14:textId="4EE8973E" w:rsidR="0092582C" w:rsidRPr="00046CC6" w:rsidRDefault="0092582C" w:rsidP="000B2A9A">
                                  <w:pPr>
                                    <w:pStyle w:val="ETASRbodytext"/>
                                    <w:spacing w:after="0"/>
                                    <w:ind w:hanging="41"/>
                                    <w:jc w:val="center"/>
                                    <w:rPr>
                                      <w:lang w:val="en-IN" w:eastAsia="en-IN"/>
                                    </w:rPr>
                                  </w:pPr>
                                  <w:r>
                                    <w:rPr>
                                      <w:spacing w:val="-2"/>
                                    </w:rPr>
                                    <w:t>0.151176</w:t>
                                  </w:r>
                                </w:p>
                              </w:tc>
                              <w:tc>
                                <w:tcPr>
                                  <w:tcW w:w="1531" w:type="dxa"/>
                                  <w:shd w:val="clear" w:color="auto" w:fill="auto"/>
                                  <w:hideMark/>
                                </w:tcPr>
                                <w:p w14:paraId="4A0EC548" w14:textId="0EC2D98A" w:rsidR="0092582C" w:rsidRPr="00046CC6" w:rsidRDefault="0092582C" w:rsidP="000B2A9A">
                                  <w:pPr>
                                    <w:pStyle w:val="ETASRbodytext"/>
                                    <w:spacing w:after="0"/>
                                    <w:ind w:hanging="41"/>
                                    <w:jc w:val="center"/>
                                    <w:rPr>
                                      <w:lang w:val="en-IN" w:eastAsia="en-IN"/>
                                    </w:rPr>
                                  </w:pPr>
                                  <w:r>
                                    <w:rPr>
                                      <w:spacing w:val="-2"/>
                                    </w:rPr>
                                    <w:t>0.9329456</w:t>
                                  </w:r>
                                </w:p>
                              </w:tc>
                              <w:tc>
                                <w:tcPr>
                                  <w:tcW w:w="1531" w:type="dxa"/>
                                  <w:shd w:val="clear" w:color="auto" w:fill="auto"/>
                                  <w:hideMark/>
                                </w:tcPr>
                                <w:p w14:paraId="33B328A2" w14:textId="45B8CF5E" w:rsidR="0092582C" w:rsidRPr="00046CC6" w:rsidRDefault="0092582C" w:rsidP="000B2A9A">
                                  <w:pPr>
                                    <w:pStyle w:val="ETASRbodytext"/>
                                    <w:spacing w:after="0"/>
                                    <w:ind w:hanging="41"/>
                                    <w:jc w:val="center"/>
                                    <w:rPr>
                                      <w:lang w:val="en-IN" w:eastAsia="en-IN"/>
                                    </w:rPr>
                                  </w:pPr>
                                  <w:r>
                                    <w:rPr>
                                      <w:spacing w:val="-2"/>
                                    </w:rPr>
                                    <w:t>0.230446</w:t>
                                  </w:r>
                                </w:p>
                              </w:tc>
                              <w:tc>
                                <w:tcPr>
                                  <w:tcW w:w="1531" w:type="dxa"/>
                                  <w:shd w:val="clear" w:color="auto" w:fill="auto"/>
                                  <w:hideMark/>
                                </w:tcPr>
                                <w:p w14:paraId="7B2AA1A5" w14:textId="1110105B"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bl>
                          <w:p w14:paraId="5C11CB1F" w14:textId="77777777" w:rsidR="0092582C" w:rsidRDefault="0092582C" w:rsidP="000246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82983" id="table1" o:spid="_x0000_s1028" type="#_x0000_t202" style="position:absolute;left:0;text-align:left;margin-left:0;margin-top:0;width:520.7pt;height:122.95pt;z-index:25165926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" o:allowoverlap="f" stroked="f">
                <v:textbox>
                  <w:txbxContent>
                    <w:p w14:paraId="1BB8636A" w14:textId="5F52D368" w:rsidR="0092582C" w:rsidRDefault="000B3925" w:rsidP="000B3925">
                      <w:pPr>
                        <w:pStyle w:val="ETASRtablehead"/>
                        <w:numPr>
                          <w:ilvl w:val="0"/>
                          <w:numId w:val="0"/>
                        </w:numPr>
                        <w:ind w:left="360"/>
                      </w:pPr>
                      <w:r>
                        <w:t xml:space="preserve">TABLE I. </w:t>
                      </w:r>
                      <w:r w:rsidR="0092582C">
                        <w:t xml:space="preserve">Training and validation accuracy/loss for </w:t>
                      </w:r>
                      <w:r w:rsidR="0092582C">
                        <w:rPr>
                          <w:spacing w:val="-2"/>
                        </w:rPr>
                        <w:t>MobileNetV2</w:t>
                      </w:r>
                    </w:p>
                    <w:tbl>
                      <w:tblPr>
                        <w:tblOverlap w:val="neve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620" w:firstRow="1" w:lastRow="0" w:firstColumn="0" w:lastColumn="0" w:noHBand="1" w:noVBand="1"/>
                      </w:tblPr>
                      <w:tblGrid>
                        <w:gridCol w:w="771"/>
                        <w:gridCol w:w="1531"/>
                        <w:gridCol w:w="1531"/>
                        <w:gridCol w:w="1531"/>
                        <w:gridCol w:w="1531"/>
                        <w:gridCol w:w="1531"/>
                        <w:gridCol w:w="1531"/>
                      </w:tblGrid>
                      <w:tr w:rsidR="0092582C" w:rsidRPr="00046CC6" w14:paraId="6B780B4F" w14:textId="77777777" w:rsidTr="009F4E33">
                        <w:trPr>
                          <w:trHeight w:val="397"/>
                          <w:jc w:val="center"/>
                        </w:trPr>
                        <w:tc>
                          <w:tcPr>
                            <w:tcW w:w="771" w:type="dxa"/>
                            <w:shd w:val="clear" w:color="auto" w:fill="auto"/>
                            <w:vAlign w:val="center"/>
                            <w:hideMark/>
                          </w:tcPr>
                          <w:p w14:paraId="0BCA8EB6"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Epoch</w:t>
                            </w:r>
                          </w:p>
                        </w:tc>
                        <w:tc>
                          <w:tcPr>
                            <w:tcW w:w="1531" w:type="dxa"/>
                            <w:shd w:val="clear" w:color="auto" w:fill="auto"/>
                            <w:vAlign w:val="center"/>
                            <w:hideMark/>
                          </w:tcPr>
                          <w:p w14:paraId="74D18E3E"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Time Elapsed (hh:mm:ss)</w:t>
                            </w:r>
                          </w:p>
                        </w:tc>
                        <w:tc>
                          <w:tcPr>
                            <w:tcW w:w="1531" w:type="dxa"/>
                            <w:shd w:val="clear" w:color="auto" w:fill="auto"/>
                            <w:vAlign w:val="center"/>
                            <w:hideMark/>
                          </w:tcPr>
                          <w:p w14:paraId="264ACE38"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Efficiency</w:t>
                            </w:r>
                          </w:p>
                        </w:tc>
                        <w:tc>
                          <w:tcPr>
                            <w:tcW w:w="1531" w:type="dxa"/>
                            <w:shd w:val="clear" w:color="auto" w:fill="auto"/>
                            <w:vAlign w:val="center"/>
                            <w:hideMark/>
                          </w:tcPr>
                          <w:p w14:paraId="1ED61130"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Loss</w:t>
                            </w:r>
                          </w:p>
                        </w:tc>
                        <w:tc>
                          <w:tcPr>
                            <w:tcW w:w="1531" w:type="dxa"/>
                            <w:shd w:val="clear" w:color="auto" w:fill="auto"/>
                            <w:vAlign w:val="center"/>
                            <w:hideMark/>
                          </w:tcPr>
                          <w:p w14:paraId="155E25EC"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Efficiency</w:t>
                            </w:r>
                          </w:p>
                        </w:tc>
                        <w:tc>
                          <w:tcPr>
                            <w:tcW w:w="1531" w:type="dxa"/>
                            <w:shd w:val="clear" w:color="auto" w:fill="auto"/>
                            <w:vAlign w:val="center"/>
                            <w:hideMark/>
                          </w:tcPr>
                          <w:p w14:paraId="57E18D26"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Loss</w:t>
                            </w:r>
                          </w:p>
                        </w:tc>
                        <w:tc>
                          <w:tcPr>
                            <w:tcW w:w="1531" w:type="dxa"/>
                            <w:shd w:val="clear" w:color="auto" w:fill="auto"/>
                            <w:vAlign w:val="center"/>
                            <w:hideMark/>
                          </w:tcPr>
                          <w:p w14:paraId="02F0D069"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Base Learning Rate</w:t>
                            </w:r>
                          </w:p>
                        </w:tc>
                      </w:tr>
                      <w:tr w:rsidR="0092582C" w:rsidRPr="00046CC6" w14:paraId="19712A5D" w14:textId="77777777" w:rsidTr="0092582C">
                        <w:trPr>
                          <w:trHeight w:val="170"/>
                          <w:jc w:val="center"/>
                        </w:trPr>
                        <w:tc>
                          <w:tcPr>
                            <w:tcW w:w="771" w:type="dxa"/>
                            <w:shd w:val="clear" w:color="auto" w:fill="auto"/>
                            <w:hideMark/>
                          </w:tcPr>
                          <w:p w14:paraId="7756B442" w14:textId="1051A1BE" w:rsidR="0092582C" w:rsidRPr="00046CC6" w:rsidRDefault="0092582C" w:rsidP="000B2A9A">
                            <w:pPr>
                              <w:pStyle w:val="ETASRbodytext"/>
                              <w:spacing w:after="0"/>
                              <w:ind w:hanging="41"/>
                              <w:jc w:val="center"/>
                              <w:rPr>
                                <w:lang w:val="en-IN" w:eastAsia="en-IN"/>
                              </w:rPr>
                            </w:pPr>
                            <w:r>
                              <w:rPr>
                                <w:spacing w:val="-10"/>
                              </w:rPr>
                              <w:t>1</w:t>
                            </w:r>
                          </w:p>
                        </w:tc>
                        <w:tc>
                          <w:tcPr>
                            <w:tcW w:w="1531" w:type="dxa"/>
                            <w:shd w:val="clear" w:color="auto" w:fill="auto"/>
                            <w:hideMark/>
                          </w:tcPr>
                          <w:p w14:paraId="544E41BC" w14:textId="47EDA38C" w:rsidR="0092582C" w:rsidRPr="00046CC6" w:rsidRDefault="0092582C" w:rsidP="000B2A9A">
                            <w:pPr>
                              <w:pStyle w:val="ETASRbodytext"/>
                              <w:spacing w:after="0"/>
                              <w:ind w:hanging="41"/>
                              <w:jc w:val="center"/>
                              <w:rPr>
                                <w:lang w:val="en-IN" w:eastAsia="en-IN"/>
                              </w:rPr>
                            </w:pPr>
                            <w:r>
                              <w:rPr>
                                <w:spacing w:val="-2"/>
                              </w:rPr>
                              <w:t>01:32:45</w:t>
                            </w:r>
                          </w:p>
                        </w:tc>
                        <w:tc>
                          <w:tcPr>
                            <w:tcW w:w="1531" w:type="dxa"/>
                            <w:shd w:val="clear" w:color="auto" w:fill="auto"/>
                            <w:hideMark/>
                          </w:tcPr>
                          <w:p w14:paraId="593CA994" w14:textId="031DABFB" w:rsidR="0092582C" w:rsidRPr="00046CC6" w:rsidRDefault="0092582C" w:rsidP="000B2A9A">
                            <w:pPr>
                              <w:pStyle w:val="ETASRbodytext"/>
                              <w:spacing w:after="0"/>
                              <w:ind w:hanging="41"/>
                              <w:jc w:val="center"/>
                              <w:rPr>
                                <w:lang w:val="en-IN" w:eastAsia="en-IN"/>
                              </w:rPr>
                            </w:pPr>
                            <w:r>
                              <w:rPr>
                                <w:spacing w:val="-2"/>
                              </w:rPr>
                              <w:t>0.6754216</w:t>
                            </w:r>
                          </w:p>
                        </w:tc>
                        <w:tc>
                          <w:tcPr>
                            <w:tcW w:w="1531" w:type="dxa"/>
                            <w:shd w:val="clear" w:color="auto" w:fill="auto"/>
                            <w:hideMark/>
                          </w:tcPr>
                          <w:p w14:paraId="07427C45" w14:textId="620E581E" w:rsidR="0092582C" w:rsidRPr="00046CC6" w:rsidRDefault="0092582C" w:rsidP="000B2A9A">
                            <w:pPr>
                              <w:pStyle w:val="ETASRbodytext"/>
                              <w:spacing w:after="0"/>
                              <w:ind w:hanging="41"/>
                              <w:jc w:val="center"/>
                              <w:rPr>
                                <w:lang w:val="en-IN" w:eastAsia="en-IN"/>
                              </w:rPr>
                            </w:pPr>
                            <w:r>
                              <w:rPr>
                                <w:spacing w:val="-2"/>
                              </w:rPr>
                              <w:t>0.405578</w:t>
                            </w:r>
                          </w:p>
                        </w:tc>
                        <w:tc>
                          <w:tcPr>
                            <w:tcW w:w="1531" w:type="dxa"/>
                            <w:shd w:val="clear" w:color="auto" w:fill="auto"/>
                            <w:hideMark/>
                          </w:tcPr>
                          <w:p w14:paraId="1CA60CF4" w14:textId="402B8F8C" w:rsidR="0092582C" w:rsidRPr="00046CC6" w:rsidRDefault="0092582C" w:rsidP="000B2A9A">
                            <w:pPr>
                              <w:pStyle w:val="ETASRbodytext"/>
                              <w:spacing w:after="0"/>
                              <w:ind w:hanging="41"/>
                              <w:jc w:val="center"/>
                              <w:rPr>
                                <w:lang w:val="en-IN" w:eastAsia="en-IN"/>
                              </w:rPr>
                            </w:pPr>
                            <w:r>
                              <w:rPr>
                                <w:spacing w:val="-2"/>
                              </w:rPr>
                              <w:t>0.4654216</w:t>
                            </w:r>
                          </w:p>
                        </w:tc>
                        <w:tc>
                          <w:tcPr>
                            <w:tcW w:w="1531" w:type="dxa"/>
                            <w:shd w:val="clear" w:color="auto" w:fill="auto"/>
                            <w:hideMark/>
                          </w:tcPr>
                          <w:p w14:paraId="294BB4B9" w14:textId="37C40ECB" w:rsidR="0092582C" w:rsidRPr="00046CC6" w:rsidRDefault="0092582C" w:rsidP="000B2A9A">
                            <w:pPr>
                              <w:pStyle w:val="ETASRbodytext"/>
                              <w:spacing w:after="0"/>
                              <w:ind w:hanging="41"/>
                              <w:jc w:val="center"/>
                              <w:rPr>
                                <w:lang w:val="en-IN" w:eastAsia="en-IN"/>
                              </w:rPr>
                            </w:pPr>
                            <w:r>
                              <w:rPr>
                                <w:spacing w:val="-2"/>
                              </w:rPr>
                              <w:t>0.290146</w:t>
                            </w:r>
                          </w:p>
                        </w:tc>
                        <w:tc>
                          <w:tcPr>
                            <w:tcW w:w="1531" w:type="dxa"/>
                            <w:shd w:val="clear" w:color="auto" w:fill="auto"/>
                            <w:hideMark/>
                          </w:tcPr>
                          <w:p w14:paraId="5860ED01" w14:textId="60BA2B84"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23E377B9" w14:textId="77777777" w:rsidTr="0092582C">
                        <w:trPr>
                          <w:trHeight w:val="170"/>
                          <w:jc w:val="center"/>
                        </w:trPr>
                        <w:tc>
                          <w:tcPr>
                            <w:tcW w:w="771" w:type="dxa"/>
                            <w:shd w:val="clear" w:color="auto" w:fill="auto"/>
                            <w:hideMark/>
                          </w:tcPr>
                          <w:p w14:paraId="2572F3F3" w14:textId="46CAFDEF" w:rsidR="0092582C" w:rsidRPr="00046CC6" w:rsidRDefault="0092582C" w:rsidP="000B2A9A">
                            <w:pPr>
                              <w:pStyle w:val="ETASRbodytext"/>
                              <w:spacing w:after="0"/>
                              <w:ind w:hanging="41"/>
                              <w:jc w:val="center"/>
                              <w:rPr>
                                <w:lang w:val="en-IN" w:eastAsia="en-IN"/>
                              </w:rPr>
                            </w:pPr>
                            <w:r>
                              <w:rPr>
                                <w:spacing w:val="-5"/>
                              </w:rPr>
                              <w:t>10</w:t>
                            </w:r>
                          </w:p>
                        </w:tc>
                        <w:tc>
                          <w:tcPr>
                            <w:tcW w:w="1531" w:type="dxa"/>
                            <w:shd w:val="clear" w:color="auto" w:fill="auto"/>
                            <w:hideMark/>
                          </w:tcPr>
                          <w:p w14:paraId="460573AA" w14:textId="6CA0D6C0" w:rsidR="0092582C" w:rsidRPr="00046CC6" w:rsidRDefault="0092582C" w:rsidP="000B2A9A">
                            <w:pPr>
                              <w:pStyle w:val="ETASRbodytext"/>
                              <w:spacing w:after="0"/>
                              <w:ind w:hanging="41"/>
                              <w:jc w:val="center"/>
                              <w:rPr>
                                <w:lang w:val="en-IN" w:eastAsia="en-IN"/>
                              </w:rPr>
                            </w:pPr>
                            <w:r>
                              <w:rPr>
                                <w:spacing w:val="-2"/>
                              </w:rPr>
                              <w:t>01:29:50</w:t>
                            </w:r>
                          </w:p>
                        </w:tc>
                        <w:tc>
                          <w:tcPr>
                            <w:tcW w:w="1531" w:type="dxa"/>
                            <w:shd w:val="clear" w:color="auto" w:fill="auto"/>
                            <w:hideMark/>
                          </w:tcPr>
                          <w:p w14:paraId="5A33180C" w14:textId="5EE1F963" w:rsidR="0092582C" w:rsidRPr="00046CC6" w:rsidRDefault="0092582C" w:rsidP="000B2A9A">
                            <w:pPr>
                              <w:pStyle w:val="ETASRbodytext"/>
                              <w:spacing w:after="0"/>
                              <w:ind w:hanging="41"/>
                              <w:jc w:val="center"/>
                              <w:rPr>
                                <w:lang w:val="en-IN" w:eastAsia="en-IN"/>
                              </w:rPr>
                            </w:pPr>
                            <w:r>
                              <w:rPr>
                                <w:spacing w:val="-2"/>
                              </w:rPr>
                              <w:t>0.7646881</w:t>
                            </w:r>
                          </w:p>
                        </w:tc>
                        <w:tc>
                          <w:tcPr>
                            <w:tcW w:w="1531" w:type="dxa"/>
                            <w:shd w:val="clear" w:color="auto" w:fill="auto"/>
                            <w:hideMark/>
                          </w:tcPr>
                          <w:p w14:paraId="752E75A6" w14:textId="2C72B921" w:rsidR="0092582C" w:rsidRPr="00046CC6" w:rsidRDefault="0092582C" w:rsidP="000B2A9A">
                            <w:pPr>
                              <w:pStyle w:val="ETASRbodytext"/>
                              <w:spacing w:after="0"/>
                              <w:ind w:hanging="41"/>
                              <w:jc w:val="center"/>
                              <w:rPr>
                                <w:lang w:val="en-IN" w:eastAsia="en-IN"/>
                              </w:rPr>
                            </w:pPr>
                            <w:r>
                              <w:rPr>
                                <w:spacing w:val="-2"/>
                              </w:rPr>
                              <w:t>0.889135</w:t>
                            </w:r>
                          </w:p>
                        </w:tc>
                        <w:tc>
                          <w:tcPr>
                            <w:tcW w:w="1531" w:type="dxa"/>
                            <w:shd w:val="clear" w:color="auto" w:fill="auto"/>
                            <w:hideMark/>
                          </w:tcPr>
                          <w:p w14:paraId="126453B9" w14:textId="31C17578" w:rsidR="0092582C" w:rsidRPr="00046CC6" w:rsidRDefault="0092582C" w:rsidP="000B2A9A">
                            <w:pPr>
                              <w:pStyle w:val="ETASRbodytext"/>
                              <w:spacing w:after="0"/>
                              <w:ind w:hanging="41"/>
                              <w:jc w:val="center"/>
                              <w:rPr>
                                <w:lang w:val="en-IN" w:eastAsia="en-IN"/>
                              </w:rPr>
                            </w:pPr>
                            <w:r>
                              <w:rPr>
                                <w:spacing w:val="-2"/>
                              </w:rPr>
                              <w:t>0.7773118</w:t>
                            </w:r>
                          </w:p>
                        </w:tc>
                        <w:tc>
                          <w:tcPr>
                            <w:tcW w:w="1531" w:type="dxa"/>
                            <w:shd w:val="clear" w:color="auto" w:fill="auto"/>
                            <w:hideMark/>
                          </w:tcPr>
                          <w:p w14:paraId="2DECA1C5" w14:textId="35A54F7C" w:rsidR="0092582C" w:rsidRPr="00046CC6" w:rsidRDefault="0092582C" w:rsidP="000B2A9A">
                            <w:pPr>
                              <w:pStyle w:val="ETASRbodytext"/>
                              <w:spacing w:after="0"/>
                              <w:ind w:hanging="41"/>
                              <w:jc w:val="center"/>
                              <w:rPr>
                                <w:lang w:val="en-IN" w:eastAsia="en-IN"/>
                              </w:rPr>
                            </w:pPr>
                            <w:r>
                              <w:rPr>
                                <w:spacing w:val="-2"/>
                              </w:rPr>
                              <w:t>1.874039</w:t>
                            </w:r>
                          </w:p>
                        </w:tc>
                        <w:tc>
                          <w:tcPr>
                            <w:tcW w:w="1531" w:type="dxa"/>
                            <w:shd w:val="clear" w:color="auto" w:fill="auto"/>
                            <w:hideMark/>
                          </w:tcPr>
                          <w:p w14:paraId="6A06D9EE" w14:textId="380F358A"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557857C4" w14:textId="77777777" w:rsidTr="0092582C">
                        <w:trPr>
                          <w:trHeight w:val="170"/>
                          <w:jc w:val="center"/>
                        </w:trPr>
                        <w:tc>
                          <w:tcPr>
                            <w:tcW w:w="771" w:type="dxa"/>
                            <w:shd w:val="clear" w:color="auto" w:fill="auto"/>
                            <w:hideMark/>
                          </w:tcPr>
                          <w:p w14:paraId="6874BC23" w14:textId="36F7E719" w:rsidR="0092582C" w:rsidRPr="00046CC6" w:rsidRDefault="0092582C" w:rsidP="000B2A9A">
                            <w:pPr>
                              <w:pStyle w:val="ETASRbodytext"/>
                              <w:spacing w:after="0"/>
                              <w:ind w:hanging="41"/>
                              <w:jc w:val="center"/>
                              <w:rPr>
                                <w:lang w:val="en-IN" w:eastAsia="en-IN"/>
                              </w:rPr>
                            </w:pPr>
                            <w:r>
                              <w:rPr>
                                <w:spacing w:val="-5"/>
                              </w:rPr>
                              <w:t>20</w:t>
                            </w:r>
                          </w:p>
                        </w:tc>
                        <w:tc>
                          <w:tcPr>
                            <w:tcW w:w="1531" w:type="dxa"/>
                            <w:shd w:val="clear" w:color="auto" w:fill="auto"/>
                            <w:hideMark/>
                          </w:tcPr>
                          <w:p w14:paraId="616272F0" w14:textId="6E41830B" w:rsidR="0092582C" w:rsidRPr="00046CC6" w:rsidRDefault="0092582C" w:rsidP="000B2A9A">
                            <w:pPr>
                              <w:pStyle w:val="ETASRbodytext"/>
                              <w:spacing w:after="0"/>
                              <w:ind w:hanging="41"/>
                              <w:jc w:val="center"/>
                              <w:rPr>
                                <w:lang w:val="en-IN" w:eastAsia="en-IN"/>
                              </w:rPr>
                            </w:pPr>
                            <w:r>
                              <w:rPr>
                                <w:spacing w:val="-2"/>
                              </w:rPr>
                              <w:t>01:31:15</w:t>
                            </w:r>
                          </w:p>
                        </w:tc>
                        <w:tc>
                          <w:tcPr>
                            <w:tcW w:w="1531" w:type="dxa"/>
                            <w:shd w:val="clear" w:color="auto" w:fill="auto"/>
                            <w:hideMark/>
                          </w:tcPr>
                          <w:p w14:paraId="18E0546E" w14:textId="4391548E" w:rsidR="0092582C" w:rsidRPr="00046CC6" w:rsidRDefault="0092582C" w:rsidP="000B2A9A">
                            <w:pPr>
                              <w:pStyle w:val="ETASRbodytext"/>
                              <w:spacing w:after="0"/>
                              <w:ind w:hanging="41"/>
                              <w:jc w:val="center"/>
                              <w:rPr>
                                <w:lang w:val="en-IN" w:eastAsia="en-IN"/>
                              </w:rPr>
                            </w:pPr>
                            <w:r>
                              <w:rPr>
                                <w:spacing w:val="-2"/>
                              </w:rPr>
                              <w:t>0.8218772</w:t>
                            </w:r>
                          </w:p>
                        </w:tc>
                        <w:tc>
                          <w:tcPr>
                            <w:tcW w:w="1531" w:type="dxa"/>
                            <w:shd w:val="clear" w:color="auto" w:fill="auto"/>
                            <w:hideMark/>
                          </w:tcPr>
                          <w:p w14:paraId="7113C15F" w14:textId="0DFD9BF3" w:rsidR="0092582C" w:rsidRPr="00046CC6" w:rsidRDefault="0092582C" w:rsidP="000B2A9A">
                            <w:pPr>
                              <w:pStyle w:val="ETASRbodytext"/>
                              <w:spacing w:after="0"/>
                              <w:ind w:hanging="41"/>
                              <w:jc w:val="center"/>
                              <w:rPr>
                                <w:lang w:val="en-IN" w:eastAsia="en-IN"/>
                              </w:rPr>
                            </w:pPr>
                            <w:r>
                              <w:rPr>
                                <w:spacing w:val="-2"/>
                              </w:rPr>
                              <w:t>0.80507</w:t>
                            </w:r>
                          </w:p>
                        </w:tc>
                        <w:tc>
                          <w:tcPr>
                            <w:tcW w:w="1531" w:type="dxa"/>
                            <w:shd w:val="clear" w:color="auto" w:fill="auto"/>
                            <w:hideMark/>
                          </w:tcPr>
                          <w:p w14:paraId="1DEE494F" w14:textId="25863B23" w:rsidR="0092582C" w:rsidRPr="00046CC6" w:rsidRDefault="0092582C" w:rsidP="000B2A9A">
                            <w:pPr>
                              <w:pStyle w:val="ETASRbodytext"/>
                              <w:spacing w:after="0"/>
                              <w:ind w:hanging="41"/>
                              <w:jc w:val="center"/>
                              <w:rPr>
                                <w:lang w:val="en-IN" w:eastAsia="en-IN"/>
                              </w:rPr>
                            </w:pPr>
                            <w:r>
                              <w:rPr>
                                <w:spacing w:val="-2"/>
                              </w:rPr>
                              <w:t>0.8138564</w:t>
                            </w:r>
                          </w:p>
                        </w:tc>
                        <w:tc>
                          <w:tcPr>
                            <w:tcW w:w="1531" w:type="dxa"/>
                            <w:shd w:val="clear" w:color="auto" w:fill="auto"/>
                            <w:hideMark/>
                          </w:tcPr>
                          <w:p w14:paraId="597F0F79" w14:textId="3283636D" w:rsidR="0092582C" w:rsidRPr="00046CC6" w:rsidRDefault="0092582C" w:rsidP="000B2A9A">
                            <w:pPr>
                              <w:pStyle w:val="ETASRbodytext"/>
                              <w:spacing w:after="0"/>
                              <w:ind w:hanging="41"/>
                              <w:jc w:val="center"/>
                              <w:rPr>
                                <w:lang w:val="en-IN" w:eastAsia="en-IN"/>
                              </w:rPr>
                            </w:pPr>
                            <w:r>
                              <w:rPr>
                                <w:spacing w:val="-2"/>
                              </w:rPr>
                              <w:t>0.46368</w:t>
                            </w:r>
                          </w:p>
                        </w:tc>
                        <w:tc>
                          <w:tcPr>
                            <w:tcW w:w="1531" w:type="dxa"/>
                            <w:shd w:val="clear" w:color="auto" w:fill="auto"/>
                            <w:hideMark/>
                          </w:tcPr>
                          <w:p w14:paraId="7A818280" w14:textId="4F3C5082"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42BD4C3E" w14:textId="77777777" w:rsidTr="0092582C">
                        <w:trPr>
                          <w:trHeight w:val="170"/>
                          <w:jc w:val="center"/>
                        </w:trPr>
                        <w:tc>
                          <w:tcPr>
                            <w:tcW w:w="771" w:type="dxa"/>
                            <w:shd w:val="clear" w:color="auto" w:fill="auto"/>
                            <w:hideMark/>
                          </w:tcPr>
                          <w:p w14:paraId="04CBF05E" w14:textId="2E729EE3" w:rsidR="0092582C" w:rsidRPr="00046CC6" w:rsidRDefault="0092582C" w:rsidP="000B2A9A">
                            <w:pPr>
                              <w:pStyle w:val="ETASRbodytext"/>
                              <w:spacing w:after="0"/>
                              <w:ind w:hanging="41"/>
                              <w:jc w:val="center"/>
                              <w:rPr>
                                <w:lang w:val="en-IN" w:eastAsia="en-IN"/>
                              </w:rPr>
                            </w:pPr>
                            <w:r>
                              <w:rPr>
                                <w:spacing w:val="-5"/>
                              </w:rPr>
                              <w:t>30</w:t>
                            </w:r>
                          </w:p>
                        </w:tc>
                        <w:tc>
                          <w:tcPr>
                            <w:tcW w:w="1531" w:type="dxa"/>
                            <w:shd w:val="clear" w:color="auto" w:fill="auto"/>
                            <w:hideMark/>
                          </w:tcPr>
                          <w:p w14:paraId="1ED10AC9" w14:textId="64BDA3CA" w:rsidR="0092582C" w:rsidRPr="00046CC6" w:rsidRDefault="0092582C" w:rsidP="000B2A9A">
                            <w:pPr>
                              <w:pStyle w:val="ETASRbodytext"/>
                              <w:spacing w:after="0"/>
                              <w:ind w:hanging="41"/>
                              <w:jc w:val="center"/>
                              <w:rPr>
                                <w:lang w:val="en-IN" w:eastAsia="en-IN"/>
                              </w:rPr>
                            </w:pPr>
                            <w:r>
                              <w:rPr>
                                <w:spacing w:val="-2"/>
                              </w:rPr>
                              <w:t>01:27:55</w:t>
                            </w:r>
                          </w:p>
                        </w:tc>
                        <w:tc>
                          <w:tcPr>
                            <w:tcW w:w="1531" w:type="dxa"/>
                            <w:shd w:val="clear" w:color="auto" w:fill="auto"/>
                            <w:hideMark/>
                          </w:tcPr>
                          <w:p w14:paraId="5497832E" w14:textId="17AC9959" w:rsidR="0092582C" w:rsidRPr="00046CC6" w:rsidRDefault="0092582C" w:rsidP="000B2A9A">
                            <w:pPr>
                              <w:pStyle w:val="ETASRbodytext"/>
                              <w:spacing w:after="0"/>
                              <w:ind w:hanging="41"/>
                              <w:jc w:val="center"/>
                              <w:rPr>
                                <w:lang w:val="en-IN" w:eastAsia="en-IN"/>
                              </w:rPr>
                            </w:pPr>
                            <w:r>
                              <w:rPr>
                                <w:spacing w:val="-2"/>
                              </w:rPr>
                              <w:t>0.9190677</w:t>
                            </w:r>
                          </w:p>
                        </w:tc>
                        <w:tc>
                          <w:tcPr>
                            <w:tcW w:w="1531" w:type="dxa"/>
                            <w:shd w:val="clear" w:color="auto" w:fill="auto"/>
                            <w:hideMark/>
                          </w:tcPr>
                          <w:p w14:paraId="53906476" w14:textId="7C2DF455" w:rsidR="0092582C" w:rsidRPr="00046CC6" w:rsidRDefault="0092582C" w:rsidP="000B2A9A">
                            <w:pPr>
                              <w:pStyle w:val="ETASRbodytext"/>
                              <w:spacing w:after="0"/>
                              <w:ind w:hanging="41"/>
                              <w:jc w:val="center"/>
                              <w:rPr>
                                <w:lang w:val="en-IN" w:eastAsia="en-IN"/>
                              </w:rPr>
                            </w:pPr>
                            <w:r>
                              <w:rPr>
                                <w:spacing w:val="-2"/>
                              </w:rPr>
                              <w:t>0.23358</w:t>
                            </w:r>
                          </w:p>
                        </w:tc>
                        <w:tc>
                          <w:tcPr>
                            <w:tcW w:w="1531" w:type="dxa"/>
                            <w:shd w:val="clear" w:color="auto" w:fill="auto"/>
                            <w:hideMark/>
                          </w:tcPr>
                          <w:p w14:paraId="656ADA28" w14:textId="3E1ABB1A" w:rsidR="0092582C" w:rsidRPr="00046CC6" w:rsidRDefault="0092582C" w:rsidP="000B2A9A">
                            <w:pPr>
                              <w:pStyle w:val="ETASRbodytext"/>
                              <w:spacing w:after="0"/>
                              <w:ind w:hanging="41"/>
                              <w:jc w:val="center"/>
                              <w:rPr>
                                <w:lang w:val="en-IN" w:eastAsia="en-IN"/>
                              </w:rPr>
                            </w:pPr>
                            <w:r>
                              <w:rPr>
                                <w:spacing w:val="-2"/>
                              </w:rPr>
                              <w:t>0.900401</w:t>
                            </w:r>
                          </w:p>
                        </w:tc>
                        <w:tc>
                          <w:tcPr>
                            <w:tcW w:w="1531" w:type="dxa"/>
                            <w:shd w:val="clear" w:color="auto" w:fill="auto"/>
                            <w:hideMark/>
                          </w:tcPr>
                          <w:p w14:paraId="4F4021D2" w14:textId="6F2BA85B" w:rsidR="0092582C" w:rsidRPr="00046CC6" w:rsidRDefault="0092582C" w:rsidP="000B2A9A">
                            <w:pPr>
                              <w:pStyle w:val="ETASRbodytext"/>
                              <w:spacing w:after="0"/>
                              <w:ind w:hanging="41"/>
                              <w:jc w:val="center"/>
                              <w:rPr>
                                <w:lang w:val="en-IN" w:eastAsia="en-IN"/>
                              </w:rPr>
                            </w:pPr>
                            <w:r>
                              <w:rPr>
                                <w:spacing w:val="-2"/>
                              </w:rPr>
                              <w:t>0.258509</w:t>
                            </w:r>
                          </w:p>
                        </w:tc>
                        <w:tc>
                          <w:tcPr>
                            <w:tcW w:w="1531" w:type="dxa"/>
                            <w:shd w:val="clear" w:color="auto" w:fill="auto"/>
                            <w:hideMark/>
                          </w:tcPr>
                          <w:p w14:paraId="6A5E67B4" w14:textId="40E981AE"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r w:rsidR="0092582C" w:rsidRPr="00046CC6" w14:paraId="2D882C21" w14:textId="77777777" w:rsidTr="0092582C">
                        <w:trPr>
                          <w:trHeight w:val="170"/>
                          <w:jc w:val="center"/>
                        </w:trPr>
                        <w:tc>
                          <w:tcPr>
                            <w:tcW w:w="771" w:type="dxa"/>
                            <w:shd w:val="clear" w:color="auto" w:fill="auto"/>
                            <w:hideMark/>
                          </w:tcPr>
                          <w:p w14:paraId="7322B6EB" w14:textId="5A951F27" w:rsidR="0092582C" w:rsidRPr="00046CC6" w:rsidRDefault="0092582C" w:rsidP="000B2A9A">
                            <w:pPr>
                              <w:pStyle w:val="ETASRbodytext"/>
                              <w:spacing w:after="0"/>
                              <w:ind w:hanging="41"/>
                              <w:jc w:val="center"/>
                              <w:rPr>
                                <w:lang w:val="en-IN" w:eastAsia="en-IN"/>
                              </w:rPr>
                            </w:pPr>
                            <w:r>
                              <w:rPr>
                                <w:spacing w:val="-5"/>
                              </w:rPr>
                              <w:t>40</w:t>
                            </w:r>
                          </w:p>
                        </w:tc>
                        <w:tc>
                          <w:tcPr>
                            <w:tcW w:w="1531" w:type="dxa"/>
                            <w:shd w:val="clear" w:color="auto" w:fill="auto"/>
                            <w:hideMark/>
                          </w:tcPr>
                          <w:p w14:paraId="15D051C1" w14:textId="0F13E136" w:rsidR="0092582C" w:rsidRPr="00046CC6" w:rsidRDefault="0092582C" w:rsidP="000B2A9A">
                            <w:pPr>
                              <w:pStyle w:val="ETASRbodytext"/>
                              <w:spacing w:after="0"/>
                              <w:ind w:hanging="41"/>
                              <w:jc w:val="center"/>
                              <w:rPr>
                                <w:lang w:val="en-IN" w:eastAsia="en-IN"/>
                              </w:rPr>
                            </w:pPr>
                            <w:r>
                              <w:rPr>
                                <w:spacing w:val="-2"/>
                              </w:rPr>
                              <w:t>01:29:40</w:t>
                            </w:r>
                          </w:p>
                        </w:tc>
                        <w:tc>
                          <w:tcPr>
                            <w:tcW w:w="1531" w:type="dxa"/>
                            <w:shd w:val="clear" w:color="auto" w:fill="auto"/>
                            <w:hideMark/>
                          </w:tcPr>
                          <w:p w14:paraId="73DD20AB" w14:textId="6D4D31CC" w:rsidR="0092582C" w:rsidRPr="00046CC6" w:rsidRDefault="0092582C" w:rsidP="000B2A9A">
                            <w:pPr>
                              <w:pStyle w:val="ETASRbodytext"/>
                              <w:spacing w:after="0"/>
                              <w:ind w:hanging="41"/>
                              <w:jc w:val="center"/>
                              <w:rPr>
                                <w:lang w:val="en-IN" w:eastAsia="en-IN"/>
                              </w:rPr>
                            </w:pPr>
                            <w:r>
                              <w:rPr>
                                <w:spacing w:val="-2"/>
                              </w:rPr>
                              <w:t>0.9562569</w:t>
                            </w:r>
                          </w:p>
                        </w:tc>
                        <w:tc>
                          <w:tcPr>
                            <w:tcW w:w="1531" w:type="dxa"/>
                            <w:shd w:val="clear" w:color="auto" w:fill="auto"/>
                            <w:hideMark/>
                          </w:tcPr>
                          <w:p w14:paraId="053B2BDF" w14:textId="4EE8973E" w:rsidR="0092582C" w:rsidRPr="00046CC6" w:rsidRDefault="0092582C" w:rsidP="000B2A9A">
                            <w:pPr>
                              <w:pStyle w:val="ETASRbodytext"/>
                              <w:spacing w:after="0"/>
                              <w:ind w:hanging="41"/>
                              <w:jc w:val="center"/>
                              <w:rPr>
                                <w:lang w:val="en-IN" w:eastAsia="en-IN"/>
                              </w:rPr>
                            </w:pPr>
                            <w:r>
                              <w:rPr>
                                <w:spacing w:val="-2"/>
                              </w:rPr>
                              <w:t>0.151176</w:t>
                            </w:r>
                          </w:p>
                        </w:tc>
                        <w:tc>
                          <w:tcPr>
                            <w:tcW w:w="1531" w:type="dxa"/>
                            <w:shd w:val="clear" w:color="auto" w:fill="auto"/>
                            <w:hideMark/>
                          </w:tcPr>
                          <w:p w14:paraId="4A0EC548" w14:textId="0EC2D98A" w:rsidR="0092582C" w:rsidRPr="00046CC6" w:rsidRDefault="0092582C" w:rsidP="000B2A9A">
                            <w:pPr>
                              <w:pStyle w:val="ETASRbodytext"/>
                              <w:spacing w:after="0"/>
                              <w:ind w:hanging="41"/>
                              <w:jc w:val="center"/>
                              <w:rPr>
                                <w:lang w:val="en-IN" w:eastAsia="en-IN"/>
                              </w:rPr>
                            </w:pPr>
                            <w:r>
                              <w:rPr>
                                <w:spacing w:val="-2"/>
                              </w:rPr>
                              <w:t>0.9329456</w:t>
                            </w:r>
                          </w:p>
                        </w:tc>
                        <w:tc>
                          <w:tcPr>
                            <w:tcW w:w="1531" w:type="dxa"/>
                            <w:shd w:val="clear" w:color="auto" w:fill="auto"/>
                            <w:hideMark/>
                          </w:tcPr>
                          <w:p w14:paraId="33B328A2" w14:textId="45B8CF5E" w:rsidR="0092582C" w:rsidRPr="00046CC6" w:rsidRDefault="0092582C" w:rsidP="000B2A9A">
                            <w:pPr>
                              <w:pStyle w:val="ETASRbodytext"/>
                              <w:spacing w:after="0"/>
                              <w:ind w:hanging="41"/>
                              <w:jc w:val="center"/>
                              <w:rPr>
                                <w:lang w:val="en-IN" w:eastAsia="en-IN"/>
                              </w:rPr>
                            </w:pPr>
                            <w:r>
                              <w:rPr>
                                <w:spacing w:val="-2"/>
                              </w:rPr>
                              <w:t>0.230446</w:t>
                            </w:r>
                          </w:p>
                        </w:tc>
                        <w:tc>
                          <w:tcPr>
                            <w:tcW w:w="1531" w:type="dxa"/>
                            <w:shd w:val="clear" w:color="auto" w:fill="auto"/>
                            <w:hideMark/>
                          </w:tcPr>
                          <w:p w14:paraId="7B2AA1A5" w14:textId="1110105B" w:rsidR="0092582C" w:rsidRPr="00046CC6" w:rsidRDefault="0092582C" w:rsidP="000B2A9A">
                            <w:pPr>
                              <w:pStyle w:val="ETASRbodytext"/>
                              <w:spacing w:after="0"/>
                              <w:ind w:hanging="41"/>
                              <w:jc w:val="center"/>
                              <w:rPr>
                                <w:lang w:val="en-IN" w:eastAsia="en-IN"/>
                              </w:rPr>
                            </w:pPr>
                            <w:r>
                              <w:rPr>
                                <w:spacing w:val="-2"/>
                              </w:rPr>
                              <w:t>1.00E-</w:t>
                            </w:r>
                            <w:r>
                              <w:rPr>
                                <w:spacing w:val="-5"/>
                              </w:rPr>
                              <w:t>04</w:t>
                            </w:r>
                          </w:p>
                        </w:tc>
                      </w:tr>
                    </w:tbl>
                    <w:p w14:paraId="5C11CB1F" w14:textId="77777777" w:rsidR="0092582C" w:rsidRDefault="0092582C" w:rsidP="00024639"/>
                  </w:txbxContent>
                </v:textbox>
                <w10:wrap type="square" anchorx="margin" anchory="margin"/>
              </v:shape>
            </w:pict>
          </mc:Fallback>
        </mc:AlternateContent>
      </w:r>
      <w:r>
        <w:t>classification is performed using a Softmax activation function, selecting the category with the highest probability.</w:t>
      </w:r>
    </w:p>
    <w:tbl>
      <w:tblPr>
        <w:tblStyle w:val="TableGrid"/>
        <w:tblW w:w="0" w:type="auto"/>
        <w:tblBorders>
          <w:left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5037"/>
      </w:tblGrid>
      <w:tr w:rsidR="00320DF9" w:rsidRPr="00DC2423" w14:paraId="7BD47E41" w14:textId="77777777" w:rsidTr="00BB5845">
        <w:tc>
          <w:tcPr>
            <w:tcW w:w="5037" w:type="dxa"/>
            <w:tcBorders>
              <w:bottom w:val="single" w:sz="4" w:space="0" w:color="auto"/>
            </w:tcBorders>
          </w:tcPr>
          <w:p w14:paraId="3925D7CC" w14:textId="7E4CF79C" w:rsidR="00320DF9" w:rsidRPr="00DC2423" w:rsidRDefault="00320DF9" w:rsidP="0092582C">
            <w:pPr>
              <w:pStyle w:val="ETASRbodytext"/>
              <w:ind w:firstLine="0"/>
            </w:pPr>
            <w:r w:rsidRPr="00DC2423">
              <w:rPr>
                <w:b/>
                <w:bCs/>
                <w:lang w:val="en-IN"/>
              </w:rPr>
              <w:t xml:space="preserve">Algorithm </w:t>
            </w:r>
            <w:r w:rsidR="00A657E6">
              <w:rPr>
                <w:b/>
                <w:bCs/>
                <w:lang w:val="en-IN"/>
              </w:rPr>
              <w:t>2</w:t>
            </w:r>
            <w:r w:rsidRPr="00DC2423">
              <w:rPr>
                <w:b/>
                <w:bCs/>
                <w:lang w:val="en-IN"/>
              </w:rPr>
              <w:t xml:space="preserve">: Image Classification using </w:t>
            </w:r>
            <w:r w:rsidR="00CB5BD6" w:rsidRPr="00CB5BD6">
              <w:rPr>
                <w:b/>
                <w:bCs/>
                <w:lang w:val="en-IN"/>
              </w:rPr>
              <w:t>ResNet50</w:t>
            </w:r>
          </w:p>
        </w:tc>
      </w:tr>
      <w:tr w:rsidR="00320DF9" w:rsidRPr="00DC2423" w14:paraId="0A6F65D6" w14:textId="77777777" w:rsidTr="00BB5845">
        <w:tc>
          <w:tcPr>
            <w:tcW w:w="5037" w:type="dxa"/>
            <w:tcBorders>
              <w:top w:val="single" w:sz="4" w:space="0" w:color="auto"/>
            </w:tcBorders>
          </w:tcPr>
          <w:p w14:paraId="21FC78F4" w14:textId="2F23CE3E" w:rsidR="00320DF9" w:rsidRPr="00054378" w:rsidRDefault="00320DF9" w:rsidP="0092582C">
            <w:pPr>
              <w:pStyle w:val="ETASRbodytext"/>
              <w:spacing w:after="0" w:line="240" w:lineRule="auto"/>
              <w:ind w:firstLine="0"/>
            </w:pPr>
            <w:r w:rsidRPr="00054378">
              <w:rPr>
                <w:b/>
                <w:bCs/>
              </w:rPr>
              <w:t>Require:</w:t>
            </w:r>
            <w:r w:rsidRPr="00054378">
              <w:t xml:space="preserve"> Input image I of size 224 × 224 × 3.</w:t>
            </w:r>
          </w:p>
          <w:p w14:paraId="6DB8ED7F" w14:textId="77777777" w:rsidR="00320DF9" w:rsidRPr="00054378" w:rsidRDefault="00320DF9" w:rsidP="0092582C">
            <w:pPr>
              <w:pStyle w:val="ETASRbodytext"/>
              <w:spacing w:after="0" w:line="240" w:lineRule="auto"/>
              <w:ind w:firstLine="0"/>
            </w:pPr>
            <w:r w:rsidRPr="00054378">
              <w:rPr>
                <w:b/>
                <w:bCs/>
              </w:rPr>
              <w:t>Ensure:</w:t>
            </w:r>
            <w:r w:rsidRPr="00054378">
              <w:t xml:space="preserve"> Predicted class </w:t>
            </w:r>
            <m:oMath>
              <m:acc>
                <m:accPr>
                  <m:ctrlPr>
                    <w:rPr>
                      <w:rFonts w:ascii="Cambria Math" w:hAnsi="Cambria Math"/>
                      <w:i/>
                      <w:lang w:val="en-IN"/>
                    </w:rPr>
                  </m:ctrlPr>
                </m:accPr>
                <m:e>
                  <m:r>
                    <w:rPr>
                      <w:rFonts w:ascii="Cambria Math" w:hAnsi="Cambria Math"/>
                      <w:lang w:val="en-IN"/>
                    </w:rPr>
                    <m:t>y</m:t>
                  </m:r>
                </m:e>
              </m:acc>
            </m:oMath>
            <w:r w:rsidRPr="00054378">
              <w:t>.</w:t>
            </w:r>
          </w:p>
          <w:p w14:paraId="6A7C1E90" w14:textId="781F384B" w:rsidR="00320DF9" w:rsidRPr="00054378" w:rsidRDefault="00320DF9" w:rsidP="00320DF9">
            <w:pPr>
              <w:pStyle w:val="ETASRbodytext"/>
              <w:numPr>
                <w:ilvl w:val="0"/>
                <w:numId w:val="41"/>
              </w:numPr>
              <w:spacing w:after="0" w:line="240" w:lineRule="auto"/>
              <w:ind w:left="416" w:hanging="142"/>
            </w:pPr>
            <w:r w:rsidRPr="00054378">
              <w:rPr>
                <w:b/>
                <w:bCs/>
              </w:rPr>
              <w:t>Input Preprocessing:</w:t>
            </w:r>
            <w:r w:rsidRPr="00054378">
              <w:t xml:space="preserve"> Normalize pixel values:</w:t>
            </w:r>
          </w:p>
          <w:p w14:paraId="36AD7D37" w14:textId="77777777" w:rsidR="00320DF9" w:rsidRPr="00054378" w:rsidRDefault="00000000" w:rsidP="0092582C">
            <w:pPr>
              <w:pStyle w:val="ETASRbodytext"/>
              <w:spacing w:after="0" w:line="240" w:lineRule="auto"/>
              <w:ind w:left="416" w:hanging="142"/>
            </w:pPr>
            <m:oMathPara>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m:t>
                    </m:r>
                  </m:sup>
                </m:sSup>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I-μ</m:t>
                    </m:r>
                  </m:num>
                  <m:den>
                    <m:r>
                      <w:rPr>
                        <w:rFonts w:ascii="Cambria Math" w:hAnsi="Cambria Math"/>
                        <w:lang w:val="en-IN"/>
                      </w:rPr>
                      <m:t>σ</m:t>
                    </m:r>
                  </m:den>
                </m:f>
              </m:oMath>
            </m:oMathPara>
          </w:p>
          <w:p w14:paraId="38A966F8" w14:textId="39E39A66" w:rsidR="00320DF9" w:rsidRPr="00054378" w:rsidRDefault="00320DF9" w:rsidP="00320DF9">
            <w:pPr>
              <w:pStyle w:val="ETASRbodytext"/>
              <w:numPr>
                <w:ilvl w:val="0"/>
                <w:numId w:val="41"/>
              </w:numPr>
              <w:spacing w:after="0" w:line="240" w:lineRule="auto"/>
              <w:ind w:left="416" w:hanging="142"/>
            </w:pPr>
            <w:r w:rsidRPr="00054378">
              <w:rPr>
                <w:b/>
                <w:bCs/>
              </w:rPr>
              <w:t>Initial Convolution:</w:t>
            </w:r>
            <w:r>
              <w:rPr>
                <w:b/>
                <w:bCs/>
              </w:rPr>
              <w:t xml:space="preserve"> </w:t>
            </w:r>
            <w:r w:rsidRPr="00054378">
              <w:t xml:space="preserve"> Apply 7 × 7 convolution with </w:t>
            </w:r>
            <w:r>
              <w:t xml:space="preserve">2 </w:t>
            </w:r>
            <w:r w:rsidR="009A1F9A" w:rsidRPr="00054378">
              <w:t>strides</w:t>
            </w:r>
            <w:r w:rsidRPr="00054378">
              <w:t>:</w:t>
            </w:r>
          </w:p>
          <w:p w14:paraId="55E01694" w14:textId="77777777" w:rsidR="00320DF9" w:rsidRPr="00054378" w:rsidRDefault="00320DF9" w:rsidP="0092582C">
            <w:pPr>
              <w:pStyle w:val="ETASRbodytext"/>
              <w:spacing w:after="0" w:line="240" w:lineRule="auto"/>
              <w:ind w:left="416" w:hanging="142"/>
              <w:rPr>
                <w:lang w:val="en-IN"/>
              </w:rPr>
            </w:pPr>
            <m:oMathPara>
              <m:oMath>
                <m:r>
                  <w:rPr>
                    <w:rFonts w:ascii="Cambria Math" w:hAnsi="Cambria Math"/>
                    <w:lang w:val="en-IN"/>
                  </w:rPr>
                  <m:t>Y = W * I' + b</m:t>
                </m:r>
              </m:oMath>
            </m:oMathPara>
          </w:p>
          <w:p w14:paraId="10CF077B" w14:textId="77777777" w:rsidR="00320DF9" w:rsidRPr="00054378" w:rsidRDefault="00320DF9" w:rsidP="0092582C">
            <w:pPr>
              <w:pStyle w:val="ETASRbodytext"/>
              <w:spacing w:after="0" w:line="240" w:lineRule="auto"/>
              <w:ind w:left="416" w:hanging="142"/>
            </w:pPr>
            <w:r>
              <w:t xml:space="preserve">    </w:t>
            </w:r>
            <w:r w:rsidRPr="00054378">
              <w:t>Followed by max pooling.</w:t>
            </w:r>
          </w:p>
          <w:p w14:paraId="715EB9BF" w14:textId="77777777" w:rsidR="00320DF9" w:rsidRPr="00054378" w:rsidRDefault="00320DF9" w:rsidP="00320DF9">
            <w:pPr>
              <w:pStyle w:val="ETASRbodytext"/>
              <w:numPr>
                <w:ilvl w:val="0"/>
                <w:numId w:val="41"/>
              </w:numPr>
              <w:spacing w:after="0" w:line="240" w:lineRule="auto"/>
              <w:ind w:left="416" w:hanging="142"/>
              <w:rPr>
                <w:b/>
                <w:bCs/>
              </w:rPr>
            </w:pPr>
            <w:r w:rsidRPr="00054378">
              <w:rPr>
                <w:b/>
                <w:bCs/>
              </w:rPr>
              <w:t>Residual Blocks:</w:t>
            </w:r>
          </w:p>
          <w:p w14:paraId="5A08B9D7" w14:textId="77777777" w:rsidR="00320DF9" w:rsidRPr="00CA3EE5" w:rsidRDefault="00320DF9" w:rsidP="00320DF9">
            <w:pPr>
              <w:pStyle w:val="ETASRbodytext"/>
              <w:numPr>
                <w:ilvl w:val="0"/>
                <w:numId w:val="41"/>
              </w:numPr>
              <w:spacing w:after="0" w:line="240" w:lineRule="auto"/>
              <w:ind w:left="416" w:hanging="142"/>
              <w:rPr>
                <w:b/>
              </w:rPr>
            </w:pPr>
            <w:r w:rsidRPr="00054378">
              <w:rPr>
                <w:b/>
                <w:bCs/>
              </w:rPr>
              <w:t>for</w:t>
            </w:r>
            <w:r w:rsidRPr="00054378">
              <w:t xml:space="preserve"> each residual block </w:t>
            </w:r>
            <w:r w:rsidRPr="00054378">
              <w:rPr>
                <w:b/>
                <w:bCs/>
              </w:rPr>
              <w:t>do</w:t>
            </w:r>
          </w:p>
          <w:p w14:paraId="1BCE44D9" w14:textId="6699977E" w:rsidR="00320DF9" w:rsidRDefault="00320DF9" w:rsidP="00320DF9">
            <w:pPr>
              <w:pStyle w:val="ETASRbodytext"/>
              <w:numPr>
                <w:ilvl w:val="0"/>
                <w:numId w:val="41"/>
              </w:numPr>
              <w:spacing w:after="0" w:line="240" w:lineRule="auto"/>
              <w:ind w:left="416" w:hanging="142"/>
              <w:rPr>
                <w:b/>
              </w:rPr>
            </w:pPr>
            <w:r>
              <w:tab/>
            </w:r>
            <w:r w:rsidRPr="00054378">
              <w:t>Apply 1 × 1 convolution for dimensionality reduction:</w:t>
            </w:r>
          </w:p>
          <w:p w14:paraId="53340735" w14:textId="77777777" w:rsidR="00320DF9" w:rsidRPr="00CA3EE5" w:rsidRDefault="00000000" w:rsidP="0092582C">
            <w:pPr>
              <w:pStyle w:val="ETASRbodytext"/>
              <w:spacing w:after="0" w:line="240" w:lineRule="auto"/>
              <w:ind w:left="416" w:hanging="142"/>
              <w:rPr>
                <w:b/>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r1</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r1</m:t>
                    </m:r>
                  </m:sub>
                </m:sSub>
                <m:r>
                  <w:rPr>
                    <w:rFonts w:ascii="Cambria Math" w:hAnsi="Cambria Math"/>
                    <w:lang w:val="en-IN"/>
                  </w:rPr>
                  <m:t xml:space="preserve"> * I'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r1</m:t>
                    </m:r>
                  </m:sub>
                </m:sSub>
              </m:oMath>
            </m:oMathPara>
          </w:p>
          <w:p w14:paraId="0E0555F2" w14:textId="17AE81AF" w:rsidR="00320DF9" w:rsidRDefault="00320DF9" w:rsidP="00320DF9">
            <w:pPr>
              <w:pStyle w:val="ETASRbodytext"/>
              <w:numPr>
                <w:ilvl w:val="0"/>
                <w:numId w:val="41"/>
              </w:numPr>
              <w:spacing w:after="0" w:line="240" w:lineRule="auto"/>
              <w:ind w:left="416" w:hanging="142"/>
              <w:rPr>
                <w:b/>
              </w:rPr>
            </w:pPr>
            <w:r>
              <w:tab/>
            </w:r>
            <w:r w:rsidRPr="00054378">
              <w:t>Apply 3 × 3 convolution:</w:t>
            </w:r>
          </w:p>
          <w:p w14:paraId="7DBEE8A5" w14:textId="77777777" w:rsidR="00320DF9" w:rsidRPr="00CA3EE5" w:rsidRDefault="00000000" w:rsidP="0092582C">
            <w:pPr>
              <w:pStyle w:val="ETASRbodytext"/>
              <w:spacing w:after="0" w:line="240" w:lineRule="auto"/>
              <w:ind w:left="416" w:hanging="142"/>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r2</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r2</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r2</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r2</m:t>
                    </m:r>
                  </m:sub>
                </m:sSub>
              </m:oMath>
            </m:oMathPara>
          </w:p>
          <w:p w14:paraId="1FF009F0" w14:textId="19D6F8B9" w:rsidR="00320DF9" w:rsidRPr="00CA3EE5" w:rsidRDefault="00320DF9" w:rsidP="00320DF9">
            <w:pPr>
              <w:pStyle w:val="ETASRbodytext"/>
              <w:numPr>
                <w:ilvl w:val="0"/>
                <w:numId w:val="41"/>
              </w:numPr>
              <w:spacing w:after="0" w:line="240" w:lineRule="auto"/>
              <w:ind w:left="416" w:hanging="142"/>
              <w:rPr>
                <w:b/>
              </w:rPr>
            </w:pPr>
            <w:r>
              <w:tab/>
            </w:r>
            <w:r w:rsidRPr="00054378">
              <w:t>Apply 1 × 1 convolution for expansion:</w:t>
            </w:r>
          </w:p>
          <w:p w14:paraId="56BA09BD" w14:textId="77777777" w:rsidR="00320DF9" w:rsidRPr="00054378" w:rsidRDefault="00000000" w:rsidP="0092582C">
            <w:pPr>
              <w:pStyle w:val="ETASRbodytext"/>
              <w:spacing w:after="0" w:line="240" w:lineRule="auto"/>
              <w:ind w:left="416" w:hanging="142"/>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r3</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r3</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r2</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r3</m:t>
                    </m:r>
                  </m:sub>
                </m:sSub>
              </m:oMath>
            </m:oMathPara>
          </w:p>
          <w:p w14:paraId="3A14716D" w14:textId="22302BA3" w:rsidR="00320DF9" w:rsidRPr="00D53050" w:rsidRDefault="00320DF9" w:rsidP="00320DF9">
            <w:pPr>
              <w:pStyle w:val="ETASRbodytext"/>
              <w:numPr>
                <w:ilvl w:val="0"/>
                <w:numId w:val="41"/>
              </w:numPr>
              <w:spacing w:after="0" w:line="240" w:lineRule="auto"/>
              <w:ind w:left="416" w:hanging="142"/>
              <w:rPr>
                <w:b/>
              </w:rPr>
            </w:pPr>
            <w:r>
              <w:rPr>
                <w:b/>
                <w:bCs/>
              </w:rPr>
              <w:tab/>
            </w:r>
            <w:r w:rsidRPr="00054378">
              <w:rPr>
                <w:b/>
                <w:bCs/>
              </w:rPr>
              <w:t>if</w:t>
            </w:r>
            <w:r w:rsidRPr="00054378">
              <w:t xml:space="preserve"> shortcut connection is possible </w:t>
            </w:r>
            <w:r w:rsidRPr="00054378">
              <w:rPr>
                <w:b/>
                <w:bCs/>
              </w:rPr>
              <w:t>then</w:t>
            </w:r>
          </w:p>
          <w:p w14:paraId="3D502D4D" w14:textId="77777777" w:rsidR="00320DF9" w:rsidRPr="00D53050" w:rsidRDefault="00320DF9" w:rsidP="00320DF9">
            <w:pPr>
              <w:pStyle w:val="ETASRbodytext"/>
              <w:numPr>
                <w:ilvl w:val="0"/>
                <w:numId w:val="41"/>
              </w:numPr>
              <w:spacing w:after="0" w:line="240" w:lineRule="auto"/>
              <w:ind w:left="416" w:hanging="142"/>
              <w:rPr>
                <w:b/>
              </w:rPr>
            </w:pPr>
            <w:r>
              <w:tab/>
            </w:r>
            <w:r>
              <w:tab/>
            </w:r>
            <w:r w:rsidRPr="00054378">
              <w:t>Add residual connection:</w:t>
            </w:r>
          </w:p>
          <w:p w14:paraId="47E6C07C" w14:textId="77777777" w:rsidR="00320DF9" w:rsidRPr="00054378" w:rsidRDefault="00320DF9" w:rsidP="0092582C">
            <w:pPr>
              <w:pStyle w:val="ETASRbodytext"/>
              <w:spacing w:after="0" w:line="240" w:lineRule="auto"/>
              <w:ind w:left="416" w:hanging="142"/>
              <w:rPr>
                <w:b/>
              </w:rPr>
            </w:pPr>
            <m:oMathPara>
              <m:oMath>
                <m:r>
                  <w:rPr>
                    <w:rFonts w:ascii="Cambria Math" w:hAnsi="Cambria Math"/>
                    <w:lang w:val="en-IN"/>
                  </w:rPr>
                  <m:t xml:space="preserve">Y =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r3</m:t>
                    </m:r>
                  </m:sub>
                </m:sSub>
                <m:r>
                  <w:rPr>
                    <w:rFonts w:ascii="Cambria Math" w:hAnsi="Cambria Math"/>
                    <w:lang w:val="en-IN"/>
                  </w:rPr>
                  <m:t xml:space="preserve"> * I' </m:t>
                </m:r>
              </m:oMath>
            </m:oMathPara>
          </w:p>
          <w:p w14:paraId="7A7322E5" w14:textId="77777777" w:rsidR="00320DF9" w:rsidRPr="00054378" w:rsidRDefault="00320DF9" w:rsidP="00320DF9">
            <w:pPr>
              <w:pStyle w:val="ETASRbodytext"/>
              <w:numPr>
                <w:ilvl w:val="0"/>
                <w:numId w:val="41"/>
              </w:numPr>
              <w:spacing w:after="0" w:line="240" w:lineRule="auto"/>
              <w:ind w:left="416" w:hanging="142"/>
              <w:rPr>
                <w:b/>
              </w:rPr>
            </w:pPr>
            <w:r>
              <w:tab/>
            </w:r>
            <w:r w:rsidRPr="00054378">
              <w:t>end if</w:t>
            </w:r>
          </w:p>
          <w:p w14:paraId="2E0EA0D5" w14:textId="5B57D1FA" w:rsidR="00320DF9" w:rsidRPr="00054378" w:rsidRDefault="00320DF9" w:rsidP="00320DF9">
            <w:pPr>
              <w:pStyle w:val="ETASRbodytext"/>
              <w:numPr>
                <w:ilvl w:val="0"/>
                <w:numId w:val="41"/>
              </w:numPr>
              <w:spacing w:after="0" w:line="240" w:lineRule="auto"/>
              <w:ind w:left="416" w:hanging="142"/>
            </w:pPr>
            <w:r w:rsidRPr="00054378">
              <w:t>end for</w:t>
            </w:r>
          </w:p>
          <w:p w14:paraId="707B1D54" w14:textId="29E58573" w:rsidR="00320DF9" w:rsidRPr="006D51ED" w:rsidRDefault="00320DF9" w:rsidP="0092582C">
            <w:pPr>
              <w:pStyle w:val="ETASRbodytext"/>
              <w:numPr>
                <w:ilvl w:val="0"/>
                <w:numId w:val="41"/>
              </w:numPr>
              <w:spacing w:after="0" w:line="240" w:lineRule="auto"/>
              <w:ind w:left="416" w:hanging="142"/>
              <w:rPr>
                <w:bCs/>
              </w:rPr>
            </w:pPr>
            <w:r w:rsidRPr="00054378">
              <w:rPr>
                <w:b/>
                <w:bCs/>
              </w:rPr>
              <w:t>Global Average Pooling (GAP)</w:t>
            </w:r>
            <w:bookmarkStart w:id="1" w:name="_Hlk193808728"/>
            <w:r w:rsidR="006D51ED">
              <w:rPr>
                <w:b/>
                <w:bCs/>
              </w:rPr>
              <w:t>:</w:t>
            </w:r>
          </w:p>
          <w:p w14:paraId="23EB4C62" w14:textId="77777777" w:rsidR="006D51ED" w:rsidRPr="00BE6C34" w:rsidRDefault="00000000" w:rsidP="006D51ED">
            <w:pPr>
              <w:pStyle w:val="ETASRbodytext"/>
              <w:spacing w:after="0" w:line="240" w:lineRule="auto"/>
              <w:ind w:left="416" w:hanging="142"/>
            </w:pPr>
            <m:oMathPara>
              <m:oMath>
                <m:sSub>
                  <m:sSubPr>
                    <m:ctrlPr>
                      <w:rPr>
                        <w:rFonts w:ascii="Cambria Math" w:hAnsi="Cambria Math"/>
                        <w:i/>
                        <w:lang w:val="en-IN"/>
                      </w:rPr>
                    </m:ctrlPr>
                  </m:sSubPr>
                  <m:e>
                    <m:r>
                      <w:rPr>
                        <w:rFonts w:ascii="Cambria Math" w:hAnsi="Cambria Math"/>
                        <w:lang w:val="en-IN"/>
                      </w:rPr>
                      <m:t>f</m:t>
                    </m:r>
                  </m:e>
                  <m:sub>
                    <m:r>
                      <m:rPr>
                        <m:sty m:val="p"/>
                      </m:rPr>
                      <w:rPr>
                        <w:rFonts w:ascii="Cambria Math" w:hAnsi="Cambria Math"/>
                        <w:lang w:val="en-IN"/>
                      </w:rPr>
                      <m:t>GAP</m:t>
                    </m:r>
                  </m:sub>
                </m:sSub>
                <m:r>
                  <w:rPr>
                    <w:rFonts w:ascii="Cambria Math" w:hAnsi="Cambria Math"/>
                    <w:lang w:val="en-IN"/>
                  </w:rPr>
                  <m:t xml:space="preserve"> = </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H×W</m:t>
                    </m:r>
                  </m:den>
                </m:f>
                <m:r>
                  <w:rPr>
                    <w:rFonts w:ascii="Cambria Math" w:hAnsi="Cambria Math"/>
                    <w:lang w:val="en-IN"/>
                  </w:rPr>
                  <m:t xml:space="preserve"> </m:t>
                </m:r>
                <m:nary>
                  <m:naryPr>
                    <m:chr m:val="∑"/>
                    <m:limLoc m:val="subSup"/>
                    <m:ctrlPr>
                      <w:rPr>
                        <w:rFonts w:ascii="Cambria Math" w:hAnsi="Cambria Math"/>
                        <w:i/>
                        <w:lang w:val="en-IN"/>
                      </w:rPr>
                    </m:ctrlPr>
                  </m:naryPr>
                  <m:sub>
                    <m:r>
                      <w:rPr>
                        <w:rFonts w:ascii="Cambria Math" w:hAnsi="Cambria Math"/>
                        <w:lang w:val="en-IN"/>
                      </w:rPr>
                      <m:t>i=1</m:t>
                    </m:r>
                  </m:sub>
                  <m:sup>
                    <m:r>
                      <w:rPr>
                        <w:rFonts w:ascii="Cambria Math" w:hAnsi="Cambria Math"/>
                        <w:lang w:val="en-IN"/>
                      </w:rPr>
                      <m:t>H</m:t>
                    </m:r>
                  </m:sup>
                  <m:e>
                    <m:nary>
                      <m:naryPr>
                        <m:chr m:val="∑"/>
                        <m:limLoc m:val="subSup"/>
                        <m:ctrlPr>
                          <w:rPr>
                            <w:rFonts w:ascii="Cambria Math" w:hAnsi="Cambria Math"/>
                            <w:i/>
                            <w:lang w:val="en-IN"/>
                          </w:rPr>
                        </m:ctrlPr>
                      </m:naryPr>
                      <m:sub>
                        <m:r>
                          <w:rPr>
                            <w:rFonts w:ascii="Cambria Math" w:hAnsi="Cambria Math"/>
                            <w:lang w:val="en-IN"/>
                          </w:rPr>
                          <m:t>j=1</m:t>
                        </m:r>
                      </m:sub>
                      <m:sup>
                        <m:r>
                          <w:rPr>
                            <w:rFonts w:ascii="Cambria Math" w:hAnsi="Cambria Math"/>
                            <w:lang w:val="en-IN"/>
                          </w:rPr>
                          <m:t>W</m:t>
                        </m:r>
                      </m:sup>
                      <m:e>
                        <m:r>
                          <w:rPr>
                            <w:rFonts w:ascii="Cambria Math" w:hAnsi="Cambria Math"/>
                            <w:lang w:val="en-IN"/>
                          </w:rPr>
                          <m:t>F(i,j)</m:t>
                        </m:r>
                      </m:e>
                    </m:nary>
                  </m:e>
                </m:nary>
              </m:oMath>
            </m:oMathPara>
          </w:p>
          <w:p w14:paraId="738791DA" w14:textId="160553DC" w:rsidR="006D51ED" w:rsidRPr="00054378" w:rsidRDefault="006D51ED" w:rsidP="0092582C">
            <w:pPr>
              <w:pStyle w:val="ETASRbodytext"/>
              <w:spacing w:after="0" w:line="240" w:lineRule="auto"/>
              <w:ind w:left="416" w:hanging="142"/>
              <w:rPr>
                <w:b/>
                <w:bCs/>
              </w:rPr>
            </w:pPr>
          </w:p>
          <w:bookmarkEnd w:id="1"/>
          <w:p w14:paraId="3E2123C4" w14:textId="66FD2042" w:rsidR="00320DF9" w:rsidRPr="00054378" w:rsidRDefault="00320DF9" w:rsidP="00320DF9">
            <w:pPr>
              <w:pStyle w:val="ETASRbodytext"/>
              <w:numPr>
                <w:ilvl w:val="0"/>
                <w:numId w:val="41"/>
              </w:numPr>
              <w:spacing w:after="0" w:line="240" w:lineRule="auto"/>
              <w:ind w:left="416" w:hanging="142"/>
              <w:rPr>
                <w:bCs/>
              </w:rPr>
            </w:pPr>
            <w:r w:rsidRPr="00054378">
              <w:rPr>
                <w:b/>
                <w:bCs/>
              </w:rPr>
              <w:t>Fully Connected (FC) Layer:</w:t>
            </w:r>
          </w:p>
          <w:p w14:paraId="1865F78A" w14:textId="77777777" w:rsidR="00320DF9" w:rsidRPr="00054378" w:rsidRDefault="00000000" w:rsidP="0092582C">
            <w:pPr>
              <w:pStyle w:val="ETASRbodytext"/>
              <w:spacing w:after="0" w:line="240" w:lineRule="auto"/>
              <w:ind w:left="416" w:hanging="142"/>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fc</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fc</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GAP</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fc</m:t>
                    </m:r>
                  </m:sub>
                </m:sSub>
              </m:oMath>
            </m:oMathPara>
          </w:p>
          <w:p w14:paraId="1AD61ABD" w14:textId="5AA1FB28" w:rsidR="00320DF9" w:rsidRPr="00054378" w:rsidRDefault="00320DF9" w:rsidP="00320DF9">
            <w:pPr>
              <w:pStyle w:val="ETASRbodytext"/>
              <w:numPr>
                <w:ilvl w:val="0"/>
                <w:numId w:val="41"/>
              </w:numPr>
              <w:spacing w:after="0" w:line="240" w:lineRule="auto"/>
              <w:ind w:left="416" w:hanging="142"/>
              <w:rPr>
                <w:bCs/>
              </w:rPr>
            </w:pPr>
            <w:r w:rsidRPr="00054378">
              <w:rPr>
                <w:b/>
                <w:bCs/>
              </w:rPr>
              <w:t>Softmax Activation:</w:t>
            </w:r>
          </w:p>
          <w:p w14:paraId="22CC8194" w14:textId="5F6C87FD" w:rsidR="00320DF9" w:rsidRPr="00054378" w:rsidRDefault="00320DF9" w:rsidP="0092582C">
            <w:pPr>
              <w:pStyle w:val="ETASRbodytext"/>
              <w:spacing w:after="0" w:line="240" w:lineRule="auto"/>
              <w:ind w:left="416" w:hanging="142"/>
              <w:rPr>
                <w:b/>
                <w:lang w:val="en-IN"/>
              </w:rPr>
            </w:pPr>
            <w:bookmarkStart w:id="2" w:name="_Hlk193808147"/>
            <m:oMathPara>
              <m:oMath>
                <m:r>
                  <w:rPr>
                    <w:rFonts w:ascii="Cambria Math" w:hAnsi="Cambria Math"/>
                    <w:lang w:val="en-IN"/>
                  </w:rPr>
                  <m:t>P</m:t>
                </m:r>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e>
                </m:d>
                <m:r>
                  <w:rPr>
                    <w:rFonts w:ascii="Cambria Math" w:hAnsi="Cambria Math"/>
                    <w:lang w:val="en-IN"/>
                  </w:rPr>
                  <m:t xml:space="preserve">= </m:t>
                </m:r>
                <m:f>
                  <m:fPr>
                    <m:ctrlPr>
                      <w:rPr>
                        <w:rFonts w:ascii="Cambria Math" w:hAnsi="Cambria Math"/>
                        <w:i/>
                        <w:lang w:val="en-IN"/>
                      </w:rPr>
                    </m:ctrlPr>
                  </m:fPr>
                  <m:num>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sup>
                    </m:sSup>
                  </m:num>
                  <m:den>
                    <m:nary>
                      <m:naryPr>
                        <m:chr m:val="∑"/>
                        <m:limLoc m:val="subSup"/>
                        <m:ctrlPr>
                          <w:rPr>
                            <w:rFonts w:ascii="Cambria Math" w:hAnsi="Cambria Math"/>
                            <w:i/>
                            <w:lang w:val="en-IN"/>
                          </w:rPr>
                        </m:ctrlPr>
                      </m:naryPr>
                      <m:sub>
                        <m:r>
                          <w:rPr>
                            <w:rFonts w:ascii="Cambria Math" w:hAnsi="Cambria Math"/>
                            <w:lang w:val="en-IN"/>
                          </w:rPr>
                          <m:t>j=1</m:t>
                        </m:r>
                      </m:sub>
                      <m:sup>
                        <m:r>
                          <w:rPr>
                            <w:rFonts w:ascii="Cambria Math" w:hAnsi="Cambria Math"/>
                            <w:lang w:val="en-IN"/>
                          </w:rPr>
                          <m:t>N</m:t>
                        </m:r>
                      </m:sup>
                      <m:e>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j</m:t>
                                </m:r>
                              </m:sub>
                            </m:sSub>
                          </m:sup>
                        </m:sSup>
                      </m:e>
                    </m:nary>
                  </m:den>
                </m:f>
              </m:oMath>
            </m:oMathPara>
          </w:p>
          <w:bookmarkEnd w:id="2"/>
          <w:p w14:paraId="1A93D818" w14:textId="7C162F2E" w:rsidR="00320DF9" w:rsidRPr="00054378" w:rsidRDefault="00320DF9" w:rsidP="00320DF9">
            <w:pPr>
              <w:pStyle w:val="ETASRbodytext"/>
              <w:numPr>
                <w:ilvl w:val="0"/>
                <w:numId w:val="41"/>
              </w:numPr>
              <w:spacing w:after="0" w:line="240" w:lineRule="auto"/>
              <w:ind w:left="416" w:hanging="142"/>
              <w:rPr>
                <w:lang w:val="en-IN"/>
              </w:rPr>
            </w:pPr>
            <w:r w:rsidRPr="00054378">
              <w:rPr>
                <w:b/>
                <w:bCs/>
              </w:rPr>
              <w:t>Classification Output:</w:t>
            </w:r>
            <w:r w:rsidRPr="00054378">
              <w:t xml:space="preserve"> Choose the class with highest probability:</w:t>
            </w:r>
          </w:p>
          <w:bookmarkStart w:id="3" w:name="_Hlk193808173"/>
          <w:p w14:paraId="34D5D594" w14:textId="09B77F2F" w:rsidR="00A21C6F" w:rsidRPr="00A21C6F" w:rsidRDefault="00000000" w:rsidP="0092582C">
            <w:pPr>
              <w:pStyle w:val="ETASRbodytext"/>
              <w:spacing w:after="0" w:line="240" w:lineRule="auto"/>
              <w:ind w:left="416" w:hanging="142"/>
              <w:rPr>
                <w:lang w:val="en-IN"/>
              </w:rPr>
            </w:pPr>
            <m:oMathPara>
              <m:oMath>
                <m:acc>
                  <m:accPr>
                    <m:ctrlPr>
                      <w:rPr>
                        <w:rFonts w:ascii="Cambria Math" w:hAnsi="Cambria Math"/>
                        <w:bCs/>
                        <w:i/>
                        <w:lang w:val="en-IN"/>
                      </w:rPr>
                    </m:ctrlPr>
                  </m:accPr>
                  <m:e>
                    <m:r>
                      <w:rPr>
                        <w:rFonts w:ascii="Cambria Math" w:hAnsi="Cambria Math"/>
                        <w:lang w:val="en-IN"/>
                      </w:rPr>
                      <m:t>y</m:t>
                    </m:r>
                  </m:e>
                </m:acc>
                <m:r>
                  <w:rPr>
                    <w:rFonts w:ascii="Cambria Math" w:hAnsi="Cambria Math"/>
                    <w:lang w:val="en-IN"/>
                  </w:rPr>
                  <m:t xml:space="preserve"> = </m:t>
                </m:r>
                <m:r>
                  <m:rPr>
                    <m:sty m:val="p"/>
                  </m:rPr>
                  <w:rPr>
                    <w:rFonts w:ascii="Cambria Math" w:hAnsi="Cambria Math"/>
                    <w:lang w:val="en-IN"/>
                  </w:rPr>
                  <m:t>arg⁡max⁡</m:t>
                </m:r>
                <m:r>
                  <w:rPr>
                    <w:rFonts w:ascii="Cambria Math" w:hAnsi="Cambria Math"/>
                    <w:lang w:val="en-IN"/>
                  </w:rPr>
                  <m:t>P (</m:t>
                </m:r>
                <m:sSub>
                  <m:sSubPr>
                    <m:ctrlPr>
                      <w:rPr>
                        <w:rFonts w:ascii="Cambria Math" w:hAnsi="Cambria Math"/>
                        <w:bCs/>
                        <w:i/>
                        <w:lang w:val="en-IN"/>
                      </w:rPr>
                    </m:ctrlPr>
                  </m:sSubPr>
                  <m:e>
                    <m:r>
                      <w:rPr>
                        <w:rFonts w:ascii="Cambria Math" w:hAnsi="Cambria Math"/>
                        <w:lang w:val="en-IN"/>
                      </w:rPr>
                      <m:t>y</m:t>
                    </m:r>
                  </m:e>
                  <m:sub>
                    <m:r>
                      <w:rPr>
                        <w:rFonts w:ascii="Cambria Math" w:hAnsi="Cambria Math"/>
                        <w:lang w:val="en-IN"/>
                      </w:rPr>
                      <m:t>i</m:t>
                    </m:r>
                  </m:sub>
                </m:sSub>
                <w:bookmarkEnd w:id="3"/>
                <m:r>
                  <w:rPr>
                    <w:rFonts w:ascii="Cambria Math" w:hAnsi="Cambria Math"/>
                    <w:lang w:val="en-IN"/>
                  </w:rPr>
                  <m:t>)</m:t>
                </m:r>
              </m:oMath>
            </m:oMathPara>
          </w:p>
        </w:tc>
      </w:tr>
    </w:tbl>
    <w:p w14:paraId="163B04C2" w14:textId="59E3949A" w:rsidR="00810F46" w:rsidRDefault="007A286E" w:rsidP="00786552">
      <w:pPr>
        <w:pStyle w:val="ETASRHeading3"/>
      </w:pPr>
      <w:r>
        <w:t>VGG16 Network</w:t>
      </w:r>
    </w:p>
    <w:p w14:paraId="529519E9" w14:textId="687BDAFA" w:rsidR="00786552" w:rsidRPr="009F4E33" w:rsidRDefault="00810F46" w:rsidP="009F4E33">
      <w:pPr>
        <w:pStyle w:val="ETASRbodytext"/>
      </w:pPr>
      <w:r w:rsidRPr="009F4E33">
        <w:t>VGG16 is utilized for image classification by leveraging a pre-trained model without the top layers to extract deep features. The base model’s weights are frozen to preserve learned representations, while custom layers—including a Global Average Pooling (GAP) layer, a fully connected layer with ReLU activation, and a Softmax output layer—enable classification into four categories. The model is trained using the Adam optimizer and categorical cross-entropy loss for effective learning. Finally, the trained model is saved for future use.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5037"/>
      </w:tblGrid>
      <w:tr w:rsidR="00CC3B2C" w:rsidRPr="00DC2423" w14:paraId="26859FC1" w14:textId="77777777" w:rsidTr="00BB5845">
        <w:tc>
          <w:tcPr>
            <w:tcW w:w="5037" w:type="dxa"/>
            <w:tcBorders>
              <w:bottom w:val="single" w:sz="4" w:space="0" w:color="auto"/>
            </w:tcBorders>
          </w:tcPr>
          <w:p w14:paraId="3F5E7A46" w14:textId="6D34BE6E" w:rsidR="00CC3B2C" w:rsidRPr="00DC2423" w:rsidRDefault="00CC3B2C" w:rsidP="0092582C">
            <w:pPr>
              <w:pStyle w:val="ETASRbodytext"/>
              <w:ind w:firstLine="0"/>
            </w:pPr>
            <w:r w:rsidRPr="00DC2423">
              <w:rPr>
                <w:b/>
                <w:bCs/>
                <w:lang w:val="en-IN"/>
              </w:rPr>
              <w:t xml:space="preserve">Algorithm </w:t>
            </w:r>
            <w:r w:rsidR="00A657E6">
              <w:rPr>
                <w:b/>
                <w:bCs/>
                <w:lang w:val="en-IN"/>
              </w:rPr>
              <w:t>3</w:t>
            </w:r>
            <w:r w:rsidRPr="00DC2423">
              <w:rPr>
                <w:b/>
                <w:bCs/>
                <w:lang w:val="en-IN"/>
              </w:rPr>
              <w:t xml:space="preserve">: Image Classification using </w:t>
            </w:r>
            <w:r w:rsidR="00CB5BD6" w:rsidRPr="00CB5BD6">
              <w:rPr>
                <w:b/>
                <w:bCs/>
                <w:lang w:val="en-IN"/>
              </w:rPr>
              <w:t>VGG16</w:t>
            </w:r>
          </w:p>
        </w:tc>
      </w:tr>
      <w:tr w:rsidR="00CC3B2C" w:rsidRPr="00DC2423" w14:paraId="314ADCF0" w14:textId="77777777" w:rsidTr="004565D4">
        <w:tc>
          <w:tcPr>
            <w:tcW w:w="5037" w:type="dxa"/>
            <w:tcBorders>
              <w:top w:val="single" w:sz="4" w:space="0" w:color="auto"/>
              <w:bottom w:val="single" w:sz="4" w:space="0" w:color="auto"/>
            </w:tcBorders>
          </w:tcPr>
          <w:p w14:paraId="67122F39" w14:textId="43CF6C9F" w:rsidR="006D51ED" w:rsidRPr="00054378" w:rsidRDefault="006D51ED" w:rsidP="006D51ED">
            <w:pPr>
              <w:pStyle w:val="ETASRbodytext"/>
              <w:spacing w:after="0" w:line="240" w:lineRule="auto"/>
              <w:ind w:firstLine="0"/>
              <w:jc w:val="left"/>
            </w:pPr>
            <w:r w:rsidRPr="00054378">
              <w:rPr>
                <w:b/>
                <w:bCs/>
              </w:rPr>
              <w:t>Require:</w:t>
            </w:r>
            <w:r w:rsidRPr="00054378">
              <w:t xml:space="preserve"> Input image I of size 224 × 224 × 3.</w:t>
            </w:r>
          </w:p>
          <w:p w14:paraId="3FAA7CCB" w14:textId="77777777" w:rsidR="006D51ED" w:rsidRDefault="006D51ED" w:rsidP="006D51ED">
            <w:pPr>
              <w:pStyle w:val="ETASRbodytext"/>
              <w:spacing w:after="0" w:line="240" w:lineRule="auto"/>
              <w:ind w:firstLine="0"/>
              <w:jc w:val="left"/>
            </w:pPr>
            <w:r w:rsidRPr="00054378">
              <w:rPr>
                <w:b/>
                <w:bCs/>
              </w:rPr>
              <w:t>Ensure:</w:t>
            </w:r>
            <w:r w:rsidRPr="00054378">
              <w:t xml:space="preserve"> Predicted class </w:t>
            </w:r>
            <m:oMath>
              <m:acc>
                <m:accPr>
                  <m:ctrlPr>
                    <w:rPr>
                      <w:rFonts w:ascii="Cambria Math" w:hAnsi="Cambria Math"/>
                      <w:i/>
                      <w:lang w:val="en-IN"/>
                    </w:rPr>
                  </m:ctrlPr>
                </m:accPr>
                <m:e>
                  <m:r>
                    <w:rPr>
                      <w:rFonts w:ascii="Cambria Math" w:hAnsi="Cambria Math"/>
                      <w:lang w:val="en-IN"/>
                    </w:rPr>
                    <m:t>y</m:t>
                  </m:r>
                </m:e>
              </m:acc>
            </m:oMath>
            <w:r w:rsidRPr="00054378">
              <w:t>.</w:t>
            </w:r>
          </w:p>
          <w:p w14:paraId="0A823E7B" w14:textId="5A5B93DF" w:rsidR="006D51ED" w:rsidRDefault="006D51ED" w:rsidP="006D51ED">
            <w:pPr>
              <w:pStyle w:val="ETASRbodytext"/>
              <w:numPr>
                <w:ilvl w:val="0"/>
                <w:numId w:val="46"/>
              </w:numPr>
              <w:spacing w:after="0" w:line="240" w:lineRule="auto"/>
              <w:ind w:left="426" w:hanging="142"/>
              <w:jc w:val="left"/>
              <w:rPr>
                <w:lang w:val="en-IN"/>
              </w:rPr>
            </w:pPr>
            <w:r w:rsidRPr="00DE0D2B">
              <w:rPr>
                <w:b/>
                <w:bCs/>
                <w:lang w:val="en-IN"/>
              </w:rPr>
              <w:t>Input Preprocessing:</w:t>
            </w:r>
            <w:r w:rsidRPr="00DE0D2B">
              <w:rPr>
                <w:lang w:val="en-IN"/>
              </w:rPr>
              <w:t xml:space="preserve"> Normalize pixel values: </w:t>
            </w:r>
          </w:p>
          <w:p w14:paraId="41A3BA24" w14:textId="77777777" w:rsidR="006D51ED" w:rsidRPr="00DE0D2B" w:rsidRDefault="00000000" w:rsidP="006D51ED">
            <w:pPr>
              <w:pStyle w:val="ETASRbodytext"/>
              <w:spacing w:after="0" w:line="240" w:lineRule="auto"/>
              <w:ind w:left="426" w:hanging="142"/>
              <w:jc w:val="left"/>
              <w:rPr>
                <w:lang w:val="en-IN"/>
              </w:rPr>
            </w:pPr>
            <m:oMathPara>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m:t>
                    </m:r>
                  </m:sup>
                </m:sSup>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I-μ</m:t>
                    </m:r>
                  </m:num>
                  <m:den>
                    <m:r>
                      <w:rPr>
                        <w:rFonts w:ascii="Cambria Math" w:hAnsi="Cambria Math"/>
                        <w:lang w:val="en-IN"/>
                      </w:rPr>
                      <m:t>σ</m:t>
                    </m:r>
                  </m:den>
                </m:f>
                <m:r>
                  <w:rPr>
                    <w:rFonts w:ascii="Cambria Math" w:hAnsi="Cambria Math"/>
                    <w:lang w:val="en-IN"/>
                  </w:rPr>
                  <m:t xml:space="preserve"> </m:t>
                </m:r>
              </m:oMath>
            </m:oMathPara>
          </w:p>
          <w:p w14:paraId="4128DF87" w14:textId="77777777" w:rsidR="006D51ED" w:rsidRDefault="006D51ED" w:rsidP="006D51ED">
            <w:pPr>
              <w:pStyle w:val="ETASRbodytext"/>
              <w:numPr>
                <w:ilvl w:val="0"/>
                <w:numId w:val="46"/>
              </w:numPr>
              <w:spacing w:after="0" w:line="240" w:lineRule="auto"/>
              <w:ind w:left="426" w:hanging="142"/>
              <w:jc w:val="left"/>
              <w:rPr>
                <w:lang w:val="en-IN"/>
              </w:rPr>
            </w:pPr>
            <w:r w:rsidRPr="00365C11">
              <w:rPr>
                <w:b/>
                <w:bCs/>
                <w:lang w:val="en-IN"/>
              </w:rPr>
              <w:t>Feature Extraction:</w:t>
            </w:r>
            <w:r>
              <w:rPr>
                <w:b/>
                <w:bCs/>
                <w:lang w:val="en-IN"/>
              </w:rPr>
              <w:t xml:space="preserve"> </w:t>
            </w:r>
            <w:r w:rsidRPr="00365C11">
              <w:rPr>
                <w:lang w:val="en-IN"/>
              </w:rPr>
              <w:t>Apply multiple convolutional layers</w:t>
            </w:r>
            <w:r w:rsidRPr="00DE0D2B">
              <w:rPr>
                <w:lang w:val="en-IN"/>
              </w:rPr>
              <w:t xml:space="preserve">: </w:t>
            </w:r>
          </w:p>
          <w:p w14:paraId="58141FD3" w14:textId="77777777" w:rsidR="006D51ED" w:rsidRPr="00284A80" w:rsidRDefault="006D51ED" w:rsidP="006D51ED">
            <w:pPr>
              <w:pStyle w:val="ETASRbodytext"/>
              <w:numPr>
                <w:ilvl w:val="0"/>
                <w:numId w:val="46"/>
              </w:numPr>
              <w:spacing w:after="0" w:line="240" w:lineRule="auto"/>
              <w:ind w:left="426" w:hanging="142"/>
              <w:jc w:val="left"/>
              <w:rPr>
                <w:lang w:val="en-IN"/>
              </w:rPr>
            </w:pPr>
            <w:r w:rsidRPr="00284A80">
              <w:rPr>
                <w:b/>
                <w:bCs/>
                <w:lang w:val="en-IN"/>
              </w:rPr>
              <w:t>for</w:t>
            </w:r>
            <w:r w:rsidRPr="00365C11">
              <w:rPr>
                <w:lang w:val="en-IN"/>
              </w:rPr>
              <w:t xml:space="preserve"> each convolutional block </w:t>
            </w:r>
            <w:r w:rsidRPr="00284A80">
              <w:rPr>
                <w:b/>
                <w:bCs/>
                <w:lang w:val="en-IN"/>
              </w:rPr>
              <w:t>do</w:t>
            </w:r>
          </w:p>
          <w:p w14:paraId="1715BD11" w14:textId="77777777" w:rsidR="006D51ED" w:rsidRDefault="006D51ED" w:rsidP="006D51ED">
            <w:pPr>
              <w:pStyle w:val="ETASRbodytext"/>
              <w:numPr>
                <w:ilvl w:val="0"/>
                <w:numId w:val="46"/>
              </w:numPr>
              <w:spacing w:after="0" w:line="240" w:lineRule="auto"/>
              <w:ind w:left="426" w:hanging="142"/>
              <w:jc w:val="left"/>
              <w:rPr>
                <w:lang w:val="en-IN"/>
              </w:rPr>
            </w:pPr>
            <w:r>
              <w:rPr>
                <w:lang w:val="en-IN"/>
              </w:rPr>
              <w:tab/>
            </w:r>
            <w:r w:rsidRPr="00284A80">
              <w:rPr>
                <w:lang w:val="en-IN"/>
              </w:rPr>
              <w:t>Apply two or three 3 × 3 convolutions:</w:t>
            </w:r>
            <w:r>
              <w:rPr>
                <w:lang w:val="en-IN"/>
              </w:rPr>
              <w:t xml:space="preserve"> </w:t>
            </w:r>
          </w:p>
          <w:p w14:paraId="3802FFBB" w14:textId="77777777" w:rsidR="006D51ED" w:rsidRDefault="006D51ED" w:rsidP="006D51ED">
            <w:pPr>
              <w:pStyle w:val="ETASRbodytext"/>
              <w:spacing w:after="0" w:line="240" w:lineRule="auto"/>
              <w:ind w:left="426" w:hanging="142"/>
              <w:jc w:val="left"/>
              <w:rPr>
                <w:lang w:val="en-IN"/>
              </w:rPr>
            </w:pPr>
            <m:oMathPara>
              <m:oMath>
                <m:r>
                  <w:rPr>
                    <w:rFonts w:ascii="Cambria Math" w:hAnsi="Cambria Math"/>
                    <w:lang w:val="en-IN"/>
                  </w:rPr>
                  <m:t>Y = W * I' + b</m:t>
                </m:r>
              </m:oMath>
            </m:oMathPara>
          </w:p>
          <w:p w14:paraId="66197881" w14:textId="5488E294" w:rsidR="006D51ED" w:rsidRDefault="006D51ED" w:rsidP="006D51ED">
            <w:pPr>
              <w:pStyle w:val="ETASRbodytext"/>
              <w:numPr>
                <w:ilvl w:val="0"/>
                <w:numId w:val="46"/>
              </w:numPr>
              <w:spacing w:after="0" w:line="240" w:lineRule="auto"/>
              <w:ind w:left="426" w:hanging="142"/>
              <w:jc w:val="left"/>
              <w:rPr>
                <w:lang w:val="en-IN"/>
              </w:rPr>
            </w:pPr>
            <w:r>
              <w:rPr>
                <w:lang w:val="en-IN"/>
              </w:rPr>
              <w:tab/>
            </w:r>
            <w:r w:rsidRPr="00BE600E">
              <w:rPr>
                <w:lang w:val="en-IN"/>
              </w:rPr>
              <w:t>Apply ReLU activation:</w:t>
            </w:r>
          </w:p>
          <w:p w14:paraId="7A30E951" w14:textId="77777777" w:rsidR="006D51ED" w:rsidRDefault="006D51ED" w:rsidP="006D51ED">
            <w:pPr>
              <w:pStyle w:val="ETASRbodytext"/>
              <w:spacing w:after="0" w:line="240" w:lineRule="auto"/>
              <w:ind w:left="426" w:hanging="142"/>
              <w:jc w:val="left"/>
              <w:rPr>
                <w:lang w:val="en-IN"/>
              </w:rPr>
            </w:pPr>
            <m:oMathPara>
              <m:oMath>
                <m:r>
                  <w:rPr>
                    <w:rFonts w:ascii="Cambria Math" w:hAnsi="Cambria Math"/>
                    <w:lang w:val="en-IN"/>
                  </w:rPr>
                  <m:t>f(x) = max(x, 0)</m:t>
                </m:r>
              </m:oMath>
            </m:oMathPara>
          </w:p>
          <w:p w14:paraId="4173BD50" w14:textId="4786F4EF" w:rsidR="006D51ED" w:rsidRDefault="006D51ED" w:rsidP="006D51ED">
            <w:pPr>
              <w:pStyle w:val="ETASRbodytext"/>
              <w:numPr>
                <w:ilvl w:val="0"/>
                <w:numId w:val="46"/>
              </w:numPr>
              <w:spacing w:after="0" w:line="240" w:lineRule="auto"/>
              <w:ind w:left="426" w:hanging="142"/>
              <w:jc w:val="left"/>
              <w:rPr>
                <w:lang w:val="en-IN"/>
              </w:rPr>
            </w:pPr>
            <w:r>
              <w:rPr>
                <w:lang w:val="en-IN"/>
              </w:rPr>
              <w:tab/>
            </w:r>
            <w:r w:rsidRPr="00BE600E">
              <w:rPr>
                <w:lang w:val="en-IN"/>
              </w:rPr>
              <w:t>Apply max pooling with 2 × 2 kernel and stride</w:t>
            </w:r>
            <w:r>
              <w:rPr>
                <w:lang w:val="en-IN"/>
              </w:rPr>
              <w:t xml:space="preserve"> 2</w:t>
            </w:r>
          </w:p>
          <w:p w14:paraId="10328DB1" w14:textId="4FA76A9D" w:rsidR="006D51ED" w:rsidRPr="00BE6C34" w:rsidRDefault="006D51ED" w:rsidP="006D51ED">
            <w:pPr>
              <w:pStyle w:val="ETASRbodytext"/>
              <w:numPr>
                <w:ilvl w:val="0"/>
                <w:numId w:val="46"/>
              </w:numPr>
              <w:spacing w:after="0" w:line="240" w:lineRule="auto"/>
              <w:ind w:left="426" w:hanging="142"/>
              <w:jc w:val="left"/>
              <w:rPr>
                <w:lang w:val="en-IN"/>
              </w:rPr>
            </w:pPr>
            <w:r w:rsidRPr="00BE6C34">
              <w:rPr>
                <w:lang w:val="en-IN"/>
              </w:rPr>
              <w:t>end for</w:t>
            </w:r>
          </w:p>
          <w:p w14:paraId="7E727ACA" w14:textId="71046112" w:rsidR="006D51ED" w:rsidRPr="002A33CE" w:rsidRDefault="006D51ED" w:rsidP="006D51ED">
            <w:pPr>
              <w:pStyle w:val="ETASRbodytext"/>
              <w:numPr>
                <w:ilvl w:val="0"/>
                <w:numId w:val="46"/>
              </w:numPr>
              <w:spacing w:after="0" w:line="240" w:lineRule="auto"/>
              <w:ind w:left="426" w:hanging="142"/>
              <w:jc w:val="left"/>
              <w:rPr>
                <w:b/>
                <w:bCs/>
                <w:lang w:val="en-IN"/>
              </w:rPr>
            </w:pPr>
            <w:r w:rsidRPr="002A33CE">
              <w:rPr>
                <w:b/>
                <w:bCs/>
              </w:rPr>
              <w:t>Fully Connected Layers:</w:t>
            </w:r>
            <w:r w:rsidRPr="002A33CE">
              <w:rPr>
                <w:b/>
                <w:bCs/>
                <w:lang w:val="en-IN"/>
              </w:rPr>
              <w:t xml:space="preserve"> </w:t>
            </w:r>
          </w:p>
          <w:p w14:paraId="08DDA021" w14:textId="33BAFA36" w:rsidR="006D51ED" w:rsidRPr="00BE6C34" w:rsidRDefault="006D51ED" w:rsidP="006D51ED">
            <w:pPr>
              <w:pStyle w:val="ETASRbodytext"/>
              <w:numPr>
                <w:ilvl w:val="0"/>
                <w:numId w:val="46"/>
              </w:numPr>
              <w:spacing w:after="0" w:line="240" w:lineRule="auto"/>
              <w:ind w:left="426" w:hanging="142"/>
              <w:jc w:val="left"/>
              <w:rPr>
                <w:lang w:val="en-IN"/>
              </w:rPr>
            </w:pPr>
            <w:r w:rsidRPr="00BE6C34">
              <w:rPr>
                <w:lang w:val="en-IN"/>
              </w:rPr>
              <w:t>Apply Global Average Pooling (GAP):</w:t>
            </w:r>
          </w:p>
          <w:p w14:paraId="3954D87F" w14:textId="77777777" w:rsidR="006D51ED" w:rsidRPr="00BE6C34" w:rsidRDefault="00000000" w:rsidP="006D51ED">
            <w:pPr>
              <w:pStyle w:val="ETASRbodytext"/>
              <w:spacing w:after="0" w:line="240" w:lineRule="auto"/>
              <w:ind w:left="416" w:hanging="142"/>
            </w:pPr>
            <m:oMathPara>
              <m:oMath>
                <m:sSub>
                  <m:sSubPr>
                    <m:ctrlPr>
                      <w:rPr>
                        <w:rFonts w:ascii="Cambria Math" w:hAnsi="Cambria Math"/>
                        <w:i/>
                        <w:lang w:val="en-IN"/>
                      </w:rPr>
                    </m:ctrlPr>
                  </m:sSubPr>
                  <m:e>
                    <m:r>
                      <w:rPr>
                        <w:rFonts w:ascii="Cambria Math" w:hAnsi="Cambria Math"/>
                        <w:lang w:val="en-IN"/>
                      </w:rPr>
                      <m:t>f</m:t>
                    </m:r>
                  </m:e>
                  <m:sub>
                    <m:r>
                      <m:rPr>
                        <m:sty m:val="p"/>
                      </m:rPr>
                      <w:rPr>
                        <w:rFonts w:ascii="Cambria Math" w:hAnsi="Cambria Math"/>
                        <w:lang w:val="en-IN"/>
                      </w:rPr>
                      <m:t>GAP</m:t>
                    </m:r>
                  </m:sub>
                </m:sSub>
                <m:r>
                  <w:rPr>
                    <w:rFonts w:ascii="Cambria Math" w:hAnsi="Cambria Math"/>
                    <w:lang w:val="en-IN"/>
                  </w:rPr>
                  <m:t xml:space="preserve"> = </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H×W</m:t>
                    </m:r>
                  </m:den>
                </m:f>
                <m:r>
                  <w:rPr>
                    <w:rFonts w:ascii="Cambria Math" w:hAnsi="Cambria Math"/>
                    <w:lang w:val="en-IN"/>
                  </w:rPr>
                  <m:t xml:space="preserve"> </m:t>
                </m:r>
                <m:nary>
                  <m:naryPr>
                    <m:chr m:val="∑"/>
                    <m:limLoc m:val="subSup"/>
                    <m:ctrlPr>
                      <w:rPr>
                        <w:rFonts w:ascii="Cambria Math" w:hAnsi="Cambria Math"/>
                        <w:i/>
                        <w:lang w:val="en-IN"/>
                      </w:rPr>
                    </m:ctrlPr>
                  </m:naryPr>
                  <m:sub>
                    <m:r>
                      <w:rPr>
                        <w:rFonts w:ascii="Cambria Math" w:hAnsi="Cambria Math"/>
                        <w:lang w:val="en-IN"/>
                      </w:rPr>
                      <m:t>i=1</m:t>
                    </m:r>
                  </m:sub>
                  <m:sup>
                    <m:r>
                      <w:rPr>
                        <w:rFonts w:ascii="Cambria Math" w:hAnsi="Cambria Math"/>
                        <w:lang w:val="en-IN"/>
                      </w:rPr>
                      <m:t>H</m:t>
                    </m:r>
                  </m:sup>
                  <m:e>
                    <m:nary>
                      <m:naryPr>
                        <m:chr m:val="∑"/>
                        <m:limLoc m:val="subSup"/>
                        <m:ctrlPr>
                          <w:rPr>
                            <w:rFonts w:ascii="Cambria Math" w:hAnsi="Cambria Math"/>
                            <w:i/>
                            <w:lang w:val="en-IN"/>
                          </w:rPr>
                        </m:ctrlPr>
                      </m:naryPr>
                      <m:sub>
                        <m:r>
                          <w:rPr>
                            <w:rFonts w:ascii="Cambria Math" w:hAnsi="Cambria Math"/>
                            <w:lang w:val="en-IN"/>
                          </w:rPr>
                          <m:t>j=1</m:t>
                        </m:r>
                      </m:sub>
                      <m:sup>
                        <m:r>
                          <w:rPr>
                            <w:rFonts w:ascii="Cambria Math" w:hAnsi="Cambria Math"/>
                            <w:lang w:val="en-IN"/>
                          </w:rPr>
                          <m:t>W</m:t>
                        </m:r>
                      </m:sup>
                      <m:e>
                        <m:r>
                          <w:rPr>
                            <w:rFonts w:ascii="Cambria Math" w:hAnsi="Cambria Math"/>
                            <w:lang w:val="en-IN"/>
                          </w:rPr>
                          <m:t>F(i,j)</m:t>
                        </m:r>
                      </m:e>
                    </m:nary>
                  </m:e>
                </m:nary>
              </m:oMath>
            </m:oMathPara>
          </w:p>
          <w:p w14:paraId="0702570F" w14:textId="0316C971" w:rsidR="006D51ED" w:rsidRPr="00BE6C34" w:rsidRDefault="006D51ED" w:rsidP="006D51ED">
            <w:pPr>
              <w:pStyle w:val="ETASRbodytext"/>
              <w:numPr>
                <w:ilvl w:val="0"/>
                <w:numId w:val="46"/>
              </w:numPr>
              <w:spacing w:after="0" w:line="240" w:lineRule="auto"/>
              <w:ind w:left="426" w:hanging="142"/>
              <w:jc w:val="left"/>
              <w:rPr>
                <w:lang w:val="en-IN"/>
              </w:rPr>
            </w:pPr>
            <w:r>
              <w:t>Dense Layer:</w:t>
            </w:r>
          </w:p>
          <w:p w14:paraId="7FD28288" w14:textId="77777777" w:rsidR="006D51ED" w:rsidRPr="00BE600E" w:rsidRDefault="00000000" w:rsidP="006D51ED">
            <w:pPr>
              <w:pStyle w:val="ETASRbodytext"/>
              <w:spacing w:after="0" w:line="240" w:lineRule="auto"/>
              <w:ind w:left="426" w:firstLine="0"/>
              <w:rPr>
                <w:lang w:val="en-IN"/>
              </w:rPr>
            </w:pPr>
            <m:oMathPara>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fc</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fc</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GAP</m:t>
                    </m:r>
                  </m:sub>
                </m:sSub>
                <m:r>
                  <w:rPr>
                    <w:rFonts w:ascii="Cambria Math" w:hAnsi="Cambria Math"/>
                    <w:lang w:val="en-IN"/>
                  </w:rPr>
                  <m:t xml:space="preserve"> + </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fc</m:t>
                    </m:r>
                  </m:sub>
                </m:sSub>
              </m:oMath>
            </m:oMathPara>
          </w:p>
          <w:p w14:paraId="49E6A26D" w14:textId="455D296E" w:rsidR="006D51ED" w:rsidRPr="00FD5089" w:rsidRDefault="006D51ED" w:rsidP="006D51ED">
            <w:pPr>
              <w:pStyle w:val="ETASRbodytext"/>
              <w:numPr>
                <w:ilvl w:val="0"/>
                <w:numId w:val="46"/>
              </w:numPr>
              <w:spacing w:after="0" w:line="240" w:lineRule="auto"/>
              <w:ind w:left="426" w:hanging="142"/>
              <w:jc w:val="left"/>
              <w:rPr>
                <w:lang w:val="en-IN"/>
              </w:rPr>
            </w:pPr>
            <w:r w:rsidRPr="00FD5089">
              <w:rPr>
                <w:b/>
                <w:bCs/>
              </w:rPr>
              <w:t>Softmax Activation:</w:t>
            </w:r>
            <w:r>
              <w:t xml:space="preserve"> Compute class probabilities:</w:t>
            </w:r>
          </w:p>
          <w:p w14:paraId="2FF215BA" w14:textId="77777777" w:rsidR="006D51ED" w:rsidRPr="00FD5089" w:rsidRDefault="006D51ED" w:rsidP="006D51ED">
            <w:pPr>
              <w:pStyle w:val="ETASRbodytext"/>
              <w:spacing w:after="0" w:line="240" w:lineRule="auto"/>
              <w:ind w:left="416" w:hanging="142"/>
              <w:rPr>
                <w:b/>
                <w:lang w:val="en-IN"/>
              </w:rPr>
            </w:pPr>
            <m:oMathPara>
              <m:oMath>
                <m:r>
                  <w:rPr>
                    <w:rFonts w:ascii="Cambria Math" w:hAnsi="Cambria Math"/>
                    <w:lang w:val="en-IN"/>
                  </w:rPr>
                  <m:t>P</m:t>
                </m:r>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e>
                </m:d>
                <m:r>
                  <w:rPr>
                    <w:rFonts w:ascii="Cambria Math" w:hAnsi="Cambria Math"/>
                    <w:lang w:val="en-IN"/>
                  </w:rPr>
                  <m:t xml:space="preserve">= </m:t>
                </m:r>
                <m:f>
                  <m:fPr>
                    <m:ctrlPr>
                      <w:rPr>
                        <w:rFonts w:ascii="Cambria Math" w:hAnsi="Cambria Math"/>
                        <w:i/>
                        <w:lang w:val="en-IN"/>
                      </w:rPr>
                    </m:ctrlPr>
                  </m:fPr>
                  <m:num>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sup>
                    </m:sSup>
                  </m:num>
                  <m:den>
                    <m:nary>
                      <m:naryPr>
                        <m:chr m:val="∑"/>
                        <m:limLoc m:val="subSup"/>
                        <m:ctrlPr>
                          <w:rPr>
                            <w:rFonts w:ascii="Cambria Math" w:hAnsi="Cambria Math"/>
                            <w:i/>
                            <w:lang w:val="en-IN"/>
                          </w:rPr>
                        </m:ctrlPr>
                      </m:naryPr>
                      <m:sub>
                        <m:r>
                          <w:rPr>
                            <w:rFonts w:ascii="Cambria Math" w:hAnsi="Cambria Math"/>
                            <w:lang w:val="en-IN"/>
                          </w:rPr>
                          <m:t>j=1</m:t>
                        </m:r>
                      </m:sub>
                      <m:sup>
                        <m:r>
                          <w:rPr>
                            <w:rFonts w:ascii="Cambria Math" w:hAnsi="Cambria Math"/>
                            <w:lang w:val="en-IN"/>
                          </w:rPr>
                          <m:t>N</m:t>
                        </m:r>
                      </m:sup>
                      <m:e>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j</m:t>
                                </m:r>
                              </m:sub>
                            </m:sSub>
                          </m:sup>
                        </m:sSup>
                      </m:e>
                    </m:nary>
                  </m:den>
                </m:f>
              </m:oMath>
            </m:oMathPara>
          </w:p>
          <w:p w14:paraId="75384A26" w14:textId="158EC85C" w:rsidR="006D51ED" w:rsidRPr="00FD5089" w:rsidRDefault="006D51ED" w:rsidP="006D51ED">
            <w:pPr>
              <w:pStyle w:val="ETASRbodytext"/>
              <w:numPr>
                <w:ilvl w:val="0"/>
                <w:numId w:val="46"/>
              </w:numPr>
              <w:spacing w:after="0" w:line="240" w:lineRule="auto"/>
              <w:ind w:left="426" w:hanging="142"/>
              <w:jc w:val="left"/>
              <w:rPr>
                <w:b/>
                <w:lang w:val="en-IN"/>
              </w:rPr>
            </w:pPr>
            <w:r>
              <w:t>Classification Output: Choose the class with highest probability:</w:t>
            </w:r>
          </w:p>
          <w:p w14:paraId="6F4E7E29" w14:textId="3A1B529C" w:rsidR="00835CF5" w:rsidRPr="001C61BD" w:rsidRDefault="00000000" w:rsidP="00E97DCE">
            <w:pPr>
              <w:pStyle w:val="ETASRbodytext"/>
              <w:spacing w:after="0" w:line="240" w:lineRule="auto"/>
              <w:ind w:left="426" w:firstLine="0"/>
              <w:jc w:val="left"/>
              <w:rPr>
                <w:b/>
                <w:lang w:val="en-IN"/>
              </w:rPr>
            </w:pPr>
            <m:oMathPara>
              <m:oMath>
                <m:acc>
                  <m:accPr>
                    <m:ctrlPr>
                      <w:rPr>
                        <w:rFonts w:ascii="Cambria Math" w:hAnsi="Cambria Math"/>
                        <w:bCs/>
                        <w:i/>
                        <w:lang w:val="en-IN"/>
                      </w:rPr>
                    </m:ctrlPr>
                  </m:accPr>
                  <m:e>
                    <m:r>
                      <w:rPr>
                        <w:rFonts w:ascii="Cambria Math" w:hAnsi="Cambria Math"/>
                        <w:lang w:val="en-IN"/>
                      </w:rPr>
                      <m:t>y</m:t>
                    </m:r>
                  </m:e>
                </m:acc>
                <m:r>
                  <w:rPr>
                    <w:rFonts w:ascii="Cambria Math" w:hAnsi="Cambria Math"/>
                    <w:lang w:val="en-IN"/>
                  </w:rPr>
                  <m:t xml:space="preserve"> = arg max P (</m:t>
                </m:r>
                <m:sSub>
                  <m:sSubPr>
                    <m:ctrlPr>
                      <w:rPr>
                        <w:rFonts w:ascii="Cambria Math" w:hAnsi="Cambria Math"/>
                        <w:bCs/>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oMath>
            </m:oMathPara>
          </w:p>
        </w:tc>
      </w:tr>
    </w:tbl>
    <w:p w14:paraId="04483553" w14:textId="51642231" w:rsidR="00EE1290" w:rsidRPr="006A6B49" w:rsidRDefault="00B46C58" w:rsidP="00EE1290">
      <w:pPr>
        <w:pStyle w:val="ETASRHeading2"/>
      </w:pPr>
      <w:r>
        <w:lastRenderedPageBreak/>
        <mc:AlternateContent>
          <mc:Choice Requires="wps">
            <w:drawing>
              <wp:anchor distT="0" distB="0" distL="114300" distR="114300" simplePos="0" relativeHeight="251667456" behindDoc="0" locked="0" layoutInCell="1" allowOverlap="0" wp14:anchorId="5B3B8153" wp14:editId="19204EA1">
                <wp:simplePos x="0" y="0"/>
                <wp:positionH relativeFrom="margin">
                  <wp:posOffset>3496310</wp:posOffset>
                </wp:positionH>
                <wp:positionV relativeFrom="page">
                  <wp:posOffset>3665220</wp:posOffset>
                </wp:positionV>
                <wp:extent cx="3171600" cy="1058400"/>
                <wp:effectExtent l="0" t="0" r="0" b="8890"/>
                <wp:wrapTopAndBottom/>
                <wp:docPr id="1022792920" name="tabl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600" cy="1058400"/>
                        </a:xfrm>
                        <a:prstGeom prst="rect">
                          <a:avLst/>
                        </a:prstGeom>
                        <a:solidFill>
                          <a:srgbClr val="FFFFFF"/>
                        </a:solidFill>
                        <a:ln w="9525">
                          <a:noFill/>
                          <a:miter lim="800000"/>
                          <a:headEnd/>
                          <a:tailEnd/>
                        </a:ln>
                      </wps:spPr>
                      <wps:txbx>
                        <w:txbxContent>
                          <w:p w14:paraId="1BD68683" w14:textId="75610A74" w:rsidR="0092582C" w:rsidRDefault="00112A30" w:rsidP="00112A30">
                            <w:pPr>
                              <w:pStyle w:val="ETASRtablehead"/>
                              <w:numPr>
                                <w:ilvl w:val="0"/>
                                <w:numId w:val="0"/>
                              </w:numPr>
                              <w:ind w:left="360"/>
                            </w:pPr>
                            <w:r>
                              <w:t xml:space="preserve">TABLE IV. </w:t>
                            </w:r>
                            <w:r w:rsidR="0092582C" w:rsidRPr="00E3646E">
                              <w:t>Model quantitative metric comparison</w:t>
                            </w:r>
                          </w:p>
                          <w:tbl>
                            <w:tblPr>
                              <w:tblW w:w="4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E0" w:firstRow="1" w:lastRow="1" w:firstColumn="1" w:lastColumn="0" w:noHBand="1" w:noVBand="1"/>
                            </w:tblPr>
                            <w:tblGrid>
                              <w:gridCol w:w="1304"/>
                              <w:gridCol w:w="965"/>
                              <w:gridCol w:w="850"/>
                              <w:gridCol w:w="737"/>
                              <w:gridCol w:w="850"/>
                            </w:tblGrid>
                            <w:tr w:rsidR="0092582C" w14:paraId="6DE556C0" w14:textId="77777777" w:rsidTr="006F3726">
                              <w:trPr>
                                <w:cantSplit/>
                                <w:trHeight w:val="273"/>
                              </w:trPr>
                              <w:tc>
                                <w:tcPr>
                                  <w:tcW w:w="1304" w:type="dxa"/>
                                  <w:vAlign w:val="center"/>
                                </w:tcPr>
                                <w:p w14:paraId="0FF3155A" w14:textId="55E82D51" w:rsidR="0092582C" w:rsidRDefault="0092582C" w:rsidP="006F3726">
                                  <w:pPr>
                                    <w:pStyle w:val="TableParagraph"/>
                                    <w:spacing w:before="0"/>
                                    <w:rPr>
                                      <w:b/>
                                      <w:sz w:val="20"/>
                                    </w:rPr>
                                  </w:pPr>
                                  <w:r>
                                    <w:rPr>
                                      <w:b/>
                                      <w:spacing w:val="-2"/>
                                      <w:sz w:val="20"/>
                                    </w:rPr>
                                    <w:t>Model</w:t>
                                  </w:r>
                                </w:p>
                              </w:tc>
                              <w:tc>
                                <w:tcPr>
                                  <w:tcW w:w="965" w:type="dxa"/>
                                  <w:vAlign w:val="center"/>
                                </w:tcPr>
                                <w:p w14:paraId="7B86D54A" w14:textId="77777777" w:rsidR="0092582C" w:rsidRDefault="0092582C" w:rsidP="006F3726">
                                  <w:pPr>
                                    <w:pStyle w:val="TableParagraph"/>
                                    <w:spacing w:before="0"/>
                                    <w:rPr>
                                      <w:b/>
                                      <w:sz w:val="20"/>
                                    </w:rPr>
                                  </w:pPr>
                                  <w:r>
                                    <w:rPr>
                                      <w:b/>
                                      <w:spacing w:val="-2"/>
                                      <w:sz w:val="20"/>
                                    </w:rPr>
                                    <w:t>Accuracy</w:t>
                                  </w:r>
                                </w:p>
                              </w:tc>
                              <w:tc>
                                <w:tcPr>
                                  <w:tcW w:w="850" w:type="dxa"/>
                                  <w:vAlign w:val="center"/>
                                </w:tcPr>
                                <w:p w14:paraId="7EB16F8A" w14:textId="77777777" w:rsidR="0092582C" w:rsidRDefault="0092582C" w:rsidP="006F3726">
                                  <w:pPr>
                                    <w:pStyle w:val="TableParagraph"/>
                                    <w:spacing w:before="0"/>
                                    <w:rPr>
                                      <w:b/>
                                      <w:sz w:val="20"/>
                                    </w:rPr>
                                  </w:pPr>
                                  <w:r>
                                    <w:rPr>
                                      <w:b/>
                                      <w:spacing w:val="-2"/>
                                      <w:sz w:val="20"/>
                                    </w:rPr>
                                    <w:t>Precision</w:t>
                                  </w:r>
                                </w:p>
                              </w:tc>
                              <w:tc>
                                <w:tcPr>
                                  <w:tcW w:w="737" w:type="dxa"/>
                                  <w:vAlign w:val="center"/>
                                </w:tcPr>
                                <w:p w14:paraId="7811047B" w14:textId="77777777" w:rsidR="0092582C" w:rsidRDefault="0092582C" w:rsidP="006F3726">
                                  <w:pPr>
                                    <w:pStyle w:val="TableParagraph"/>
                                    <w:spacing w:before="0"/>
                                    <w:rPr>
                                      <w:b/>
                                      <w:sz w:val="20"/>
                                    </w:rPr>
                                  </w:pPr>
                                  <w:r>
                                    <w:rPr>
                                      <w:b/>
                                      <w:spacing w:val="-2"/>
                                      <w:sz w:val="20"/>
                                    </w:rPr>
                                    <w:t>Recall</w:t>
                                  </w:r>
                                </w:p>
                              </w:tc>
                              <w:tc>
                                <w:tcPr>
                                  <w:tcW w:w="850" w:type="dxa"/>
                                  <w:vAlign w:val="center"/>
                                </w:tcPr>
                                <w:p w14:paraId="3FE5CC8F" w14:textId="77777777" w:rsidR="0092582C" w:rsidRDefault="0092582C" w:rsidP="006F3726">
                                  <w:pPr>
                                    <w:pStyle w:val="TableParagraph"/>
                                    <w:spacing w:before="0"/>
                                    <w:rPr>
                                      <w:b/>
                                      <w:sz w:val="20"/>
                                    </w:rPr>
                                  </w:pPr>
                                  <w:r>
                                    <w:rPr>
                                      <w:b/>
                                      <w:sz w:val="20"/>
                                    </w:rPr>
                                    <w:t>F1</w:t>
                                  </w:r>
                                  <w:r>
                                    <w:rPr>
                                      <w:b/>
                                      <w:spacing w:val="-4"/>
                                      <w:sz w:val="20"/>
                                    </w:rPr>
                                    <w:t xml:space="preserve"> </w:t>
                                  </w:r>
                                  <w:r>
                                    <w:rPr>
                                      <w:b/>
                                      <w:spacing w:val="-2"/>
                                      <w:sz w:val="20"/>
                                    </w:rPr>
                                    <w:t>Score</w:t>
                                  </w:r>
                                </w:p>
                              </w:tc>
                            </w:tr>
                            <w:tr w:rsidR="0092582C" w14:paraId="4CB22007" w14:textId="77777777" w:rsidTr="006F3726">
                              <w:trPr>
                                <w:cantSplit/>
                                <w:trHeight w:val="275"/>
                              </w:trPr>
                              <w:tc>
                                <w:tcPr>
                                  <w:tcW w:w="1304" w:type="dxa"/>
                                  <w:vAlign w:val="center"/>
                                </w:tcPr>
                                <w:p w14:paraId="123DE48F" w14:textId="77777777" w:rsidR="0092582C" w:rsidRDefault="0092582C" w:rsidP="006F3726">
                                  <w:pPr>
                                    <w:pStyle w:val="TableParagraph"/>
                                    <w:spacing w:before="0"/>
                                    <w:rPr>
                                      <w:b/>
                                      <w:sz w:val="20"/>
                                    </w:rPr>
                                  </w:pPr>
                                  <w:r>
                                    <w:rPr>
                                      <w:b/>
                                      <w:spacing w:val="-2"/>
                                      <w:sz w:val="20"/>
                                    </w:rPr>
                                    <w:t>MobileNetV2</w:t>
                                  </w:r>
                                </w:p>
                              </w:tc>
                              <w:tc>
                                <w:tcPr>
                                  <w:tcW w:w="965" w:type="dxa"/>
                                  <w:vAlign w:val="center"/>
                                </w:tcPr>
                                <w:p w14:paraId="6B760F7F" w14:textId="77777777" w:rsidR="0092582C" w:rsidRDefault="0092582C" w:rsidP="006F3726">
                                  <w:pPr>
                                    <w:pStyle w:val="TableParagraph"/>
                                    <w:spacing w:before="0"/>
                                    <w:rPr>
                                      <w:sz w:val="20"/>
                                    </w:rPr>
                                  </w:pPr>
                                  <w:r>
                                    <w:rPr>
                                      <w:spacing w:val="-4"/>
                                      <w:sz w:val="20"/>
                                    </w:rPr>
                                    <w:t>96.6</w:t>
                                  </w:r>
                                </w:p>
                              </w:tc>
                              <w:tc>
                                <w:tcPr>
                                  <w:tcW w:w="850" w:type="dxa"/>
                                  <w:vAlign w:val="center"/>
                                </w:tcPr>
                                <w:p w14:paraId="2B3D7B44" w14:textId="77777777" w:rsidR="0092582C" w:rsidRDefault="0092582C" w:rsidP="006F3726">
                                  <w:pPr>
                                    <w:pStyle w:val="TableParagraph"/>
                                    <w:spacing w:before="0"/>
                                    <w:rPr>
                                      <w:sz w:val="20"/>
                                    </w:rPr>
                                  </w:pPr>
                                  <w:r>
                                    <w:rPr>
                                      <w:spacing w:val="-2"/>
                                      <w:sz w:val="20"/>
                                    </w:rPr>
                                    <w:t>96.55</w:t>
                                  </w:r>
                                </w:p>
                              </w:tc>
                              <w:tc>
                                <w:tcPr>
                                  <w:tcW w:w="737" w:type="dxa"/>
                                  <w:vAlign w:val="center"/>
                                </w:tcPr>
                                <w:p w14:paraId="70AEAA8E" w14:textId="77777777" w:rsidR="0092582C" w:rsidRDefault="0092582C" w:rsidP="006F3726">
                                  <w:pPr>
                                    <w:pStyle w:val="TableParagraph"/>
                                    <w:spacing w:before="0"/>
                                    <w:rPr>
                                      <w:sz w:val="20"/>
                                    </w:rPr>
                                  </w:pPr>
                                  <w:r>
                                    <w:rPr>
                                      <w:spacing w:val="-2"/>
                                      <w:sz w:val="20"/>
                                    </w:rPr>
                                    <w:t>96.59</w:t>
                                  </w:r>
                                </w:p>
                              </w:tc>
                              <w:tc>
                                <w:tcPr>
                                  <w:tcW w:w="850" w:type="dxa"/>
                                  <w:vAlign w:val="center"/>
                                </w:tcPr>
                                <w:p w14:paraId="77D1F508" w14:textId="77777777" w:rsidR="0092582C" w:rsidRDefault="0092582C" w:rsidP="006F3726">
                                  <w:pPr>
                                    <w:pStyle w:val="TableParagraph"/>
                                    <w:spacing w:before="0"/>
                                    <w:rPr>
                                      <w:sz w:val="20"/>
                                    </w:rPr>
                                  </w:pPr>
                                  <w:r>
                                    <w:rPr>
                                      <w:spacing w:val="-2"/>
                                      <w:sz w:val="20"/>
                                    </w:rPr>
                                    <w:t>96.57</w:t>
                                  </w:r>
                                </w:p>
                              </w:tc>
                            </w:tr>
                            <w:tr w:rsidR="0092582C" w14:paraId="44C9F87E" w14:textId="77777777" w:rsidTr="006F3726">
                              <w:trPr>
                                <w:cantSplit/>
                                <w:trHeight w:val="273"/>
                              </w:trPr>
                              <w:tc>
                                <w:tcPr>
                                  <w:tcW w:w="1304" w:type="dxa"/>
                                  <w:vAlign w:val="center"/>
                                </w:tcPr>
                                <w:p w14:paraId="68838A93" w14:textId="77777777" w:rsidR="0092582C" w:rsidRDefault="0092582C" w:rsidP="006F3726">
                                  <w:pPr>
                                    <w:pStyle w:val="TableParagraph"/>
                                    <w:spacing w:before="0"/>
                                    <w:rPr>
                                      <w:b/>
                                      <w:sz w:val="20"/>
                                    </w:rPr>
                                  </w:pPr>
                                  <w:r>
                                    <w:rPr>
                                      <w:b/>
                                      <w:spacing w:val="-2"/>
                                      <w:sz w:val="20"/>
                                    </w:rPr>
                                    <w:t>ResNet50</w:t>
                                  </w:r>
                                </w:p>
                              </w:tc>
                              <w:tc>
                                <w:tcPr>
                                  <w:tcW w:w="965" w:type="dxa"/>
                                  <w:vAlign w:val="center"/>
                                </w:tcPr>
                                <w:p w14:paraId="19682809" w14:textId="77777777" w:rsidR="0092582C" w:rsidRDefault="0092582C" w:rsidP="006F3726">
                                  <w:pPr>
                                    <w:pStyle w:val="TableParagraph"/>
                                    <w:spacing w:before="0"/>
                                    <w:rPr>
                                      <w:sz w:val="20"/>
                                    </w:rPr>
                                  </w:pPr>
                                  <w:r>
                                    <w:rPr>
                                      <w:spacing w:val="-2"/>
                                      <w:sz w:val="20"/>
                                    </w:rPr>
                                    <w:t>95.00</w:t>
                                  </w:r>
                                </w:p>
                              </w:tc>
                              <w:tc>
                                <w:tcPr>
                                  <w:tcW w:w="850" w:type="dxa"/>
                                  <w:vAlign w:val="center"/>
                                </w:tcPr>
                                <w:p w14:paraId="4BD493B2" w14:textId="77777777" w:rsidR="0092582C" w:rsidRDefault="0092582C" w:rsidP="006F3726">
                                  <w:pPr>
                                    <w:pStyle w:val="TableParagraph"/>
                                    <w:spacing w:before="0"/>
                                    <w:rPr>
                                      <w:sz w:val="20"/>
                                    </w:rPr>
                                  </w:pPr>
                                  <w:r>
                                    <w:rPr>
                                      <w:spacing w:val="-2"/>
                                      <w:sz w:val="20"/>
                                    </w:rPr>
                                    <w:t>87.94</w:t>
                                  </w:r>
                                </w:p>
                              </w:tc>
                              <w:tc>
                                <w:tcPr>
                                  <w:tcW w:w="737" w:type="dxa"/>
                                  <w:vAlign w:val="center"/>
                                </w:tcPr>
                                <w:p w14:paraId="3532F6DF" w14:textId="77777777" w:rsidR="0092582C" w:rsidRDefault="0092582C" w:rsidP="006F3726">
                                  <w:pPr>
                                    <w:pStyle w:val="TableParagraph"/>
                                    <w:spacing w:before="0"/>
                                    <w:rPr>
                                      <w:sz w:val="20"/>
                                    </w:rPr>
                                  </w:pPr>
                                  <w:r>
                                    <w:rPr>
                                      <w:spacing w:val="-2"/>
                                      <w:sz w:val="20"/>
                                    </w:rPr>
                                    <w:t>87.98</w:t>
                                  </w:r>
                                </w:p>
                              </w:tc>
                              <w:tc>
                                <w:tcPr>
                                  <w:tcW w:w="850" w:type="dxa"/>
                                  <w:vAlign w:val="center"/>
                                </w:tcPr>
                                <w:p w14:paraId="7F358F5E" w14:textId="77777777" w:rsidR="0092582C" w:rsidRDefault="0092582C" w:rsidP="006F3726">
                                  <w:pPr>
                                    <w:pStyle w:val="TableParagraph"/>
                                    <w:spacing w:before="0"/>
                                    <w:rPr>
                                      <w:sz w:val="20"/>
                                    </w:rPr>
                                  </w:pPr>
                                  <w:r>
                                    <w:rPr>
                                      <w:spacing w:val="-2"/>
                                      <w:sz w:val="20"/>
                                    </w:rPr>
                                    <w:t>87.96</w:t>
                                  </w:r>
                                </w:p>
                              </w:tc>
                            </w:tr>
                            <w:tr w:rsidR="0092582C" w14:paraId="0278B519" w14:textId="77777777" w:rsidTr="006F3726">
                              <w:trPr>
                                <w:cantSplit/>
                                <w:trHeight w:val="275"/>
                              </w:trPr>
                              <w:tc>
                                <w:tcPr>
                                  <w:tcW w:w="1304" w:type="dxa"/>
                                  <w:vAlign w:val="center"/>
                                </w:tcPr>
                                <w:p w14:paraId="134ED09E" w14:textId="77777777" w:rsidR="0092582C" w:rsidRDefault="0092582C" w:rsidP="006F3726">
                                  <w:pPr>
                                    <w:pStyle w:val="TableParagraph"/>
                                    <w:spacing w:before="0"/>
                                    <w:rPr>
                                      <w:b/>
                                      <w:sz w:val="20"/>
                                    </w:rPr>
                                  </w:pPr>
                                  <w:r>
                                    <w:rPr>
                                      <w:b/>
                                      <w:spacing w:val="-2"/>
                                      <w:sz w:val="20"/>
                                    </w:rPr>
                                    <w:t>VGG16</w:t>
                                  </w:r>
                                </w:p>
                              </w:tc>
                              <w:tc>
                                <w:tcPr>
                                  <w:tcW w:w="965" w:type="dxa"/>
                                  <w:vAlign w:val="center"/>
                                </w:tcPr>
                                <w:p w14:paraId="51A604E1" w14:textId="77777777" w:rsidR="0092582C" w:rsidRDefault="0092582C" w:rsidP="006F3726">
                                  <w:pPr>
                                    <w:pStyle w:val="TableParagraph"/>
                                    <w:spacing w:before="0"/>
                                    <w:rPr>
                                      <w:sz w:val="20"/>
                                    </w:rPr>
                                  </w:pPr>
                                  <w:r>
                                    <w:rPr>
                                      <w:spacing w:val="-2"/>
                                      <w:sz w:val="20"/>
                                    </w:rPr>
                                    <w:t>88.00</w:t>
                                  </w:r>
                                </w:p>
                              </w:tc>
                              <w:tc>
                                <w:tcPr>
                                  <w:tcW w:w="850" w:type="dxa"/>
                                  <w:vAlign w:val="center"/>
                                </w:tcPr>
                                <w:p w14:paraId="69161084" w14:textId="77777777" w:rsidR="0092582C" w:rsidRDefault="0092582C" w:rsidP="006F3726">
                                  <w:pPr>
                                    <w:pStyle w:val="TableParagraph"/>
                                    <w:spacing w:before="0"/>
                                    <w:rPr>
                                      <w:sz w:val="20"/>
                                    </w:rPr>
                                  </w:pPr>
                                  <w:r>
                                    <w:rPr>
                                      <w:spacing w:val="-2"/>
                                      <w:sz w:val="20"/>
                                    </w:rPr>
                                    <w:t>94.98</w:t>
                                  </w:r>
                                </w:p>
                              </w:tc>
                              <w:tc>
                                <w:tcPr>
                                  <w:tcW w:w="737" w:type="dxa"/>
                                  <w:vAlign w:val="center"/>
                                </w:tcPr>
                                <w:p w14:paraId="0E847D8F" w14:textId="77777777" w:rsidR="0092582C" w:rsidRDefault="0092582C" w:rsidP="006F3726">
                                  <w:pPr>
                                    <w:pStyle w:val="TableParagraph"/>
                                    <w:spacing w:before="0"/>
                                    <w:rPr>
                                      <w:sz w:val="20"/>
                                    </w:rPr>
                                  </w:pPr>
                                  <w:r>
                                    <w:rPr>
                                      <w:spacing w:val="-2"/>
                                      <w:sz w:val="20"/>
                                    </w:rPr>
                                    <w:t>94.99</w:t>
                                  </w:r>
                                </w:p>
                              </w:tc>
                              <w:tc>
                                <w:tcPr>
                                  <w:tcW w:w="850" w:type="dxa"/>
                                  <w:vAlign w:val="center"/>
                                </w:tcPr>
                                <w:p w14:paraId="0BD1961E" w14:textId="77777777" w:rsidR="0092582C" w:rsidRDefault="0092582C" w:rsidP="006F3726">
                                  <w:pPr>
                                    <w:pStyle w:val="TableParagraph"/>
                                    <w:spacing w:before="0"/>
                                    <w:rPr>
                                      <w:sz w:val="20"/>
                                    </w:rPr>
                                  </w:pPr>
                                  <w:r>
                                    <w:rPr>
                                      <w:spacing w:val="-2"/>
                                      <w:sz w:val="20"/>
                                    </w:rPr>
                                    <w:t>94.98</w:t>
                                  </w:r>
                                </w:p>
                              </w:tc>
                            </w:tr>
                          </w:tbl>
                          <w:p w14:paraId="6BC83C66" w14:textId="2F63F078" w:rsidR="0092582C" w:rsidRDefault="0092582C" w:rsidP="006F3726">
                            <w:pPr>
                              <w:ind w:left="-14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B8153" id="table4" o:spid="_x0000_s1029" type="#_x0000_t202" style="position:absolute;left:0;text-align:left;margin-left:275.3pt;margin-top:288.6pt;width:249.75pt;height:83.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" o:allowoverlap="f" stroked="f">
                <v:textbox>
                  <w:txbxContent>
                    <w:p w14:paraId="1BD68683" w14:textId="75610A74" w:rsidR="0092582C" w:rsidRDefault="00112A30" w:rsidP="00112A30">
                      <w:pPr>
                        <w:pStyle w:val="ETASRtablehead"/>
                        <w:numPr>
                          <w:ilvl w:val="0"/>
                          <w:numId w:val="0"/>
                        </w:numPr>
                        <w:ind w:left="360"/>
                      </w:pPr>
                      <w:r>
                        <w:t xml:space="preserve">TABLE IV. </w:t>
                      </w:r>
                      <w:r w:rsidR="0092582C" w:rsidRPr="00E3646E">
                        <w:t>Model quantitative metric comparison</w:t>
                      </w:r>
                    </w:p>
                    <w:tbl>
                      <w:tblPr>
                        <w:tblW w:w="4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E0" w:firstRow="1" w:lastRow="1" w:firstColumn="1" w:lastColumn="0" w:noHBand="1" w:noVBand="1"/>
                      </w:tblPr>
                      <w:tblGrid>
                        <w:gridCol w:w="1304"/>
                        <w:gridCol w:w="965"/>
                        <w:gridCol w:w="850"/>
                        <w:gridCol w:w="737"/>
                        <w:gridCol w:w="850"/>
                      </w:tblGrid>
                      <w:tr w:rsidR="0092582C" w14:paraId="6DE556C0" w14:textId="77777777" w:rsidTr="006F3726">
                        <w:trPr>
                          <w:cantSplit/>
                          <w:trHeight w:val="273"/>
                        </w:trPr>
                        <w:tc>
                          <w:tcPr>
                            <w:tcW w:w="1304" w:type="dxa"/>
                            <w:vAlign w:val="center"/>
                          </w:tcPr>
                          <w:p w14:paraId="0FF3155A" w14:textId="55E82D51" w:rsidR="0092582C" w:rsidRDefault="0092582C" w:rsidP="006F3726">
                            <w:pPr>
                              <w:pStyle w:val="TableParagraph"/>
                              <w:spacing w:before="0"/>
                              <w:rPr>
                                <w:b/>
                                <w:sz w:val="20"/>
                              </w:rPr>
                            </w:pPr>
                            <w:r>
                              <w:rPr>
                                <w:b/>
                                <w:spacing w:val="-2"/>
                                <w:sz w:val="20"/>
                              </w:rPr>
                              <w:t>Model</w:t>
                            </w:r>
                          </w:p>
                        </w:tc>
                        <w:tc>
                          <w:tcPr>
                            <w:tcW w:w="965" w:type="dxa"/>
                            <w:vAlign w:val="center"/>
                          </w:tcPr>
                          <w:p w14:paraId="7B86D54A" w14:textId="77777777" w:rsidR="0092582C" w:rsidRDefault="0092582C" w:rsidP="006F3726">
                            <w:pPr>
                              <w:pStyle w:val="TableParagraph"/>
                              <w:spacing w:before="0"/>
                              <w:rPr>
                                <w:b/>
                                <w:sz w:val="20"/>
                              </w:rPr>
                            </w:pPr>
                            <w:r>
                              <w:rPr>
                                <w:b/>
                                <w:spacing w:val="-2"/>
                                <w:sz w:val="20"/>
                              </w:rPr>
                              <w:t>Accuracy</w:t>
                            </w:r>
                          </w:p>
                        </w:tc>
                        <w:tc>
                          <w:tcPr>
                            <w:tcW w:w="850" w:type="dxa"/>
                            <w:vAlign w:val="center"/>
                          </w:tcPr>
                          <w:p w14:paraId="7EB16F8A" w14:textId="77777777" w:rsidR="0092582C" w:rsidRDefault="0092582C" w:rsidP="006F3726">
                            <w:pPr>
                              <w:pStyle w:val="TableParagraph"/>
                              <w:spacing w:before="0"/>
                              <w:rPr>
                                <w:b/>
                                <w:sz w:val="20"/>
                              </w:rPr>
                            </w:pPr>
                            <w:r>
                              <w:rPr>
                                <w:b/>
                                <w:spacing w:val="-2"/>
                                <w:sz w:val="20"/>
                              </w:rPr>
                              <w:t>Precision</w:t>
                            </w:r>
                          </w:p>
                        </w:tc>
                        <w:tc>
                          <w:tcPr>
                            <w:tcW w:w="737" w:type="dxa"/>
                            <w:vAlign w:val="center"/>
                          </w:tcPr>
                          <w:p w14:paraId="7811047B" w14:textId="77777777" w:rsidR="0092582C" w:rsidRDefault="0092582C" w:rsidP="006F3726">
                            <w:pPr>
                              <w:pStyle w:val="TableParagraph"/>
                              <w:spacing w:before="0"/>
                              <w:rPr>
                                <w:b/>
                                <w:sz w:val="20"/>
                              </w:rPr>
                            </w:pPr>
                            <w:r>
                              <w:rPr>
                                <w:b/>
                                <w:spacing w:val="-2"/>
                                <w:sz w:val="20"/>
                              </w:rPr>
                              <w:t>Recall</w:t>
                            </w:r>
                          </w:p>
                        </w:tc>
                        <w:tc>
                          <w:tcPr>
                            <w:tcW w:w="850" w:type="dxa"/>
                            <w:vAlign w:val="center"/>
                          </w:tcPr>
                          <w:p w14:paraId="3FE5CC8F" w14:textId="77777777" w:rsidR="0092582C" w:rsidRDefault="0092582C" w:rsidP="006F3726">
                            <w:pPr>
                              <w:pStyle w:val="TableParagraph"/>
                              <w:spacing w:before="0"/>
                              <w:rPr>
                                <w:b/>
                                <w:sz w:val="20"/>
                              </w:rPr>
                            </w:pPr>
                            <w:r>
                              <w:rPr>
                                <w:b/>
                                <w:sz w:val="20"/>
                              </w:rPr>
                              <w:t>F1</w:t>
                            </w:r>
                            <w:r>
                              <w:rPr>
                                <w:b/>
                                <w:spacing w:val="-4"/>
                                <w:sz w:val="20"/>
                              </w:rPr>
                              <w:t xml:space="preserve"> </w:t>
                            </w:r>
                            <w:r>
                              <w:rPr>
                                <w:b/>
                                <w:spacing w:val="-2"/>
                                <w:sz w:val="20"/>
                              </w:rPr>
                              <w:t>Score</w:t>
                            </w:r>
                          </w:p>
                        </w:tc>
                      </w:tr>
                      <w:tr w:rsidR="0092582C" w14:paraId="4CB22007" w14:textId="77777777" w:rsidTr="006F3726">
                        <w:trPr>
                          <w:cantSplit/>
                          <w:trHeight w:val="275"/>
                        </w:trPr>
                        <w:tc>
                          <w:tcPr>
                            <w:tcW w:w="1304" w:type="dxa"/>
                            <w:vAlign w:val="center"/>
                          </w:tcPr>
                          <w:p w14:paraId="123DE48F" w14:textId="77777777" w:rsidR="0092582C" w:rsidRDefault="0092582C" w:rsidP="006F3726">
                            <w:pPr>
                              <w:pStyle w:val="TableParagraph"/>
                              <w:spacing w:before="0"/>
                              <w:rPr>
                                <w:b/>
                                <w:sz w:val="20"/>
                              </w:rPr>
                            </w:pPr>
                            <w:r>
                              <w:rPr>
                                <w:b/>
                                <w:spacing w:val="-2"/>
                                <w:sz w:val="20"/>
                              </w:rPr>
                              <w:t>MobileNetV2</w:t>
                            </w:r>
                          </w:p>
                        </w:tc>
                        <w:tc>
                          <w:tcPr>
                            <w:tcW w:w="965" w:type="dxa"/>
                            <w:vAlign w:val="center"/>
                          </w:tcPr>
                          <w:p w14:paraId="6B760F7F" w14:textId="77777777" w:rsidR="0092582C" w:rsidRDefault="0092582C" w:rsidP="006F3726">
                            <w:pPr>
                              <w:pStyle w:val="TableParagraph"/>
                              <w:spacing w:before="0"/>
                              <w:rPr>
                                <w:sz w:val="20"/>
                              </w:rPr>
                            </w:pPr>
                            <w:r>
                              <w:rPr>
                                <w:spacing w:val="-4"/>
                                <w:sz w:val="20"/>
                              </w:rPr>
                              <w:t>96.6</w:t>
                            </w:r>
                          </w:p>
                        </w:tc>
                        <w:tc>
                          <w:tcPr>
                            <w:tcW w:w="850" w:type="dxa"/>
                            <w:vAlign w:val="center"/>
                          </w:tcPr>
                          <w:p w14:paraId="2B3D7B44" w14:textId="77777777" w:rsidR="0092582C" w:rsidRDefault="0092582C" w:rsidP="006F3726">
                            <w:pPr>
                              <w:pStyle w:val="TableParagraph"/>
                              <w:spacing w:before="0"/>
                              <w:rPr>
                                <w:sz w:val="20"/>
                              </w:rPr>
                            </w:pPr>
                            <w:r>
                              <w:rPr>
                                <w:spacing w:val="-2"/>
                                <w:sz w:val="20"/>
                              </w:rPr>
                              <w:t>96.55</w:t>
                            </w:r>
                          </w:p>
                        </w:tc>
                        <w:tc>
                          <w:tcPr>
                            <w:tcW w:w="737" w:type="dxa"/>
                            <w:vAlign w:val="center"/>
                          </w:tcPr>
                          <w:p w14:paraId="70AEAA8E" w14:textId="77777777" w:rsidR="0092582C" w:rsidRDefault="0092582C" w:rsidP="006F3726">
                            <w:pPr>
                              <w:pStyle w:val="TableParagraph"/>
                              <w:spacing w:before="0"/>
                              <w:rPr>
                                <w:sz w:val="20"/>
                              </w:rPr>
                            </w:pPr>
                            <w:r>
                              <w:rPr>
                                <w:spacing w:val="-2"/>
                                <w:sz w:val="20"/>
                              </w:rPr>
                              <w:t>96.59</w:t>
                            </w:r>
                          </w:p>
                        </w:tc>
                        <w:tc>
                          <w:tcPr>
                            <w:tcW w:w="850" w:type="dxa"/>
                            <w:vAlign w:val="center"/>
                          </w:tcPr>
                          <w:p w14:paraId="77D1F508" w14:textId="77777777" w:rsidR="0092582C" w:rsidRDefault="0092582C" w:rsidP="006F3726">
                            <w:pPr>
                              <w:pStyle w:val="TableParagraph"/>
                              <w:spacing w:before="0"/>
                              <w:rPr>
                                <w:sz w:val="20"/>
                              </w:rPr>
                            </w:pPr>
                            <w:r>
                              <w:rPr>
                                <w:spacing w:val="-2"/>
                                <w:sz w:val="20"/>
                              </w:rPr>
                              <w:t>96.57</w:t>
                            </w:r>
                          </w:p>
                        </w:tc>
                      </w:tr>
                      <w:tr w:rsidR="0092582C" w14:paraId="44C9F87E" w14:textId="77777777" w:rsidTr="006F3726">
                        <w:trPr>
                          <w:cantSplit/>
                          <w:trHeight w:val="273"/>
                        </w:trPr>
                        <w:tc>
                          <w:tcPr>
                            <w:tcW w:w="1304" w:type="dxa"/>
                            <w:vAlign w:val="center"/>
                          </w:tcPr>
                          <w:p w14:paraId="68838A93" w14:textId="77777777" w:rsidR="0092582C" w:rsidRDefault="0092582C" w:rsidP="006F3726">
                            <w:pPr>
                              <w:pStyle w:val="TableParagraph"/>
                              <w:spacing w:before="0"/>
                              <w:rPr>
                                <w:b/>
                                <w:sz w:val="20"/>
                              </w:rPr>
                            </w:pPr>
                            <w:r>
                              <w:rPr>
                                <w:b/>
                                <w:spacing w:val="-2"/>
                                <w:sz w:val="20"/>
                              </w:rPr>
                              <w:t>ResNet50</w:t>
                            </w:r>
                          </w:p>
                        </w:tc>
                        <w:tc>
                          <w:tcPr>
                            <w:tcW w:w="965" w:type="dxa"/>
                            <w:vAlign w:val="center"/>
                          </w:tcPr>
                          <w:p w14:paraId="19682809" w14:textId="77777777" w:rsidR="0092582C" w:rsidRDefault="0092582C" w:rsidP="006F3726">
                            <w:pPr>
                              <w:pStyle w:val="TableParagraph"/>
                              <w:spacing w:before="0"/>
                              <w:rPr>
                                <w:sz w:val="20"/>
                              </w:rPr>
                            </w:pPr>
                            <w:r>
                              <w:rPr>
                                <w:spacing w:val="-2"/>
                                <w:sz w:val="20"/>
                              </w:rPr>
                              <w:t>95.00</w:t>
                            </w:r>
                          </w:p>
                        </w:tc>
                        <w:tc>
                          <w:tcPr>
                            <w:tcW w:w="850" w:type="dxa"/>
                            <w:vAlign w:val="center"/>
                          </w:tcPr>
                          <w:p w14:paraId="4BD493B2" w14:textId="77777777" w:rsidR="0092582C" w:rsidRDefault="0092582C" w:rsidP="006F3726">
                            <w:pPr>
                              <w:pStyle w:val="TableParagraph"/>
                              <w:spacing w:before="0"/>
                              <w:rPr>
                                <w:sz w:val="20"/>
                              </w:rPr>
                            </w:pPr>
                            <w:r>
                              <w:rPr>
                                <w:spacing w:val="-2"/>
                                <w:sz w:val="20"/>
                              </w:rPr>
                              <w:t>87.94</w:t>
                            </w:r>
                          </w:p>
                        </w:tc>
                        <w:tc>
                          <w:tcPr>
                            <w:tcW w:w="737" w:type="dxa"/>
                            <w:vAlign w:val="center"/>
                          </w:tcPr>
                          <w:p w14:paraId="3532F6DF" w14:textId="77777777" w:rsidR="0092582C" w:rsidRDefault="0092582C" w:rsidP="006F3726">
                            <w:pPr>
                              <w:pStyle w:val="TableParagraph"/>
                              <w:spacing w:before="0"/>
                              <w:rPr>
                                <w:sz w:val="20"/>
                              </w:rPr>
                            </w:pPr>
                            <w:r>
                              <w:rPr>
                                <w:spacing w:val="-2"/>
                                <w:sz w:val="20"/>
                              </w:rPr>
                              <w:t>87.98</w:t>
                            </w:r>
                          </w:p>
                        </w:tc>
                        <w:tc>
                          <w:tcPr>
                            <w:tcW w:w="850" w:type="dxa"/>
                            <w:vAlign w:val="center"/>
                          </w:tcPr>
                          <w:p w14:paraId="7F358F5E" w14:textId="77777777" w:rsidR="0092582C" w:rsidRDefault="0092582C" w:rsidP="006F3726">
                            <w:pPr>
                              <w:pStyle w:val="TableParagraph"/>
                              <w:spacing w:before="0"/>
                              <w:rPr>
                                <w:sz w:val="20"/>
                              </w:rPr>
                            </w:pPr>
                            <w:r>
                              <w:rPr>
                                <w:spacing w:val="-2"/>
                                <w:sz w:val="20"/>
                              </w:rPr>
                              <w:t>87.96</w:t>
                            </w:r>
                          </w:p>
                        </w:tc>
                      </w:tr>
                      <w:tr w:rsidR="0092582C" w14:paraId="0278B519" w14:textId="77777777" w:rsidTr="006F3726">
                        <w:trPr>
                          <w:cantSplit/>
                          <w:trHeight w:val="275"/>
                        </w:trPr>
                        <w:tc>
                          <w:tcPr>
                            <w:tcW w:w="1304" w:type="dxa"/>
                            <w:vAlign w:val="center"/>
                          </w:tcPr>
                          <w:p w14:paraId="134ED09E" w14:textId="77777777" w:rsidR="0092582C" w:rsidRDefault="0092582C" w:rsidP="006F3726">
                            <w:pPr>
                              <w:pStyle w:val="TableParagraph"/>
                              <w:spacing w:before="0"/>
                              <w:rPr>
                                <w:b/>
                                <w:sz w:val="20"/>
                              </w:rPr>
                            </w:pPr>
                            <w:r>
                              <w:rPr>
                                <w:b/>
                                <w:spacing w:val="-2"/>
                                <w:sz w:val="20"/>
                              </w:rPr>
                              <w:t>VGG16</w:t>
                            </w:r>
                          </w:p>
                        </w:tc>
                        <w:tc>
                          <w:tcPr>
                            <w:tcW w:w="965" w:type="dxa"/>
                            <w:vAlign w:val="center"/>
                          </w:tcPr>
                          <w:p w14:paraId="51A604E1" w14:textId="77777777" w:rsidR="0092582C" w:rsidRDefault="0092582C" w:rsidP="006F3726">
                            <w:pPr>
                              <w:pStyle w:val="TableParagraph"/>
                              <w:spacing w:before="0"/>
                              <w:rPr>
                                <w:sz w:val="20"/>
                              </w:rPr>
                            </w:pPr>
                            <w:r>
                              <w:rPr>
                                <w:spacing w:val="-2"/>
                                <w:sz w:val="20"/>
                              </w:rPr>
                              <w:t>88.00</w:t>
                            </w:r>
                          </w:p>
                        </w:tc>
                        <w:tc>
                          <w:tcPr>
                            <w:tcW w:w="850" w:type="dxa"/>
                            <w:vAlign w:val="center"/>
                          </w:tcPr>
                          <w:p w14:paraId="69161084" w14:textId="77777777" w:rsidR="0092582C" w:rsidRDefault="0092582C" w:rsidP="006F3726">
                            <w:pPr>
                              <w:pStyle w:val="TableParagraph"/>
                              <w:spacing w:before="0"/>
                              <w:rPr>
                                <w:sz w:val="20"/>
                              </w:rPr>
                            </w:pPr>
                            <w:r>
                              <w:rPr>
                                <w:spacing w:val="-2"/>
                                <w:sz w:val="20"/>
                              </w:rPr>
                              <w:t>94.98</w:t>
                            </w:r>
                          </w:p>
                        </w:tc>
                        <w:tc>
                          <w:tcPr>
                            <w:tcW w:w="737" w:type="dxa"/>
                            <w:vAlign w:val="center"/>
                          </w:tcPr>
                          <w:p w14:paraId="0E847D8F" w14:textId="77777777" w:rsidR="0092582C" w:rsidRDefault="0092582C" w:rsidP="006F3726">
                            <w:pPr>
                              <w:pStyle w:val="TableParagraph"/>
                              <w:spacing w:before="0"/>
                              <w:rPr>
                                <w:sz w:val="20"/>
                              </w:rPr>
                            </w:pPr>
                            <w:r>
                              <w:rPr>
                                <w:spacing w:val="-2"/>
                                <w:sz w:val="20"/>
                              </w:rPr>
                              <w:t>94.99</w:t>
                            </w:r>
                          </w:p>
                        </w:tc>
                        <w:tc>
                          <w:tcPr>
                            <w:tcW w:w="850" w:type="dxa"/>
                            <w:vAlign w:val="center"/>
                          </w:tcPr>
                          <w:p w14:paraId="0BD1961E" w14:textId="77777777" w:rsidR="0092582C" w:rsidRDefault="0092582C" w:rsidP="006F3726">
                            <w:pPr>
                              <w:pStyle w:val="TableParagraph"/>
                              <w:spacing w:before="0"/>
                              <w:rPr>
                                <w:sz w:val="20"/>
                              </w:rPr>
                            </w:pPr>
                            <w:r>
                              <w:rPr>
                                <w:spacing w:val="-2"/>
                                <w:sz w:val="20"/>
                              </w:rPr>
                              <w:t>94.98</w:t>
                            </w:r>
                          </w:p>
                        </w:tc>
                      </w:tr>
                    </w:tbl>
                    <w:p w14:paraId="6BC83C66" w14:textId="2F63F078" w:rsidR="0092582C" w:rsidRDefault="0092582C" w:rsidP="006F3726">
                      <w:pPr>
                        <w:ind w:left="-142"/>
                      </w:pPr>
                    </w:p>
                  </w:txbxContent>
                </v:textbox>
                <w10:wrap type="topAndBottom" anchorx="margin" anchory="page"/>
              </v:shape>
            </w:pict>
          </mc:Fallback>
        </mc:AlternateContent>
      </w:r>
      <w:r w:rsidR="006F3726" w:rsidRPr="009F4E33">
        <mc:AlternateContent>
          <mc:Choice Requires="wps">
            <w:drawing>
              <wp:anchor distT="45720" distB="45720" distL="114300" distR="114300" simplePos="0" relativeHeight="251655168" behindDoc="0" locked="0" layoutInCell="1" allowOverlap="0" wp14:anchorId="79145795" wp14:editId="7C673A14">
                <wp:simplePos x="0" y="0"/>
                <wp:positionH relativeFrom="margin">
                  <wp:align>center</wp:align>
                </wp:positionH>
                <wp:positionV relativeFrom="margin">
                  <wp:align>top</wp:align>
                </wp:positionV>
                <wp:extent cx="6612890" cy="1574165"/>
                <wp:effectExtent l="0" t="0" r="0" b="6985"/>
                <wp:wrapSquare wrapText="bothSides"/>
                <wp:docPr id="1471979813" name="tabl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1574358"/>
                        </a:xfrm>
                        <a:prstGeom prst="rect">
                          <a:avLst/>
                        </a:prstGeom>
                        <a:solidFill>
                          <a:srgbClr val="FFFFFF"/>
                        </a:solidFill>
                        <a:ln w="9525">
                          <a:noFill/>
                          <a:miter lim="800000"/>
                          <a:headEnd/>
                          <a:tailEnd/>
                        </a:ln>
                      </wps:spPr>
                      <wps:txbx>
                        <w:txbxContent>
                          <w:p w14:paraId="210BE884" w14:textId="65D13C06" w:rsidR="0092582C" w:rsidRDefault="000B3925" w:rsidP="000B3925">
                            <w:pPr>
                              <w:pStyle w:val="ETASRtablehead"/>
                              <w:numPr>
                                <w:ilvl w:val="0"/>
                                <w:numId w:val="0"/>
                              </w:numPr>
                              <w:ind w:left="360"/>
                            </w:pPr>
                            <w:r>
                              <w:t xml:space="preserve">TABLE III. </w:t>
                            </w:r>
                            <w:r w:rsidR="0092582C">
                              <w:t xml:space="preserve">Training and validation accuracy/loss for </w:t>
                            </w:r>
                            <w:r w:rsidR="00872653">
                              <w:t>VGG16</w:t>
                            </w:r>
                          </w:p>
                          <w:tbl>
                            <w:tblPr>
                              <w:tblOverlap w:val="neve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620" w:firstRow="1" w:lastRow="0" w:firstColumn="0" w:lastColumn="0" w:noHBand="1" w:noVBand="1"/>
                            </w:tblPr>
                            <w:tblGrid>
                              <w:gridCol w:w="771"/>
                              <w:gridCol w:w="1531"/>
                              <w:gridCol w:w="1531"/>
                              <w:gridCol w:w="1531"/>
                              <w:gridCol w:w="1531"/>
                              <w:gridCol w:w="1531"/>
                              <w:gridCol w:w="1531"/>
                            </w:tblGrid>
                            <w:tr w:rsidR="0092582C" w:rsidRPr="00046CC6" w14:paraId="49383B1F" w14:textId="77777777" w:rsidTr="009F4E33">
                              <w:trPr>
                                <w:trHeight w:val="397"/>
                                <w:jc w:val="center"/>
                              </w:trPr>
                              <w:tc>
                                <w:tcPr>
                                  <w:tcW w:w="771" w:type="dxa"/>
                                  <w:shd w:val="clear" w:color="auto" w:fill="auto"/>
                                  <w:vAlign w:val="center"/>
                                  <w:hideMark/>
                                </w:tcPr>
                                <w:p w14:paraId="60E3E0CD"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Epoch</w:t>
                                  </w:r>
                                </w:p>
                              </w:tc>
                              <w:tc>
                                <w:tcPr>
                                  <w:tcW w:w="1531" w:type="dxa"/>
                                  <w:shd w:val="clear" w:color="auto" w:fill="auto"/>
                                  <w:vAlign w:val="center"/>
                                  <w:hideMark/>
                                </w:tcPr>
                                <w:p w14:paraId="2133F1F0"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Time Elapsed (hh:mm:ss)</w:t>
                                  </w:r>
                                </w:p>
                              </w:tc>
                              <w:tc>
                                <w:tcPr>
                                  <w:tcW w:w="1531" w:type="dxa"/>
                                  <w:shd w:val="clear" w:color="auto" w:fill="auto"/>
                                  <w:vAlign w:val="center"/>
                                  <w:hideMark/>
                                </w:tcPr>
                                <w:p w14:paraId="60D55961"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Efficiency</w:t>
                                  </w:r>
                                </w:p>
                              </w:tc>
                              <w:tc>
                                <w:tcPr>
                                  <w:tcW w:w="1531" w:type="dxa"/>
                                  <w:shd w:val="clear" w:color="auto" w:fill="auto"/>
                                  <w:vAlign w:val="center"/>
                                  <w:hideMark/>
                                </w:tcPr>
                                <w:p w14:paraId="73D2CC3B"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Loss</w:t>
                                  </w:r>
                                </w:p>
                              </w:tc>
                              <w:tc>
                                <w:tcPr>
                                  <w:tcW w:w="1531" w:type="dxa"/>
                                  <w:shd w:val="clear" w:color="auto" w:fill="auto"/>
                                  <w:vAlign w:val="center"/>
                                  <w:hideMark/>
                                </w:tcPr>
                                <w:p w14:paraId="78F1E625"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Efficiency</w:t>
                                  </w:r>
                                </w:p>
                              </w:tc>
                              <w:tc>
                                <w:tcPr>
                                  <w:tcW w:w="1531" w:type="dxa"/>
                                  <w:shd w:val="clear" w:color="auto" w:fill="auto"/>
                                  <w:vAlign w:val="center"/>
                                  <w:hideMark/>
                                </w:tcPr>
                                <w:p w14:paraId="73171D3D"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Loss</w:t>
                                  </w:r>
                                </w:p>
                              </w:tc>
                              <w:tc>
                                <w:tcPr>
                                  <w:tcW w:w="1531" w:type="dxa"/>
                                  <w:shd w:val="clear" w:color="auto" w:fill="auto"/>
                                  <w:vAlign w:val="center"/>
                                  <w:hideMark/>
                                </w:tcPr>
                                <w:p w14:paraId="58C99A7B"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Base Learning Rate</w:t>
                                  </w:r>
                                </w:p>
                              </w:tc>
                            </w:tr>
                            <w:tr w:rsidR="00112A30" w:rsidRPr="00046CC6" w14:paraId="4145E813" w14:textId="77777777" w:rsidTr="00EE2C5A">
                              <w:trPr>
                                <w:trHeight w:val="170"/>
                                <w:jc w:val="center"/>
                              </w:trPr>
                              <w:tc>
                                <w:tcPr>
                                  <w:tcW w:w="771" w:type="dxa"/>
                                  <w:shd w:val="clear" w:color="auto" w:fill="auto"/>
                                  <w:vAlign w:val="center"/>
                                  <w:hideMark/>
                                </w:tcPr>
                                <w:p w14:paraId="0D40F752" w14:textId="7AE9609A" w:rsidR="00112A30" w:rsidRPr="00046CC6" w:rsidRDefault="00112A30" w:rsidP="000B2A9A">
                                  <w:pPr>
                                    <w:pStyle w:val="ETASRbodytext"/>
                                    <w:spacing w:after="0"/>
                                    <w:ind w:hanging="41"/>
                                    <w:jc w:val="center"/>
                                    <w:rPr>
                                      <w:lang w:val="en-IN" w:eastAsia="en-IN"/>
                                    </w:rPr>
                                  </w:pPr>
                                  <w:r w:rsidRPr="00046CC6">
                                    <w:rPr>
                                      <w:lang w:val="en-IN" w:eastAsia="en-IN"/>
                                    </w:rPr>
                                    <w:t>1</w:t>
                                  </w:r>
                                </w:p>
                              </w:tc>
                              <w:tc>
                                <w:tcPr>
                                  <w:tcW w:w="1531" w:type="dxa"/>
                                  <w:shd w:val="clear" w:color="auto" w:fill="auto"/>
                                  <w:hideMark/>
                                </w:tcPr>
                                <w:p w14:paraId="105CBD37" w14:textId="406A3A4E" w:rsidR="00112A30" w:rsidRPr="00046CC6" w:rsidRDefault="00112A30" w:rsidP="000B2A9A">
                                  <w:pPr>
                                    <w:pStyle w:val="ETASRbodytext"/>
                                    <w:spacing w:after="0"/>
                                    <w:ind w:hanging="41"/>
                                    <w:jc w:val="center"/>
                                    <w:rPr>
                                      <w:lang w:val="en-IN" w:eastAsia="en-IN"/>
                                    </w:rPr>
                                  </w:pPr>
                                  <w:r>
                                    <w:rPr>
                                      <w:spacing w:val="-2"/>
                                    </w:rPr>
                                    <w:t>01:35:00</w:t>
                                  </w:r>
                                </w:p>
                              </w:tc>
                              <w:tc>
                                <w:tcPr>
                                  <w:tcW w:w="1531" w:type="dxa"/>
                                  <w:shd w:val="clear" w:color="auto" w:fill="auto"/>
                                  <w:hideMark/>
                                </w:tcPr>
                                <w:p w14:paraId="50D391D7" w14:textId="5F59C902" w:rsidR="00112A30" w:rsidRPr="00046CC6" w:rsidRDefault="00112A30" w:rsidP="000B2A9A">
                                  <w:pPr>
                                    <w:pStyle w:val="ETASRbodytext"/>
                                    <w:spacing w:after="0"/>
                                    <w:ind w:hanging="41"/>
                                    <w:jc w:val="center"/>
                                    <w:rPr>
                                      <w:lang w:val="en-IN" w:eastAsia="en-IN"/>
                                    </w:rPr>
                                  </w:pPr>
                                  <w:r>
                                    <w:rPr>
                                      <w:spacing w:val="-2"/>
                                    </w:rPr>
                                    <w:t>0.6004322</w:t>
                                  </w:r>
                                </w:p>
                              </w:tc>
                              <w:tc>
                                <w:tcPr>
                                  <w:tcW w:w="1531" w:type="dxa"/>
                                  <w:shd w:val="clear" w:color="auto" w:fill="auto"/>
                                  <w:hideMark/>
                                </w:tcPr>
                                <w:p w14:paraId="5F8EBB0C" w14:textId="01937E4A" w:rsidR="00112A30" w:rsidRPr="00046CC6" w:rsidRDefault="00112A30" w:rsidP="000B2A9A">
                                  <w:pPr>
                                    <w:pStyle w:val="ETASRbodytext"/>
                                    <w:spacing w:after="0"/>
                                    <w:ind w:hanging="41"/>
                                    <w:jc w:val="center"/>
                                    <w:rPr>
                                      <w:lang w:val="en-IN" w:eastAsia="en-IN"/>
                                    </w:rPr>
                                  </w:pPr>
                                  <w:r>
                                    <w:rPr>
                                      <w:spacing w:val="-2"/>
                                    </w:rPr>
                                    <w:t>0.450872</w:t>
                                  </w:r>
                                </w:p>
                              </w:tc>
                              <w:tc>
                                <w:tcPr>
                                  <w:tcW w:w="1531" w:type="dxa"/>
                                  <w:shd w:val="clear" w:color="auto" w:fill="auto"/>
                                  <w:hideMark/>
                                </w:tcPr>
                                <w:p w14:paraId="01AAA251" w14:textId="1E5B01EA" w:rsidR="00112A30" w:rsidRPr="00046CC6" w:rsidRDefault="00112A30" w:rsidP="000B2A9A">
                                  <w:pPr>
                                    <w:pStyle w:val="ETASRbodytext"/>
                                    <w:spacing w:after="0"/>
                                    <w:ind w:hanging="41"/>
                                    <w:jc w:val="center"/>
                                    <w:rPr>
                                      <w:lang w:val="en-IN" w:eastAsia="en-IN"/>
                                    </w:rPr>
                                  </w:pPr>
                                  <w:r>
                                    <w:rPr>
                                      <w:spacing w:val="-2"/>
                                    </w:rPr>
                                    <w:t>0.4209876</w:t>
                                  </w:r>
                                </w:p>
                              </w:tc>
                              <w:tc>
                                <w:tcPr>
                                  <w:tcW w:w="1531" w:type="dxa"/>
                                  <w:shd w:val="clear" w:color="auto" w:fill="auto"/>
                                  <w:hideMark/>
                                </w:tcPr>
                                <w:p w14:paraId="0A21A092" w14:textId="5A8F67F1" w:rsidR="00112A30" w:rsidRPr="00046CC6" w:rsidRDefault="00112A30" w:rsidP="000B2A9A">
                                  <w:pPr>
                                    <w:pStyle w:val="ETASRbodytext"/>
                                    <w:spacing w:after="0"/>
                                    <w:ind w:hanging="41"/>
                                    <w:jc w:val="center"/>
                                    <w:rPr>
                                      <w:lang w:val="en-IN" w:eastAsia="en-IN"/>
                                    </w:rPr>
                                  </w:pPr>
                                  <w:r>
                                    <w:rPr>
                                      <w:spacing w:val="-2"/>
                                    </w:rPr>
                                    <w:t>0.310785</w:t>
                                  </w:r>
                                </w:p>
                              </w:tc>
                              <w:tc>
                                <w:tcPr>
                                  <w:tcW w:w="1531" w:type="dxa"/>
                                  <w:shd w:val="clear" w:color="auto" w:fill="auto"/>
                                  <w:hideMark/>
                                </w:tcPr>
                                <w:p w14:paraId="4719BBC9" w14:textId="13EBCFA0"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7004699B" w14:textId="77777777" w:rsidTr="00EE2C5A">
                              <w:trPr>
                                <w:trHeight w:val="170"/>
                                <w:jc w:val="center"/>
                              </w:trPr>
                              <w:tc>
                                <w:tcPr>
                                  <w:tcW w:w="771" w:type="dxa"/>
                                  <w:shd w:val="clear" w:color="auto" w:fill="auto"/>
                                  <w:vAlign w:val="center"/>
                                  <w:hideMark/>
                                </w:tcPr>
                                <w:p w14:paraId="31E4F832" w14:textId="15EF47B0" w:rsidR="00112A30" w:rsidRPr="00046CC6" w:rsidRDefault="00112A30" w:rsidP="000B2A9A">
                                  <w:pPr>
                                    <w:pStyle w:val="ETASRbodytext"/>
                                    <w:spacing w:after="0"/>
                                    <w:ind w:hanging="41"/>
                                    <w:jc w:val="center"/>
                                    <w:rPr>
                                      <w:lang w:val="en-IN" w:eastAsia="en-IN"/>
                                    </w:rPr>
                                  </w:pPr>
                                  <w:r w:rsidRPr="00046CC6">
                                    <w:rPr>
                                      <w:lang w:val="en-IN" w:eastAsia="en-IN"/>
                                    </w:rPr>
                                    <w:t>10</w:t>
                                  </w:r>
                                </w:p>
                              </w:tc>
                              <w:tc>
                                <w:tcPr>
                                  <w:tcW w:w="1531" w:type="dxa"/>
                                  <w:shd w:val="clear" w:color="auto" w:fill="auto"/>
                                  <w:hideMark/>
                                </w:tcPr>
                                <w:p w14:paraId="38126118" w14:textId="227AEB5E" w:rsidR="00112A30" w:rsidRPr="00046CC6" w:rsidRDefault="00112A30" w:rsidP="000B2A9A">
                                  <w:pPr>
                                    <w:pStyle w:val="ETASRbodytext"/>
                                    <w:spacing w:after="0"/>
                                    <w:ind w:hanging="41"/>
                                    <w:jc w:val="center"/>
                                    <w:rPr>
                                      <w:lang w:val="en-IN" w:eastAsia="en-IN"/>
                                    </w:rPr>
                                  </w:pPr>
                                  <w:r>
                                    <w:rPr>
                                      <w:spacing w:val="-2"/>
                                    </w:rPr>
                                    <w:t>01:32:20</w:t>
                                  </w:r>
                                </w:p>
                              </w:tc>
                              <w:tc>
                                <w:tcPr>
                                  <w:tcW w:w="1531" w:type="dxa"/>
                                  <w:shd w:val="clear" w:color="auto" w:fill="auto"/>
                                  <w:hideMark/>
                                </w:tcPr>
                                <w:p w14:paraId="3423A1C6" w14:textId="154CCD13" w:rsidR="00112A30" w:rsidRPr="00046CC6" w:rsidRDefault="00112A30" w:rsidP="000B2A9A">
                                  <w:pPr>
                                    <w:pStyle w:val="ETASRbodytext"/>
                                    <w:spacing w:after="0"/>
                                    <w:ind w:hanging="41"/>
                                    <w:jc w:val="center"/>
                                    <w:rPr>
                                      <w:lang w:val="en-IN" w:eastAsia="en-IN"/>
                                    </w:rPr>
                                  </w:pPr>
                                  <w:r>
                                    <w:rPr>
                                      <w:spacing w:val="-2"/>
                                    </w:rPr>
                                    <w:t>0.7308942</w:t>
                                  </w:r>
                                </w:p>
                              </w:tc>
                              <w:tc>
                                <w:tcPr>
                                  <w:tcW w:w="1531" w:type="dxa"/>
                                  <w:shd w:val="clear" w:color="auto" w:fill="auto"/>
                                  <w:hideMark/>
                                </w:tcPr>
                                <w:p w14:paraId="5601EA6A" w14:textId="207F5145" w:rsidR="00112A30" w:rsidRPr="00046CC6" w:rsidRDefault="00112A30" w:rsidP="000B2A9A">
                                  <w:pPr>
                                    <w:pStyle w:val="ETASRbodytext"/>
                                    <w:spacing w:after="0"/>
                                    <w:ind w:hanging="41"/>
                                    <w:jc w:val="center"/>
                                    <w:rPr>
                                      <w:lang w:val="en-IN" w:eastAsia="en-IN"/>
                                    </w:rPr>
                                  </w:pPr>
                                  <w:r>
                                    <w:rPr>
                                      <w:spacing w:val="-2"/>
                                    </w:rPr>
                                    <w:t>0.920756</w:t>
                                  </w:r>
                                </w:p>
                              </w:tc>
                              <w:tc>
                                <w:tcPr>
                                  <w:tcW w:w="1531" w:type="dxa"/>
                                  <w:shd w:val="clear" w:color="auto" w:fill="auto"/>
                                  <w:hideMark/>
                                </w:tcPr>
                                <w:p w14:paraId="228ADB45" w14:textId="54B0A843" w:rsidR="00112A30" w:rsidRPr="00046CC6" w:rsidRDefault="00112A30" w:rsidP="000B2A9A">
                                  <w:pPr>
                                    <w:pStyle w:val="ETASRbodytext"/>
                                    <w:spacing w:after="0"/>
                                    <w:ind w:hanging="41"/>
                                    <w:jc w:val="center"/>
                                    <w:rPr>
                                      <w:lang w:val="en-IN" w:eastAsia="en-IN"/>
                                    </w:rPr>
                                  </w:pPr>
                                  <w:r>
                                    <w:rPr>
                                      <w:spacing w:val="-2"/>
                                    </w:rPr>
                                    <w:t>0.7402317</w:t>
                                  </w:r>
                                </w:p>
                              </w:tc>
                              <w:tc>
                                <w:tcPr>
                                  <w:tcW w:w="1531" w:type="dxa"/>
                                  <w:shd w:val="clear" w:color="auto" w:fill="auto"/>
                                  <w:hideMark/>
                                </w:tcPr>
                                <w:p w14:paraId="440ABC16" w14:textId="1F200289" w:rsidR="00112A30" w:rsidRPr="00046CC6" w:rsidRDefault="00112A30" w:rsidP="000B2A9A">
                                  <w:pPr>
                                    <w:pStyle w:val="ETASRbodytext"/>
                                    <w:spacing w:after="0"/>
                                    <w:ind w:hanging="41"/>
                                    <w:jc w:val="center"/>
                                    <w:rPr>
                                      <w:lang w:val="en-IN" w:eastAsia="en-IN"/>
                                    </w:rPr>
                                  </w:pPr>
                                  <w:r>
                                    <w:rPr>
                                      <w:spacing w:val="-2"/>
                                    </w:rPr>
                                    <w:t>1.900654</w:t>
                                  </w:r>
                                </w:p>
                              </w:tc>
                              <w:tc>
                                <w:tcPr>
                                  <w:tcW w:w="1531" w:type="dxa"/>
                                  <w:shd w:val="clear" w:color="auto" w:fill="auto"/>
                                  <w:hideMark/>
                                </w:tcPr>
                                <w:p w14:paraId="6ADE5F8C" w14:textId="75EAB385"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4D54DA96" w14:textId="77777777" w:rsidTr="00EE2C5A">
                              <w:trPr>
                                <w:trHeight w:val="170"/>
                                <w:jc w:val="center"/>
                              </w:trPr>
                              <w:tc>
                                <w:tcPr>
                                  <w:tcW w:w="771" w:type="dxa"/>
                                  <w:shd w:val="clear" w:color="auto" w:fill="auto"/>
                                  <w:vAlign w:val="center"/>
                                  <w:hideMark/>
                                </w:tcPr>
                                <w:p w14:paraId="745440F0" w14:textId="3FF0170D" w:rsidR="00112A30" w:rsidRPr="00046CC6" w:rsidRDefault="00112A30" w:rsidP="000B2A9A">
                                  <w:pPr>
                                    <w:pStyle w:val="ETASRbodytext"/>
                                    <w:spacing w:after="0"/>
                                    <w:ind w:hanging="41"/>
                                    <w:jc w:val="center"/>
                                    <w:rPr>
                                      <w:lang w:val="en-IN" w:eastAsia="en-IN"/>
                                    </w:rPr>
                                  </w:pPr>
                                  <w:r w:rsidRPr="00046CC6">
                                    <w:rPr>
                                      <w:lang w:val="en-IN" w:eastAsia="en-IN"/>
                                    </w:rPr>
                                    <w:t>20</w:t>
                                  </w:r>
                                </w:p>
                              </w:tc>
                              <w:tc>
                                <w:tcPr>
                                  <w:tcW w:w="1531" w:type="dxa"/>
                                  <w:shd w:val="clear" w:color="auto" w:fill="auto"/>
                                  <w:hideMark/>
                                </w:tcPr>
                                <w:p w14:paraId="5F4C2B1A" w14:textId="3C03169E" w:rsidR="00112A30" w:rsidRPr="00046CC6" w:rsidRDefault="00112A30" w:rsidP="000B2A9A">
                                  <w:pPr>
                                    <w:pStyle w:val="ETASRbodytext"/>
                                    <w:spacing w:after="0"/>
                                    <w:ind w:hanging="41"/>
                                    <w:jc w:val="center"/>
                                    <w:rPr>
                                      <w:lang w:val="en-IN" w:eastAsia="en-IN"/>
                                    </w:rPr>
                                  </w:pPr>
                                  <w:r>
                                    <w:rPr>
                                      <w:spacing w:val="-2"/>
                                    </w:rPr>
                                    <w:t>01:33:10</w:t>
                                  </w:r>
                                </w:p>
                              </w:tc>
                              <w:tc>
                                <w:tcPr>
                                  <w:tcW w:w="1531" w:type="dxa"/>
                                  <w:shd w:val="clear" w:color="auto" w:fill="auto"/>
                                  <w:hideMark/>
                                </w:tcPr>
                                <w:p w14:paraId="081E5E4A" w14:textId="347F3648" w:rsidR="00112A30" w:rsidRPr="00046CC6" w:rsidRDefault="00112A30" w:rsidP="000B2A9A">
                                  <w:pPr>
                                    <w:pStyle w:val="ETASRbodytext"/>
                                    <w:spacing w:after="0"/>
                                    <w:ind w:hanging="41"/>
                                    <w:jc w:val="center"/>
                                    <w:rPr>
                                      <w:lang w:val="en-IN" w:eastAsia="en-IN"/>
                                    </w:rPr>
                                  </w:pPr>
                                  <w:r>
                                    <w:rPr>
                                      <w:spacing w:val="-2"/>
                                    </w:rPr>
                                    <w:t>0.7856123</w:t>
                                  </w:r>
                                </w:p>
                              </w:tc>
                              <w:tc>
                                <w:tcPr>
                                  <w:tcW w:w="1531" w:type="dxa"/>
                                  <w:shd w:val="clear" w:color="auto" w:fill="auto"/>
                                  <w:hideMark/>
                                </w:tcPr>
                                <w:p w14:paraId="1013E832" w14:textId="5D5997BF" w:rsidR="00112A30" w:rsidRPr="00046CC6" w:rsidRDefault="00112A30" w:rsidP="000B2A9A">
                                  <w:pPr>
                                    <w:pStyle w:val="ETASRbodytext"/>
                                    <w:spacing w:after="0"/>
                                    <w:ind w:hanging="41"/>
                                    <w:jc w:val="center"/>
                                    <w:rPr>
                                      <w:lang w:val="en-IN" w:eastAsia="en-IN"/>
                                    </w:rPr>
                                  </w:pPr>
                                  <w:r>
                                    <w:rPr>
                                      <w:spacing w:val="-2"/>
                                    </w:rPr>
                                    <w:t>0.835478</w:t>
                                  </w:r>
                                </w:p>
                              </w:tc>
                              <w:tc>
                                <w:tcPr>
                                  <w:tcW w:w="1531" w:type="dxa"/>
                                  <w:shd w:val="clear" w:color="auto" w:fill="auto"/>
                                  <w:hideMark/>
                                </w:tcPr>
                                <w:p w14:paraId="66BF7930" w14:textId="39428E81" w:rsidR="00112A30" w:rsidRPr="00046CC6" w:rsidRDefault="00112A30" w:rsidP="000B2A9A">
                                  <w:pPr>
                                    <w:pStyle w:val="ETASRbodytext"/>
                                    <w:spacing w:after="0"/>
                                    <w:ind w:hanging="41"/>
                                    <w:jc w:val="center"/>
                                    <w:rPr>
                                      <w:lang w:val="en-IN" w:eastAsia="en-IN"/>
                                    </w:rPr>
                                  </w:pPr>
                                  <w:r>
                                    <w:rPr>
                                      <w:spacing w:val="-2"/>
                                    </w:rPr>
                                    <w:t>0.7806549</w:t>
                                  </w:r>
                                </w:p>
                              </w:tc>
                              <w:tc>
                                <w:tcPr>
                                  <w:tcW w:w="1531" w:type="dxa"/>
                                  <w:shd w:val="clear" w:color="auto" w:fill="auto"/>
                                  <w:hideMark/>
                                </w:tcPr>
                                <w:p w14:paraId="5A991B06" w14:textId="43826491" w:rsidR="00112A30" w:rsidRPr="00046CC6" w:rsidRDefault="00112A30" w:rsidP="000B2A9A">
                                  <w:pPr>
                                    <w:pStyle w:val="ETASRbodytext"/>
                                    <w:spacing w:after="0"/>
                                    <w:ind w:hanging="41"/>
                                    <w:jc w:val="center"/>
                                    <w:rPr>
                                      <w:lang w:val="en-IN" w:eastAsia="en-IN"/>
                                    </w:rPr>
                                  </w:pPr>
                                  <w:r>
                                    <w:rPr>
                                      <w:spacing w:val="-2"/>
                                    </w:rPr>
                                    <w:t>0.485612</w:t>
                                  </w:r>
                                </w:p>
                              </w:tc>
                              <w:tc>
                                <w:tcPr>
                                  <w:tcW w:w="1531" w:type="dxa"/>
                                  <w:shd w:val="clear" w:color="auto" w:fill="auto"/>
                                  <w:hideMark/>
                                </w:tcPr>
                                <w:p w14:paraId="3EAEA74C" w14:textId="7AABD84F"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566AEC26" w14:textId="77777777" w:rsidTr="00EE2C5A">
                              <w:trPr>
                                <w:trHeight w:val="170"/>
                                <w:jc w:val="center"/>
                              </w:trPr>
                              <w:tc>
                                <w:tcPr>
                                  <w:tcW w:w="771" w:type="dxa"/>
                                  <w:shd w:val="clear" w:color="auto" w:fill="auto"/>
                                  <w:vAlign w:val="center"/>
                                  <w:hideMark/>
                                </w:tcPr>
                                <w:p w14:paraId="4B528D60" w14:textId="7BD93497" w:rsidR="00112A30" w:rsidRPr="00046CC6" w:rsidRDefault="00112A30" w:rsidP="000B2A9A">
                                  <w:pPr>
                                    <w:pStyle w:val="ETASRbodytext"/>
                                    <w:spacing w:after="0"/>
                                    <w:ind w:hanging="41"/>
                                    <w:jc w:val="center"/>
                                    <w:rPr>
                                      <w:lang w:val="en-IN" w:eastAsia="en-IN"/>
                                    </w:rPr>
                                  </w:pPr>
                                  <w:r w:rsidRPr="00046CC6">
                                    <w:rPr>
                                      <w:lang w:val="en-IN" w:eastAsia="en-IN"/>
                                    </w:rPr>
                                    <w:t>30</w:t>
                                  </w:r>
                                </w:p>
                              </w:tc>
                              <w:tc>
                                <w:tcPr>
                                  <w:tcW w:w="1531" w:type="dxa"/>
                                  <w:shd w:val="clear" w:color="auto" w:fill="auto"/>
                                  <w:hideMark/>
                                </w:tcPr>
                                <w:p w14:paraId="39067065" w14:textId="25C602EB" w:rsidR="00112A30" w:rsidRPr="00046CC6" w:rsidRDefault="00112A30" w:rsidP="000B2A9A">
                                  <w:pPr>
                                    <w:pStyle w:val="ETASRbodytext"/>
                                    <w:spacing w:after="0"/>
                                    <w:ind w:hanging="41"/>
                                    <w:jc w:val="center"/>
                                    <w:rPr>
                                      <w:lang w:val="en-IN" w:eastAsia="en-IN"/>
                                    </w:rPr>
                                  </w:pPr>
                                  <w:r>
                                    <w:rPr>
                                      <w:spacing w:val="-2"/>
                                    </w:rPr>
                                    <w:t>01:29:55</w:t>
                                  </w:r>
                                </w:p>
                              </w:tc>
                              <w:tc>
                                <w:tcPr>
                                  <w:tcW w:w="1531" w:type="dxa"/>
                                  <w:shd w:val="clear" w:color="auto" w:fill="auto"/>
                                  <w:hideMark/>
                                </w:tcPr>
                                <w:p w14:paraId="4712A856" w14:textId="735ECFA8" w:rsidR="00112A30" w:rsidRPr="00046CC6" w:rsidRDefault="00112A30" w:rsidP="000B2A9A">
                                  <w:pPr>
                                    <w:pStyle w:val="ETASRbodytext"/>
                                    <w:spacing w:after="0"/>
                                    <w:ind w:hanging="41"/>
                                    <w:jc w:val="center"/>
                                    <w:rPr>
                                      <w:lang w:val="en-IN" w:eastAsia="en-IN"/>
                                    </w:rPr>
                                  </w:pPr>
                                  <w:r>
                                    <w:rPr>
                                      <w:spacing w:val="-2"/>
                                    </w:rPr>
                                    <w:t>0.8809754</w:t>
                                  </w:r>
                                </w:p>
                              </w:tc>
                              <w:tc>
                                <w:tcPr>
                                  <w:tcW w:w="1531" w:type="dxa"/>
                                  <w:shd w:val="clear" w:color="auto" w:fill="auto"/>
                                  <w:hideMark/>
                                </w:tcPr>
                                <w:p w14:paraId="31D0B652" w14:textId="28898819" w:rsidR="00112A30" w:rsidRPr="00046CC6" w:rsidRDefault="00112A30" w:rsidP="000B2A9A">
                                  <w:pPr>
                                    <w:pStyle w:val="ETASRbodytext"/>
                                    <w:spacing w:after="0"/>
                                    <w:ind w:hanging="41"/>
                                    <w:jc w:val="center"/>
                                    <w:rPr>
                                      <w:lang w:val="en-IN" w:eastAsia="en-IN"/>
                                    </w:rPr>
                                  </w:pPr>
                                  <w:r>
                                    <w:rPr>
                                      <w:spacing w:val="-2"/>
                                    </w:rPr>
                                    <w:t>0.258714</w:t>
                                  </w:r>
                                </w:p>
                              </w:tc>
                              <w:tc>
                                <w:tcPr>
                                  <w:tcW w:w="1531" w:type="dxa"/>
                                  <w:shd w:val="clear" w:color="auto" w:fill="auto"/>
                                  <w:hideMark/>
                                </w:tcPr>
                                <w:p w14:paraId="2EEF41C8" w14:textId="3B64D855" w:rsidR="00112A30" w:rsidRPr="00046CC6" w:rsidRDefault="00112A30" w:rsidP="000B2A9A">
                                  <w:pPr>
                                    <w:pStyle w:val="ETASRbodytext"/>
                                    <w:spacing w:after="0"/>
                                    <w:ind w:hanging="41"/>
                                    <w:jc w:val="center"/>
                                    <w:rPr>
                                      <w:lang w:val="en-IN" w:eastAsia="en-IN"/>
                                    </w:rPr>
                                  </w:pPr>
                                  <w:r>
                                    <w:rPr>
                                      <w:spacing w:val="-2"/>
                                    </w:rPr>
                                    <w:t>0.8809756</w:t>
                                  </w:r>
                                </w:p>
                              </w:tc>
                              <w:tc>
                                <w:tcPr>
                                  <w:tcW w:w="1531" w:type="dxa"/>
                                  <w:shd w:val="clear" w:color="auto" w:fill="auto"/>
                                  <w:hideMark/>
                                </w:tcPr>
                                <w:p w14:paraId="2BBB4EE7" w14:textId="79EB0237" w:rsidR="00112A30" w:rsidRPr="00046CC6" w:rsidRDefault="00112A30" w:rsidP="000B2A9A">
                                  <w:pPr>
                                    <w:pStyle w:val="ETASRbodytext"/>
                                    <w:spacing w:after="0"/>
                                    <w:ind w:hanging="41"/>
                                    <w:jc w:val="center"/>
                                    <w:rPr>
                                      <w:lang w:val="en-IN" w:eastAsia="en-IN"/>
                                    </w:rPr>
                                  </w:pPr>
                                  <w:r>
                                    <w:rPr>
                                      <w:spacing w:val="-2"/>
                                    </w:rPr>
                                    <w:t>0.278915</w:t>
                                  </w:r>
                                </w:p>
                              </w:tc>
                              <w:tc>
                                <w:tcPr>
                                  <w:tcW w:w="1531" w:type="dxa"/>
                                  <w:shd w:val="clear" w:color="auto" w:fill="auto"/>
                                  <w:hideMark/>
                                </w:tcPr>
                                <w:p w14:paraId="4BCEC511" w14:textId="50CD1718"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7F969E86" w14:textId="77777777" w:rsidTr="00EE2C5A">
                              <w:trPr>
                                <w:trHeight w:val="170"/>
                                <w:jc w:val="center"/>
                              </w:trPr>
                              <w:tc>
                                <w:tcPr>
                                  <w:tcW w:w="771" w:type="dxa"/>
                                  <w:shd w:val="clear" w:color="auto" w:fill="auto"/>
                                  <w:vAlign w:val="center"/>
                                  <w:hideMark/>
                                </w:tcPr>
                                <w:p w14:paraId="5EF258E0" w14:textId="660F4CDA" w:rsidR="00112A30" w:rsidRPr="00046CC6" w:rsidRDefault="00112A30" w:rsidP="000B2A9A">
                                  <w:pPr>
                                    <w:pStyle w:val="ETASRbodytext"/>
                                    <w:spacing w:after="0"/>
                                    <w:ind w:hanging="41"/>
                                    <w:jc w:val="center"/>
                                    <w:rPr>
                                      <w:lang w:val="en-IN" w:eastAsia="en-IN"/>
                                    </w:rPr>
                                  </w:pPr>
                                  <w:r w:rsidRPr="00046CC6">
                                    <w:rPr>
                                      <w:lang w:val="en-IN" w:eastAsia="en-IN"/>
                                    </w:rPr>
                                    <w:t>40</w:t>
                                  </w:r>
                                </w:p>
                              </w:tc>
                              <w:tc>
                                <w:tcPr>
                                  <w:tcW w:w="1531" w:type="dxa"/>
                                  <w:shd w:val="clear" w:color="auto" w:fill="auto"/>
                                  <w:hideMark/>
                                </w:tcPr>
                                <w:p w14:paraId="124878DF" w14:textId="5EAD79D8" w:rsidR="00112A30" w:rsidRPr="00046CC6" w:rsidRDefault="00112A30" w:rsidP="000B2A9A">
                                  <w:pPr>
                                    <w:pStyle w:val="ETASRbodytext"/>
                                    <w:spacing w:after="0"/>
                                    <w:ind w:hanging="41"/>
                                    <w:jc w:val="center"/>
                                    <w:rPr>
                                      <w:lang w:val="en-IN" w:eastAsia="en-IN"/>
                                    </w:rPr>
                                  </w:pPr>
                                  <w:r>
                                    <w:rPr>
                                      <w:spacing w:val="-2"/>
                                    </w:rPr>
                                    <w:t>01:32:40</w:t>
                                  </w:r>
                                </w:p>
                              </w:tc>
                              <w:tc>
                                <w:tcPr>
                                  <w:tcW w:w="1531" w:type="dxa"/>
                                  <w:shd w:val="clear" w:color="auto" w:fill="auto"/>
                                  <w:hideMark/>
                                </w:tcPr>
                                <w:p w14:paraId="0151C148" w14:textId="61FCEEBF" w:rsidR="00112A30" w:rsidRPr="00046CC6" w:rsidRDefault="00112A30" w:rsidP="000B2A9A">
                                  <w:pPr>
                                    <w:pStyle w:val="ETASRbodytext"/>
                                    <w:spacing w:after="0"/>
                                    <w:ind w:hanging="41"/>
                                    <w:jc w:val="center"/>
                                    <w:rPr>
                                      <w:lang w:val="en-IN" w:eastAsia="en-IN"/>
                                    </w:rPr>
                                  </w:pPr>
                                  <w:r>
                                    <w:rPr>
                                      <w:spacing w:val="-2"/>
                                    </w:rPr>
                                    <w:t>0.9207568</w:t>
                                  </w:r>
                                </w:p>
                              </w:tc>
                              <w:tc>
                                <w:tcPr>
                                  <w:tcW w:w="1531" w:type="dxa"/>
                                  <w:shd w:val="clear" w:color="auto" w:fill="auto"/>
                                  <w:hideMark/>
                                </w:tcPr>
                                <w:p w14:paraId="38709876" w14:textId="6165F357" w:rsidR="00112A30" w:rsidRPr="00046CC6" w:rsidRDefault="00112A30" w:rsidP="000B2A9A">
                                  <w:pPr>
                                    <w:pStyle w:val="ETASRbodytext"/>
                                    <w:spacing w:after="0"/>
                                    <w:ind w:hanging="41"/>
                                    <w:jc w:val="center"/>
                                    <w:rPr>
                                      <w:lang w:val="en-IN" w:eastAsia="en-IN"/>
                                    </w:rPr>
                                  </w:pPr>
                                  <w:r>
                                    <w:rPr>
                                      <w:spacing w:val="-2"/>
                                    </w:rPr>
                                    <w:t>0.172356</w:t>
                                  </w:r>
                                </w:p>
                              </w:tc>
                              <w:tc>
                                <w:tcPr>
                                  <w:tcW w:w="1531" w:type="dxa"/>
                                  <w:shd w:val="clear" w:color="auto" w:fill="auto"/>
                                  <w:hideMark/>
                                </w:tcPr>
                                <w:p w14:paraId="5295AE46" w14:textId="580B8DAB" w:rsidR="00112A30" w:rsidRPr="00046CC6" w:rsidRDefault="00112A30" w:rsidP="000B2A9A">
                                  <w:pPr>
                                    <w:pStyle w:val="ETASRbodytext"/>
                                    <w:spacing w:after="0"/>
                                    <w:ind w:hanging="41"/>
                                    <w:jc w:val="center"/>
                                    <w:rPr>
                                      <w:lang w:val="en-IN" w:eastAsia="en-IN"/>
                                    </w:rPr>
                                  </w:pPr>
                                  <w:r>
                                    <w:rPr>
                                      <w:spacing w:val="-2"/>
                                    </w:rPr>
                                    <w:t>0.9156349</w:t>
                                  </w:r>
                                </w:p>
                              </w:tc>
                              <w:tc>
                                <w:tcPr>
                                  <w:tcW w:w="1531" w:type="dxa"/>
                                  <w:shd w:val="clear" w:color="auto" w:fill="auto"/>
                                  <w:hideMark/>
                                </w:tcPr>
                                <w:p w14:paraId="534B9CB4" w14:textId="0A888AD1" w:rsidR="00112A30" w:rsidRPr="00046CC6" w:rsidRDefault="00112A30" w:rsidP="000B2A9A">
                                  <w:pPr>
                                    <w:pStyle w:val="ETASRbodytext"/>
                                    <w:spacing w:after="0"/>
                                    <w:ind w:hanging="41"/>
                                    <w:jc w:val="center"/>
                                    <w:rPr>
                                      <w:lang w:val="en-IN" w:eastAsia="en-IN"/>
                                    </w:rPr>
                                  </w:pPr>
                                  <w:r>
                                    <w:rPr>
                                      <w:spacing w:val="-2"/>
                                    </w:rPr>
                                    <w:t>0.247985</w:t>
                                  </w:r>
                                </w:p>
                              </w:tc>
                              <w:tc>
                                <w:tcPr>
                                  <w:tcW w:w="1531" w:type="dxa"/>
                                  <w:shd w:val="clear" w:color="auto" w:fill="auto"/>
                                  <w:hideMark/>
                                </w:tcPr>
                                <w:p w14:paraId="16C7871A" w14:textId="0CEB60B6"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bl>
                          <w:p w14:paraId="504C6FB8" w14:textId="77777777" w:rsidR="0092582C" w:rsidRDefault="0092582C" w:rsidP="00AF58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45795" id="table3" o:spid="_x0000_s1030" type="#_x0000_t202" style="position:absolute;left:0;text-align:left;margin-left:0;margin-top:0;width:520.7pt;height:123.95pt;z-index:251655168;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" o:allowoverlap="f" stroked="f">
                <v:textbox>
                  <w:txbxContent>
                    <w:p w14:paraId="210BE884" w14:textId="65D13C06" w:rsidR="0092582C" w:rsidRDefault="000B3925" w:rsidP="000B3925">
                      <w:pPr>
                        <w:pStyle w:val="ETASRtablehead"/>
                        <w:numPr>
                          <w:ilvl w:val="0"/>
                          <w:numId w:val="0"/>
                        </w:numPr>
                        <w:ind w:left="360"/>
                      </w:pPr>
                      <w:r>
                        <w:t xml:space="preserve">TABLE III. </w:t>
                      </w:r>
                      <w:r w:rsidR="0092582C">
                        <w:t xml:space="preserve">Training and validation accuracy/loss for </w:t>
                      </w:r>
                      <w:r w:rsidR="00872653">
                        <w:t>VGG16</w:t>
                      </w:r>
                    </w:p>
                    <w:tbl>
                      <w:tblPr>
                        <w:tblOverlap w:val="neve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620" w:firstRow="1" w:lastRow="0" w:firstColumn="0" w:lastColumn="0" w:noHBand="1" w:noVBand="1"/>
                      </w:tblPr>
                      <w:tblGrid>
                        <w:gridCol w:w="771"/>
                        <w:gridCol w:w="1531"/>
                        <w:gridCol w:w="1531"/>
                        <w:gridCol w:w="1531"/>
                        <w:gridCol w:w="1531"/>
                        <w:gridCol w:w="1531"/>
                        <w:gridCol w:w="1531"/>
                      </w:tblGrid>
                      <w:tr w:rsidR="0092582C" w:rsidRPr="00046CC6" w14:paraId="49383B1F" w14:textId="77777777" w:rsidTr="009F4E33">
                        <w:trPr>
                          <w:trHeight w:val="397"/>
                          <w:jc w:val="center"/>
                        </w:trPr>
                        <w:tc>
                          <w:tcPr>
                            <w:tcW w:w="771" w:type="dxa"/>
                            <w:shd w:val="clear" w:color="auto" w:fill="auto"/>
                            <w:vAlign w:val="center"/>
                            <w:hideMark/>
                          </w:tcPr>
                          <w:p w14:paraId="60E3E0CD"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Epoch</w:t>
                            </w:r>
                          </w:p>
                        </w:tc>
                        <w:tc>
                          <w:tcPr>
                            <w:tcW w:w="1531" w:type="dxa"/>
                            <w:shd w:val="clear" w:color="auto" w:fill="auto"/>
                            <w:vAlign w:val="center"/>
                            <w:hideMark/>
                          </w:tcPr>
                          <w:p w14:paraId="2133F1F0"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Time Elapsed (hh:mm:ss)</w:t>
                            </w:r>
                          </w:p>
                        </w:tc>
                        <w:tc>
                          <w:tcPr>
                            <w:tcW w:w="1531" w:type="dxa"/>
                            <w:shd w:val="clear" w:color="auto" w:fill="auto"/>
                            <w:vAlign w:val="center"/>
                            <w:hideMark/>
                          </w:tcPr>
                          <w:p w14:paraId="60D55961"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Efficiency</w:t>
                            </w:r>
                          </w:p>
                        </w:tc>
                        <w:tc>
                          <w:tcPr>
                            <w:tcW w:w="1531" w:type="dxa"/>
                            <w:shd w:val="clear" w:color="auto" w:fill="auto"/>
                            <w:vAlign w:val="center"/>
                            <w:hideMark/>
                          </w:tcPr>
                          <w:p w14:paraId="73D2CC3B"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Training Loss</w:t>
                            </w:r>
                          </w:p>
                        </w:tc>
                        <w:tc>
                          <w:tcPr>
                            <w:tcW w:w="1531" w:type="dxa"/>
                            <w:shd w:val="clear" w:color="auto" w:fill="auto"/>
                            <w:vAlign w:val="center"/>
                            <w:hideMark/>
                          </w:tcPr>
                          <w:p w14:paraId="78F1E625"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Efficiency</w:t>
                            </w:r>
                          </w:p>
                        </w:tc>
                        <w:tc>
                          <w:tcPr>
                            <w:tcW w:w="1531" w:type="dxa"/>
                            <w:shd w:val="clear" w:color="auto" w:fill="auto"/>
                            <w:vAlign w:val="center"/>
                            <w:hideMark/>
                          </w:tcPr>
                          <w:p w14:paraId="73171D3D"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Validation Loss</w:t>
                            </w:r>
                          </w:p>
                        </w:tc>
                        <w:tc>
                          <w:tcPr>
                            <w:tcW w:w="1531" w:type="dxa"/>
                            <w:shd w:val="clear" w:color="auto" w:fill="auto"/>
                            <w:vAlign w:val="center"/>
                            <w:hideMark/>
                          </w:tcPr>
                          <w:p w14:paraId="58C99A7B" w14:textId="77777777" w:rsidR="0092582C" w:rsidRPr="000B2A9A" w:rsidRDefault="0092582C" w:rsidP="000B2A9A">
                            <w:pPr>
                              <w:pStyle w:val="ETASRbodytext"/>
                              <w:spacing w:after="0"/>
                              <w:ind w:hanging="41"/>
                              <w:jc w:val="center"/>
                              <w:rPr>
                                <w:b/>
                                <w:bCs/>
                                <w:lang w:val="en-IN" w:eastAsia="en-IN"/>
                              </w:rPr>
                            </w:pPr>
                            <w:r w:rsidRPr="000B2A9A">
                              <w:rPr>
                                <w:b/>
                                <w:bCs/>
                                <w:lang w:val="en-IN" w:eastAsia="en-IN"/>
                              </w:rPr>
                              <w:t>Base Learning Rate</w:t>
                            </w:r>
                          </w:p>
                        </w:tc>
                      </w:tr>
                      <w:tr w:rsidR="00112A30" w:rsidRPr="00046CC6" w14:paraId="4145E813" w14:textId="77777777" w:rsidTr="00EE2C5A">
                        <w:trPr>
                          <w:trHeight w:val="170"/>
                          <w:jc w:val="center"/>
                        </w:trPr>
                        <w:tc>
                          <w:tcPr>
                            <w:tcW w:w="771" w:type="dxa"/>
                            <w:shd w:val="clear" w:color="auto" w:fill="auto"/>
                            <w:vAlign w:val="center"/>
                            <w:hideMark/>
                          </w:tcPr>
                          <w:p w14:paraId="0D40F752" w14:textId="7AE9609A" w:rsidR="00112A30" w:rsidRPr="00046CC6" w:rsidRDefault="00112A30" w:rsidP="000B2A9A">
                            <w:pPr>
                              <w:pStyle w:val="ETASRbodytext"/>
                              <w:spacing w:after="0"/>
                              <w:ind w:hanging="41"/>
                              <w:jc w:val="center"/>
                              <w:rPr>
                                <w:lang w:val="en-IN" w:eastAsia="en-IN"/>
                              </w:rPr>
                            </w:pPr>
                            <w:r w:rsidRPr="00046CC6">
                              <w:rPr>
                                <w:lang w:val="en-IN" w:eastAsia="en-IN"/>
                              </w:rPr>
                              <w:t>1</w:t>
                            </w:r>
                          </w:p>
                        </w:tc>
                        <w:tc>
                          <w:tcPr>
                            <w:tcW w:w="1531" w:type="dxa"/>
                            <w:shd w:val="clear" w:color="auto" w:fill="auto"/>
                            <w:hideMark/>
                          </w:tcPr>
                          <w:p w14:paraId="105CBD37" w14:textId="406A3A4E" w:rsidR="00112A30" w:rsidRPr="00046CC6" w:rsidRDefault="00112A30" w:rsidP="000B2A9A">
                            <w:pPr>
                              <w:pStyle w:val="ETASRbodytext"/>
                              <w:spacing w:after="0"/>
                              <w:ind w:hanging="41"/>
                              <w:jc w:val="center"/>
                              <w:rPr>
                                <w:lang w:val="en-IN" w:eastAsia="en-IN"/>
                              </w:rPr>
                            </w:pPr>
                            <w:r>
                              <w:rPr>
                                <w:spacing w:val="-2"/>
                              </w:rPr>
                              <w:t>01:35:00</w:t>
                            </w:r>
                          </w:p>
                        </w:tc>
                        <w:tc>
                          <w:tcPr>
                            <w:tcW w:w="1531" w:type="dxa"/>
                            <w:shd w:val="clear" w:color="auto" w:fill="auto"/>
                            <w:hideMark/>
                          </w:tcPr>
                          <w:p w14:paraId="50D391D7" w14:textId="5F59C902" w:rsidR="00112A30" w:rsidRPr="00046CC6" w:rsidRDefault="00112A30" w:rsidP="000B2A9A">
                            <w:pPr>
                              <w:pStyle w:val="ETASRbodytext"/>
                              <w:spacing w:after="0"/>
                              <w:ind w:hanging="41"/>
                              <w:jc w:val="center"/>
                              <w:rPr>
                                <w:lang w:val="en-IN" w:eastAsia="en-IN"/>
                              </w:rPr>
                            </w:pPr>
                            <w:r>
                              <w:rPr>
                                <w:spacing w:val="-2"/>
                              </w:rPr>
                              <w:t>0.6004322</w:t>
                            </w:r>
                          </w:p>
                        </w:tc>
                        <w:tc>
                          <w:tcPr>
                            <w:tcW w:w="1531" w:type="dxa"/>
                            <w:shd w:val="clear" w:color="auto" w:fill="auto"/>
                            <w:hideMark/>
                          </w:tcPr>
                          <w:p w14:paraId="5F8EBB0C" w14:textId="01937E4A" w:rsidR="00112A30" w:rsidRPr="00046CC6" w:rsidRDefault="00112A30" w:rsidP="000B2A9A">
                            <w:pPr>
                              <w:pStyle w:val="ETASRbodytext"/>
                              <w:spacing w:after="0"/>
                              <w:ind w:hanging="41"/>
                              <w:jc w:val="center"/>
                              <w:rPr>
                                <w:lang w:val="en-IN" w:eastAsia="en-IN"/>
                              </w:rPr>
                            </w:pPr>
                            <w:r>
                              <w:rPr>
                                <w:spacing w:val="-2"/>
                              </w:rPr>
                              <w:t>0.450872</w:t>
                            </w:r>
                          </w:p>
                        </w:tc>
                        <w:tc>
                          <w:tcPr>
                            <w:tcW w:w="1531" w:type="dxa"/>
                            <w:shd w:val="clear" w:color="auto" w:fill="auto"/>
                            <w:hideMark/>
                          </w:tcPr>
                          <w:p w14:paraId="01AAA251" w14:textId="1E5B01EA" w:rsidR="00112A30" w:rsidRPr="00046CC6" w:rsidRDefault="00112A30" w:rsidP="000B2A9A">
                            <w:pPr>
                              <w:pStyle w:val="ETASRbodytext"/>
                              <w:spacing w:after="0"/>
                              <w:ind w:hanging="41"/>
                              <w:jc w:val="center"/>
                              <w:rPr>
                                <w:lang w:val="en-IN" w:eastAsia="en-IN"/>
                              </w:rPr>
                            </w:pPr>
                            <w:r>
                              <w:rPr>
                                <w:spacing w:val="-2"/>
                              </w:rPr>
                              <w:t>0.4209876</w:t>
                            </w:r>
                          </w:p>
                        </w:tc>
                        <w:tc>
                          <w:tcPr>
                            <w:tcW w:w="1531" w:type="dxa"/>
                            <w:shd w:val="clear" w:color="auto" w:fill="auto"/>
                            <w:hideMark/>
                          </w:tcPr>
                          <w:p w14:paraId="0A21A092" w14:textId="5A8F67F1" w:rsidR="00112A30" w:rsidRPr="00046CC6" w:rsidRDefault="00112A30" w:rsidP="000B2A9A">
                            <w:pPr>
                              <w:pStyle w:val="ETASRbodytext"/>
                              <w:spacing w:after="0"/>
                              <w:ind w:hanging="41"/>
                              <w:jc w:val="center"/>
                              <w:rPr>
                                <w:lang w:val="en-IN" w:eastAsia="en-IN"/>
                              </w:rPr>
                            </w:pPr>
                            <w:r>
                              <w:rPr>
                                <w:spacing w:val="-2"/>
                              </w:rPr>
                              <w:t>0.310785</w:t>
                            </w:r>
                          </w:p>
                        </w:tc>
                        <w:tc>
                          <w:tcPr>
                            <w:tcW w:w="1531" w:type="dxa"/>
                            <w:shd w:val="clear" w:color="auto" w:fill="auto"/>
                            <w:hideMark/>
                          </w:tcPr>
                          <w:p w14:paraId="4719BBC9" w14:textId="13EBCFA0"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7004699B" w14:textId="77777777" w:rsidTr="00EE2C5A">
                        <w:trPr>
                          <w:trHeight w:val="170"/>
                          <w:jc w:val="center"/>
                        </w:trPr>
                        <w:tc>
                          <w:tcPr>
                            <w:tcW w:w="771" w:type="dxa"/>
                            <w:shd w:val="clear" w:color="auto" w:fill="auto"/>
                            <w:vAlign w:val="center"/>
                            <w:hideMark/>
                          </w:tcPr>
                          <w:p w14:paraId="31E4F832" w14:textId="15EF47B0" w:rsidR="00112A30" w:rsidRPr="00046CC6" w:rsidRDefault="00112A30" w:rsidP="000B2A9A">
                            <w:pPr>
                              <w:pStyle w:val="ETASRbodytext"/>
                              <w:spacing w:after="0"/>
                              <w:ind w:hanging="41"/>
                              <w:jc w:val="center"/>
                              <w:rPr>
                                <w:lang w:val="en-IN" w:eastAsia="en-IN"/>
                              </w:rPr>
                            </w:pPr>
                            <w:r w:rsidRPr="00046CC6">
                              <w:rPr>
                                <w:lang w:val="en-IN" w:eastAsia="en-IN"/>
                              </w:rPr>
                              <w:t>10</w:t>
                            </w:r>
                          </w:p>
                        </w:tc>
                        <w:tc>
                          <w:tcPr>
                            <w:tcW w:w="1531" w:type="dxa"/>
                            <w:shd w:val="clear" w:color="auto" w:fill="auto"/>
                            <w:hideMark/>
                          </w:tcPr>
                          <w:p w14:paraId="38126118" w14:textId="227AEB5E" w:rsidR="00112A30" w:rsidRPr="00046CC6" w:rsidRDefault="00112A30" w:rsidP="000B2A9A">
                            <w:pPr>
                              <w:pStyle w:val="ETASRbodytext"/>
                              <w:spacing w:after="0"/>
                              <w:ind w:hanging="41"/>
                              <w:jc w:val="center"/>
                              <w:rPr>
                                <w:lang w:val="en-IN" w:eastAsia="en-IN"/>
                              </w:rPr>
                            </w:pPr>
                            <w:r>
                              <w:rPr>
                                <w:spacing w:val="-2"/>
                              </w:rPr>
                              <w:t>01:32:20</w:t>
                            </w:r>
                          </w:p>
                        </w:tc>
                        <w:tc>
                          <w:tcPr>
                            <w:tcW w:w="1531" w:type="dxa"/>
                            <w:shd w:val="clear" w:color="auto" w:fill="auto"/>
                            <w:hideMark/>
                          </w:tcPr>
                          <w:p w14:paraId="3423A1C6" w14:textId="154CCD13" w:rsidR="00112A30" w:rsidRPr="00046CC6" w:rsidRDefault="00112A30" w:rsidP="000B2A9A">
                            <w:pPr>
                              <w:pStyle w:val="ETASRbodytext"/>
                              <w:spacing w:after="0"/>
                              <w:ind w:hanging="41"/>
                              <w:jc w:val="center"/>
                              <w:rPr>
                                <w:lang w:val="en-IN" w:eastAsia="en-IN"/>
                              </w:rPr>
                            </w:pPr>
                            <w:r>
                              <w:rPr>
                                <w:spacing w:val="-2"/>
                              </w:rPr>
                              <w:t>0.7308942</w:t>
                            </w:r>
                          </w:p>
                        </w:tc>
                        <w:tc>
                          <w:tcPr>
                            <w:tcW w:w="1531" w:type="dxa"/>
                            <w:shd w:val="clear" w:color="auto" w:fill="auto"/>
                            <w:hideMark/>
                          </w:tcPr>
                          <w:p w14:paraId="5601EA6A" w14:textId="207F5145" w:rsidR="00112A30" w:rsidRPr="00046CC6" w:rsidRDefault="00112A30" w:rsidP="000B2A9A">
                            <w:pPr>
                              <w:pStyle w:val="ETASRbodytext"/>
                              <w:spacing w:after="0"/>
                              <w:ind w:hanging="41"/>
                              <w:jc w:val="center"/>
                              <w:rPr>
                                <w:lang w:val="en-IN" w:eastAsia="en-IN"/>
                              </w:rPr>
                            </w:pPr>
                            <w:r>
                              <w:rPr>
                                <w:spacing w:val="-2"/>
                              </w:rPr>
                              <w:t>0.920756</w:t>
                            </w:r>
                          </w:p>
                        </w:tc>
                        <w:tc>
                          <w:tcPr>
                            <w:tcW w:w="1531" w:type="dxa"/>
                            <w:shd w:val="clear" w:color="auto" w:fill="auto"/>
                            <w:hideMark/>
                          </w:tcPr>
                          <w:p w14:paraId="228ADB45" w14:textId="54B0A843" w:rsidR="00112A30" w:rsidRPr="00046CC6" w:rsidRDefault="00112A30" w:rsidP="000B2A9A">
                            <w:pPr>
                              <w:pStyle w:val="ETASRbodytext"/>
                              <w:spacing w:after="0"/>
                              <w:ind w:hanging="41"/>
                              <w:jc w:val="center"/>
                              <w:rPr>
                                <w:lang w:val="en-IN" w:eastAsia="en-IN"/>
                              </w:rPr>
                            </w:pPr>
                            <w:r>
                              <w:rPr>
                                <w:spacing w:val="-2"/>
                              </w:rPr>
                              <w:t>0.7402317</w:t>
                            </w:r>
                          </w:p>
                        </w:tc>
                        <w:tc>
                          <w:tcPr>
                            <w:tcW w:w="1531" w:type="dxa"/>
                            <w:shd w:val="clear" w:color="auto" w:fill="auto"/>
                            <w:hideMark/>
                          </w:tcPr>
                          <w:p w14:paraId="440ABC16" w14:textId="1F200289" w:rsidR="00112A30" w:rsidRPr="00046CC6" w:rsidRDefault="00112A30" w:rsidP="000B2A9A">
                            <w:pPr>
                              <w:pStyle w:val="ETASRbodytext"/>
                              <w:spacing w:after="0"/>
                              <w:ind w:hanging="41"/>
                              <w:jc w:val="center"/>
                              <w:rPr>
                                <w:lang w:val="en-IN" w:eastAsia="en-IN"/>
                              </w:rPr>
                            </w:pPr>
                            <w:r>
                              <w:rPr>
                                <w:spacing w:val="-2"/>
                              </w:rPr>
                              <w:t>1.900654</w:t>
                            </w:r>
                          </w:p>
                        </w:tc>
                        <w:tc>
                          <w:tcPr>
                            <w:tcW w:w="1531" w:type="dxa"/>
                            <w:shd w:val="clear" w:color="auto" w:fill="auto"/>
                            <w:hideMark/>
                          </w:tcPr>
                          <w:p w14:paraId="6ADE5F8C" w14:textId="75EAB385"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4D54DA96" w14:textId="77777777" w:rsidTr="00EE2C5A">
                        <w:trPr>
                          <w:trHeight w:val="170"/>
                          <w:jc w:val="center"/>
                        </w:trPr>
                        <w:tc>
                          <w:tcPr>
                            <w:tcW w:w="771" w:type="dxa"/>
                            <w:shd w:val="clear" w:color="auto" w:fill="auto"/>
                            <w:vAlign w:val="center"/>
                            <w:hideMark/>
                          </w:tcPr>
                          <w:p w14:paraId="745440F0" w14:textId="3FF0170D" w:rsidR="00112A30" w:rsidRPr="00046CC6" w:rsidRDefault="00112A30" w:rsidP="000B2A9A">
                            <w:pPr>
                              <w:pStyle w:val="ETASRbodytext"/>
                              <w:spacing w:after="0"/>
                              <w:ind w:hanging="41"/>
                              <w:jc w:val="center"/>
                              <w:rPr>
                                <w:lang w:val="en-IN" w:eastAsia="en-IN"/>
                              </w:rPr>
                            </w:pPr>
                            <w:r w:rsidRPr="00046CC6">
                              <w:rPr>
                                <w:lang w:val="en-IN" w:eastAsia="en-IN"/>
                              </w:rPr>
                              <w:t>20</w:t>
                            </w:r>
                          </w:p>
                        </w:tc>
                        <w:tc>
                          <w:tcPr>
                            <w:tcW w:w="1531" w:type="dxa"/>
                            <w:shd w:val="clear" w:color="auto" w:fill="auto"/>
                            <w:hideMark/>
                          </w:tcPr>
                          <w:p w14:paraId="5F4C2B1A" w14:textId="3C03169E" w:rsidR="00112A30" w:rsidRPr="00046CC6" w:rsidRDefault="00112A30" w:rsidP="000B2A9A">
                            <w:pPr>
                              <w:pStyle w:val="ETASRbodytext"/>
                              <w:spacing w:after="0"/>
                              <w:ind w:hanging="41"/>
                              <w:jc w:val="center"/>
                              <w:rPr>
                                <w:lang w:val="en-IN" w:eastAsia="en-IN"/>
                              </w:rPr>
                            </w:pPr>
                            <w:r>
                              <w:rPr>
                                <w:spacing w:val="-2"/>
                              </w:rPr>
                              <w:t>01:33:10</w:t>
                            </w:r>
                          </w:p>
                        </w:tc>
                        <w:tc>
                          <w:tcPr>
                            <w:tcW w:w="1531" w:type="dxa"/>
                            <w:shd w:val="clear" w:color="auto" w:fill="auto"/>
                            <w:hideMark/>
                          </w:tcPr>
                          <w:p w14:paraId="081E5E4A" w14:textId="347F3648" w:rsidR="00112A30" w:rsidRPr="00046CC6" w:rsidRDefault="00112A30" w:rsidP="000B2A9A">
                            <w:pPr>
                              <w:pStyle w:val="ETASRbodytext"/>
                              <w:spacing w:after="0"/>
                              <w:ind w:hanging="41"/>
                              <w:jc w:val="center"/>
                              <w:rPr>
                                <w:lang w:val="en-IN" w:eastAsia="en-IN"/>
                              </w:rPr>
                            </w:pPr>
                            <w:r>
                              <w:rPr>
                                <w:spacing w:val="-2"/>
                              </w:rPr>
                              <w:t>0.7856123</w:t>
                            </w:r>
                          </w:p>
                        </w:tc>
                        <w:tc>
                          <w:tcPr>
                            <w:tcW w:w="1531" w:type="dxa"/>
                            <w:shd w:val="clear" w:color="auto" w:fill="auto"/>
                            <w:hideMark/>
                          </w:tcPr>
                          <w:p w14:paraId="1013E832" w14:textId="5D5997BF" w:rsidR="00112A30" w:rsidRPr="00046CC6" w:rsidRDefault="00112A30" w:rsidP="000B2A9A">
                            <w:pPr>
                              <w:pStyle w:val="ETASRbodytext"/>
                              <w:spacing w:after="0"/>
                              <w:ind w:hanging="41"/>
                              <w:jc w:val="center"/>
                              <w:rPr>
                                <w:lang w:val="en-IN" w:eastAsia="en-IN"/>
                              </w:rPr>
                            </w:pPr>
                            <w:r>
                              <w:rPr>
                                <w:spacing w:val="-2"/>
                              </w:rPr>
                              <w:t>0.835478</w:t>
                            </w:r>
                          </w:p>
                        </w:tc>
                        <w:tc>
                          <w:tcPr>
                            <w:tcW w:w="1531" w:type="dxa"/>
                            <w:shd w:val="clear" w:color="auto" w:fill="auto"/>
                            <w:hideMark/>
                          </w:tcPr>
                          <w:p w14:paraId="66BF7930" w14:textId="39428E81" w:rsidR="00112A30" w:rsidRPr="00046CC6" w:rsidRDefault="00112A30" w:rsidP="000B2A9A">
                            <w:pPr>
                              <w:pStyle w:val="ETASRbodytext"/>
                              <w:spacing w:after="0"/>
                              <w:ind w:hanging="41"/>
                              <w:jc w:val="center"/>
                              <w:rPr>
                                <w:lang w:val="en-IN" w:eastAsia="en-IN"/>
                              </w:rPr>
                            </w:pPr>
                            <w:r>
                              <w:rPr>
                                <w:spacing w:val="-2"/>
                              </w:rPr>
                              <w:t>0.7806549</w:t>
                            </w:r>
                          </w:p>
                        </w:tc>
                        <w:tc>
                          <w:tcPr>
                            <w:tcW w:w="1531" w:type="dxa"/>
                            <w:shd w:val="clear" w:color="auto" w:fill="auto"/>
                            <w:hideMark/>
                          </w:tcPr>
                          <w:p w14:paraId="5A991B06" w14:textId="43826491" w:rsidR="00112A30" w:rsidRPr="00046CC6" w:rsidRDefault="00112A30" w:rsidP="000B2A9A">
                            <w:pPr>
                              <w:pStyle w:val="ETASRbodytext"/>
                              <w:spacing w:after="0"/>
                              <w:ind w:hanging="41"/>
                              <w:jc w:val="center"/>
                              <w:rPr>
                                <w:lang w:val="en-IN" w:eastAsia="en-IN"/>
                              </w:rPr>
                            </w:pPr>
                            <w:r>
                              <w:rPr>
                                <w:spacing w:val="-2"/>
                              </w:rPr>
                              <w:t>0.485612</w:t>
                            </w:r>
                          </w:p>
                        </w:tc>
                        <w:tc>
                          <w:tcPr>
                            <w:tcW w:w="1531" w:type="dxa"/>
                            <w:shd w:val="clear" w:color="auto" w:fill="auto"/>
                            <w:hideMark/>
                          </w:tcPr>
                          <w:p w14:paraId="3EAEA74C" w14:textId="7AABD84F"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566AEC26" w14:textId="77777777" w:rsidTr="00EE2C5A">
                        <w:trPr>
                          <w:trHeight w:val="170"/>
                          <w:jc w:val="center"/>
                        </w:trPr>
                        <w:tc>
                          <w:tcPr>
                            <w:tcW w:w="771" w:type="dxa"/>
                            <w:shd w:val="clear" w:color="auto" w:fill="auto"/>
                            <w:vAlign w:val="center"/>
                            <w:hideMark/>
                          </w:tcPr>
                          <w:p w14:paraId="4B528D60" w14:textId="7BD93497" w:rsidR="00112A30" w:rsidRPr="00046CC6" w:rsidRDefault="00112A30" w:rsidP="000B2A9A">
                            <w:pPr>
                              <w:pStyle w:val="ETASRbodytext"/>
                              <w:spacing w:after="0"/>
                              <w:ind w:hanging="41"/>
                              <w:jc w:val="center"/>
                              <w:rPr>
                                <w:lang w:val="en-IN" w:eastAsia="en-IN"/>
                              </w:rPr>
                            </w:pPr>
                            <w:r w:rsidRPr="00046CC6">
                              <w:rPr>
                                <w:lang w:val="en-IN" w:eastAsia="en-IN"/>
                              </w:rPr>
                              <w:t>30</w:t>
                            </w:r>
                          </w:p>
                        </w:tc>
                        <w:tc>
                          <w:tcPr>
                            <w:tcW w:w="1531" w:type="dxa"/>
                            <w:shd w:val="clear" w:color="auto" w:fill="auto"/>
                            <w:hideMark/>
                          </w:tcPr>
                          <w:p w14:paraId="39067065" w14:textId="25C602EB" w:rsidR="00112A30" w:rsidRPr="00046CC6" w:rsidRDefault="00112A30" w:rsidP="000B2A9A">
                            <w:pPr>
                              <w:pStyle w:val="ETASRbodytext"/>
                              <w:spacing w:after="0"/>
                              <w:ind w:hanging="41"/>
                              <w:jc w:val="center"/>
                              <w:rPr>
                                <w:lang w:val="en-IN" w:eastAsia="en-IN"/>
                              </w:rPr>
                            </w:pPr>
                            <w:r>
                              <w:rPr>
                                <w:spacing w:val="-2"/>
                              </w:rPr>
                              <w:t>01:29:55</w:t>
                            </w:r>
                          </w:p>
                        </w:tc>
                        <w:tc>
                          <w:tcPr>
                            <w:tcW w:w="1531" w:type="dxa"/>
                            <w:shd w:val="clear" w:color="auto" w:fill="auto"/>
                            <w:hideMark/>
                          </w:tcPr>
                          <w:p w14:paraId="4712A856" w14:textId="735ECFA8" w:rsidR="00112A30" w:rsidRPr="00046CC6" w:rsidRDefault="00112A30" w:rsidP="000B2A9A">
                            <w:pPr>
                              <w:pStyle w:val="ETASRbodytext"/>
                              <w:spacing w:after="0"/>
                              <w:ind w:hanging="41"/>
                              <w:jc w:val="center"/>
                              <w:rPr>
                                <w:lang w:val="en-IN" w:eastAsia="en-IN"/>
                              </w:rPr>
                            </w:pPr>
                            <w:r>
                              <w:rPr>
                                <w:spacing w:val="-2"/>
                              </w:rPr>
                              <w:t>0.8809754</w:t>
                            </w:r>
                          </w:p>
                        </w:tc>
                        <w:tc>
                          <w:tcPr>
                            <w:tcW w:w="1531" w:type="dxa"/>
                            <w:shd w:val="clear" w:color="auto" w:fill="auto"/>
                            <w:hideMark/>
                          </w:tcPr>
                          <w:p w14:paraId="31D0B652" w14:textId="28898819" w:rsidR="00112A30" w:rsidRPr="00046CC6" w:rsidRDefault="00112A30" w:rsidP="000B2A9A">
                            <w:pPr>
                              <w:pStyle w:val="ETASRbodytext"/>
                              <w:spacing w:after="0"/>
                              <w:ind w:hanging="41"/>
                              <w:jc w:val="center"/>
                              <w:rPr>
                                <w:lang w:val="en-IN" w:eastAsia="en-IN"/>
                              </w:rPr>
                            </w:pPr>
                            <w:r>
                              <w:rPr>
                                <w:spacing w:val="-2"/>
                              </w:rPr>
                              <w:t>0.258714</w:t>
                            </w:r>
                          </w:p>
                        </w:tc>
                        <w:tc>
                          <w:tcPr>
                            <w:tcW w:w="1531" w:type="dxa"/>
                            <w:shd w:val="clear" w:color="auto" w:fill="auto"/>
                            <w:hideMark/>
                          </w:tcPr>
                          <w:p w14:paraId="2EEF41C8" w14:textId="3B64D855" w:rsidR="00112A30" w:rsidRPr="00046CC6" w:rsidRDefault="00112A30" w:rsidP="000B2A9A">
                            <w:pPr>
                              <w:pStyle w:val="ETASRbodytext"/>
                              <w:spacing w:after="0"/>
                              <w:ind w:hanging="41"/>
                              <w:jc w:val="center"/>
                              <w:rPr>
                                <w:lang w:val="en-IN" w:eastAsia="en-IN"/>
                              </w:rPr>
                            </w:pPr>
                            <w:r>
                              <w:rPr>
                                <w:spacing w:val="-2"/>
                              </w:rPr>
                              <w:t>0.8809756</w:t>
                            </w:r>
                          </w:p>
                        </w:tc>
                        <w:tc>
                          <w:tcPr>
                            <w:tcW w:w="1531" w:type="dxa"/>
                            <w:shd w:val="clear" w:color="auto" w:fill="auto"/>
                            <w:hideMark/>
                          </w:tcPr>
                          <w:p w14:paraId="2BBB4EE7" w14:textId="79EB0237" w:rsidR="00112A30" w:rsidRPr="00046CC6" w:rsidRDefault="00112A30" w:rsidP="000B2A9A">
                            <w:pPr>
                              <w:pStyle w:val="ETASRbodytext"/>
                              <w:spacing w:after="0"/>
                              <w:ind w:hanging="41"/>
                              <w:jc w:val="center"/>
                              <w:rPr>
                                <w:lang w:val="en-IN" w:eastAsia="en-IN"/>
                              </w:rPr>
                            </w:pPr>
                            <w:r>
                              <w:rPr>
                                <w:spacing w:val="-2"/>
                              </w:rPr>
                              <w:t>0.278915</w:t>
                            </w:r>
                          </w:p>
                        </w:tc>
                        <w:tc>
                          <w:tcPr>
                            <w:tcW w:w="1531" w:type="dxa"/>
                            <w:shd w:val="clear" w:color="auto" w:fill="auto"/>
                            <w:hideMark/>
                          </w:tcPr>
                          <w:p w14:paraId="4BCEC511" w14:textId="50CD1718"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r w:rsidR="00112A30" w:rsidRPr="00046CC6" w14:paraId="7F969E86" w14:textId="77777777" w:rsidTr="00EE2C5A">
                        <w:trPr>
                          <w:trHeight w:val="170"/>
                          <w:jc w:val="center"/>
                        </w:trPr>
                        <w:tc>
                          <w:tcPr>
                            <w:tcW w:w="771" w:type="dxa"/>
                            <w:shd w:val="clear" w:color="auto" w:fill="auto"/>
                            <w:vAlign w:val="center"/>
                            <w:hideMark/>
                          </w:tcPr>
                          <w:p w14:paraId="5EF258E0" w14:textId="660F4CDA" w:rsidR="00112A30" w:rsidRPr="00046CC6" w:rsidRDefault="00112A30" w:rsidP="000B2A9A">
                            <w:pPr>
                              <w:pStyle w:val="ETASRbodytext"/>
                              <w:spacing w:after="0"/>
                              <w:ind w:hanging="41"/>
                              <w:jc w:val="center"/>
                              <w:rPr>
                                <w:lang w:val="en-IN" w:eastAsia="en-IN"/>
                              </w:rPr>
                            </w:pPr>
                            <w:r w:rsidRPr="00046CC6">
                              <w:rPr>
                                <w:lang w:val="en-IN" w:eastAsia="en-IN"/>
                              </w:rPr>
                              <w:t>40</w:t>
                            </w:r>
                          </w:p>
                        </w:tc>
                        <w:tc>
                          <w:tcPr>
                            <w:tcW w:w="1531" w:type="dxa"/>
                            <w:shd w:val="clear" w:color="auto" w:fill="auto"/>
                            <w:hideMark/>
                          </w:tcPr>
                          <w:p w14:paraId="124878DF" w14:textId="5EAD79D8" w:rsidR="00112A30" w:rsidRPr="00046CC6" w:rsidRDefault="00112A30" w:rsidP="000B2A9A">
                            <w:pPr>
                              <w:pStyle w:val="ETASRbodytext"/>
                              <w:spacing w:after="0"/>
                              <w:ind w:hanging="41"/>
                              <w:jc w:val="center"/>
                              <w:rPr>
                                <w:lang w:val="en-IN" w:eastAsia="en-IN"/>
                              </w:rPr>
                            </w:pPr>
                            <w:r>
                              <w:rPr>
                                <w:spacing w:val="-2"/>
                              </w:rPr>
                              <w:t>01:32:40</w:t>
                            </w:r>
                          </w:p>
                        </w:tc>
                        <w:tc>
                          <w:tcPr>
                            <w:tcW w:w="1531" w:type="dxa"/>
                            <w:shd w:val="clear" w:color="auto" w:fill="auto"/>
                            <w:hideMark/>
                          </w:tcPr>
                          <w:p w14:paraId="0151C148" w14:textId="61FCEEBF" w:rsidR="00112A30" w:rsidRPr="00046CC6" w:rsidRDefault="00112A30" w:rsidP="000B2A9A">
                            <w:pPr>
                              <w:pStyle w:val="ETASRbodytext"/>
                              <w:spacing w:after="0"/>
                              <w:ind w:hanging="41"/>
                              <w:jc w:val="center"/>
                              <w:rPr>
                                <w:lang w:val="en-IN" w:eastAsia="en-IN"/>
                              </w:rPr>
                            </w:pPr>
                            <w:r>
                              <w:rPr>
                                <w:spacing w:val="-2"/>
                              </w:rPr>
                              <w:t>0.9207568</w:t>
                            </w:r>
                          </w:p>
                        </w:tc>
                        <w:tc>
                          <w:tcPr>
                            <w:tcW w:w="1531" w:type="dxa"/>
                            <w:shd w:val="clear" w:color="auto" w:fill="auto"/>
                            <w:hideMark/>
                          </w:tcPr>
                          <w:p w14:paraId="38709876" w14:textId="6165F357" w:rsidR="00112A30" w:rsidRPr="00046CC6" w:rsidRDefault="00112A30" w:rsidP="000B2A9A">
                            <w:pPr>
                              <w:pStyle w:val="ETASRbodytext"/>
                              <w:spacing w:after="0"/>
                              <w:ind w:hanging="41"/>
                              <w:jc w:val="center"/>
                              <w:rPr>
                                <w:lang w:val="en-IN" w:eastAsia="en-IN"/>
                              </w:rPr>
                            </w:pPr>
                            <w:r>
                              <w:rPr>
                                <w:spacing w:val="-2"/>
                              </w:rPr>
                              <w:t>0.172356</w:t>
                            </w:r>
                          </w:p>
                        </w:tc>
                        <w:tc>
                          <w:tcPr>
                            <w:tcW w:w="1531" w:type="dxa"/>
                            <w:shd w:val="clear" w:color="auto" w:fill="auto"/>
                            <w:hideMark/>
                          </w:tcPr>
                          <w:p w14:paraId="5295AE46" w14:textId="580B8DAB" w:rsidR="00112A30" w:rsidRPr="00046CC6" w:rsidRDefault="00112A30" w:rsidP="000B2A9A">
                            <w:pPr>
                              <w:pStyle w:val="ETASRbodytext"/>
                              <w:spacing w:after="0"/>
                              <w:ind w:hanging="41"/>
                              <w:jc w:val="center"/>
                              <w:rPr>
                                <w:lang w:val="en-IN" w:eastAsia="en-IN"/>
                              </w:rPr>
                            </w:pPr>
                            <w:r>
                              <w:rPr>
                                <w:spacing w:val="-2"/>
                              </w:rPr>
                              <w:t>0.9156349</w:t>
                            </w:r>
                          </w:p>
                        </w:tc>
                        <w:tc>
                          <w:tcPr>
                            <w:tcW w:w="1531" w:type="dxa"/>
                            <w:shd w:val="clear" w:color="auto" w:fill="auto"/>
                            <w:hideMark/>
                          </w:tcPr>
                          <w:p w14:paraId="534B9CB4" w14:textId="0A888AD1" w:rsidR="00112A30" w:rsidRPr="00046CC6" w:rsidRDefault="00112A30" w:rsidP="000B2A9A">
                            <w:pPr>
                              <w:pStyle w:val="ETASRbodytext"/>
                              <w:spacing w:after="0"/>
                              <w:ind w:hanging="41"/>
                              <w:jc w:val="center"/>
                              <w:rPr>
                                <w:lang w:val="en-IN" w:eastAsia="en-IN"/>
                              </w:rPr>
                            </w:pPr>
                            <w:r>
                              <w:rPr>
                                <w:spacing w:val="-2"/>
                              </w:rPr>
                              <w:t>0.247985</w:t>
                            </w:r>
                          </w:p>
                        </w:tc>
                        <w:tc>
                          <w:tcPr>
                            <w:tcW w:w="1531" w:type="dxa"/>
                            <w:shd w:val="clear" w:color="auto" w:fill="auto"/>
                            <w:hideMark/>
                          </w:tcPr>
                          <w:p w14:paraId="16C7871A" w14:textId="0CEB60B6" w:rsidR="00112A30" w:rsidRPr="00046CC6" w:rsidRDefault="00112A30" w:rsidP="000B2A9A">
                            <w:pPr>
                              <w:pStyle w:val="ETASRbodytext"/>
                              <w:spacing w:after="0"/>
                              <w:ind w:hanging="41"/>
                              <w:jc w:val="center"/>
                              <w:rPr>
                                <w:lang w:val="en-IN" w:eastAsia="en-IN"/>
                              </w:rPr>
                            </w:pPr>
                            <w:r>
                              <w:rPr>
                                <w:spacing w:val="-2"/>
                              </w:rPr>
                              <w:t>1.00E-</w:t>
                            </w:r>
                            <w:r>
                              <w:rPr>
                                <w:spacing w:val="-5"/>
                              </w:rPr>
                              <w:t>04</w:t>
                            </w:r>
                          </w:p>
                        </w:tc>
                      </w:tr>
                    </w:tbl>
                    <w:p w14:paraId="504C6FB8" w14:textId="77777777" w:rsidR="0092582C" w:rsidRDefault="0092582C" w:rsidP="00AF5836"/>
                  </w:txbxContent>
                </v:textbox>
                <w10:wrap type="square" anchorx="margin" anchory="margin"/>
              </v:shape>
            </w:pict>
          </mc:Fallback>
        </mc:AlternateContent>
      </w:r>
      <w:r w:rsidR="00EE1290" w:rsidRPr="006A6B49">
        <w:t>Frontend Implementation</w:t>
      </w:r>
    </w:p>
    <w:p w14:paraId="7F4F269F" w14:textId="476A3AF2" w:rsidR="003C3061" w:rsidRDefault="00EE1290" w:rsidP="003C3061">
      <w:pPr>
        <w:pStyle w:val="ETASRbodytext"/>
      </w:pPr>
      <w:r w:rsidRPr="006A6B49">
        <w:t xml:space="preserve">A web application was developed to complement the plant classification deep learning model. Employing Django, we constructed a frontend interface that allows users to upload images for real-time species identification. The backend, also managed by Django, facilitates image preprocessing, inference using </w:t>
      </w:r>
      <w:r w:rsidR="00CF097C">
        <w:t>all the three models</w:t>
      </w:r>
      <w:r w:rsidRPr="006A6B49">
        <w:t>, and the display of results</w:t>
      </w:r>
      <w:r w:rsidR="00CF097C">
        <w:t xml:space="preserve"> of each effectively comparing the output of each.</w:t>
      </w:r>
      <w:r w:rsidR="00D91DAE">
        <w:t xml:space="preserve"> </w:t>
      </w:r>
    </w:p>
    <w:p w14:paraId="363BC96D" w14:textId="210843FC" w:rsidR="0097278D" w:rsidRDefault="006F3726" w:rsidP="003C3061">
      <w:pPr>
        <w:pStyle w:val="Heading1"/>
      </w:pPr>
      <w:r>
        <mc:AlternateContent>
          <mc:Choice Requires="wps">
            <w:drawing>
              <wp:anchor distT="0" distB="0" distL="114300" distR="114300" simplePos="0" relativeHeight="251663360" behindDoc="0" locked="0" layoutInCell="1" allowOverlap="1" wp14:anchorId="25D335F2" wp14:editId="522EE424">
                <wp:simplePos x="0" y="0"/>
                <wp:positionH relativeFrom="margin">
                  <wp:posOffset>-32901</wp:posOffset>
                </wp:positionH>
                <wp:positionV relativeFrom="margin">
                  <wp:posOffset>4046189</wp:posOffset>
                </wp:positionV>
                <wp:extent cx="6758305" cy="2059305"/>
                <wp:effectExtent l="0" t="0" r="4445" b="0"/>
                <wp:wrapTopAndBottom/>
                <wp:docPr id="1928095378" name="figur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305" cy="2059305"/>
                        </a:xfrm>
                        <a:prstGeom prst="rect">
                          <a:avLst/>
                        </a:prstGeom>
                        <a:solidFill>
                          <a:srgbClr val="FFFFFF"/>
                        </a:solidFill>
                        <a:ln w="9525">
                          <a:noFill/>
                          <a:miter lim="800000"/>
                          <a:headEnd/>
                          <a:tailEnd/>
                        </a:ln>
                      </wps:spPr>
                      <wps:txbx>
                        <w:txbxContent>
                          <w:p w14:paraId="59330627" w14:textId="4DA6748B" w:rsidR="0092582C" w:rsidRDefault="0092582C" w:rsidP="00D91DAE">
                            <w:pPr>
                              <w:tabs>
                                <w:tab w:val="left" w:pos="0"/>
                              </w:tabs>
                              <w:rPr>
                                <w:noProof/>
                              </w:rPr>
                            </w:pPr>
                            <w:r w:rsidRPr="00DF6261">
                              <w:rPr>
                                <w:noProof/>
                              </w:rPr>
                              <w:drawing>
                                <wp:inline distT="0" distB="0" distL="0" distR="0" wp14:anchorId="12BEA7D7" wp14:editId="37399CA7">
                                  <wp:extent cx="2079919" cy="1620000"/>
                                  <wp:effectExtent l="0" t="0" r="0" b="0"/>
                                  <wp:docPr id="27350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61856" name="Picture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9919" cy="1620000"/>
                                          </a:xfrm>
                                          <a:prstGeom prst="rect">
                                            <a:avLst/>
                                          </a:prstGeom>
                                          <a:noFill/>
                                          <a:ln>
                                            <a:noFill/>
                                          </a:ln>
                                        </pic:spPr>
                                      </pic:pic>
                                    </a:graphicData>
                                  </a:graphic>
                                </wp:inline>
                              </w:drawing>
                            </w:r>
                            <w:r w:rsidRPr="00D91DAE">
                              <w:rPr>
                                <w:noProof/>
                              </w:rPr>
                              <w:t xml:space="preserve"> </w:t>
                            </w:r>
                            <w:r w:rsidRPr="00DF6261">
                              <w:rPr>
                                <w:noProof/>
                              </w:rPr>
                              <w:drawing>
                                <wp:inline distT="0" distB="0" distL="0" distR="0" wp14:anchorId="6BA4D466" wp14:editId="2D75440B">
                                  <wp:extent cx="2144257" cy="1620000"/>
                                  <wp:effectExtent l="0" t="0" r="8890" b="0"/>
                                  <wp:docPr id="1729984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4257" cy="1620000"/>
                                          </a:xfrm>
                                          <a:prstGeom prst="rect">
                                            <a:avLst/>
                                          </a:prstGeom>
                                          <a:noFill/>
                                          <a:ln>
                                            <a:noFill/>
                                          </a:ln>
                                        </pic:spPr>
                                      </pic:pic>
                                    </a:graphicData>
                                  </a:graphic>
                                </wp:inline>
                              </w:drawing>
                            </w:r>
                            <w:r w:rsidRPr="00D91DAE">
                              <w:rPr>
                                <w:noProof/>
                              </w:rPr>
                              <w:t xml:space="preserve"> </w:t>
                            </w:r>
                            <w:r w:rsidRPr="00DF6261">
                              <w:rPr>
                                <w:noProof/>
                              </w:rPr>
                              <w:drawing>
                                <wp:inline distT="0" distB="0" distL="0" distR="0" wp14:anchorId="73ED577C" wp14:editId="734232DE">
                                  <wp:extent cx="2147005" cy="1620000"/>
                                  <wp:effectExtent l="0" t="0" r="5715" b="0"/>
                                  <wp:docPr id="1576311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7005" cy="162000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3"/>
                              <w:gridCol w:w="3403"/>
                            </w:tblGrid>
                            <w:tr w:rsidR="0092582C" w:rsidRPr="007159CA" w14:paraId="7DEB8AAF" w14:textId="77777777" w:rsidTr="0014067C">
                              <w:tc>
                                <w:tcPr>
                                  <w:tcW w:w="3402" w:type="dxa"/>
                                </w:tcPr>
                                <w:p w14:paraId="08C592F4" w14:textId="6D71446A" w:rsidR="0092582C" w:rsidRPr="007159CA" w:rsidRDefault="0092582C" w:rsidP="007159CA">
                                  <w:pPr>
                                    <w:tabs>
                                      <w:tab w:val="left" w:pos="0"/>
                                    </w:tabs>
                                    <w:ind w:firstLine="0"/>
                                    <w:rPr>
                                      <w:rFonts w:eastAsia="SimSun"/>
                                      <w:sz w:val="16"/>
                                      <w:szCs w:val="16"/>
                                    </w:rPr>
                                  </w:pPr>
                                  <w:r w:rsidRPr="007159CA">
                                    <w:rPr>
                                      <w:rFonts w:eastAsia="SimSun"/>
                                      <w:sz w:val="16"/>
                                      <w:szCs w:val="16"/>
                                    </w:rPr>
                                    <w:t>Fig. 2(</w:t>
                                  </w:r>
                                  <w:r w:rsidR="003431DA">
                                    <w:rPr>
                                      <w:rFonts w:eastAsia="SimSun"/>
                                      <w:sz w:val="16"/>
                                      <w:szCs w:val="16"/>
                                    </w:rPr>
                                    <w:t>a</w:t>
                                  </w:r>
                                  <w:r w:rsidRPr="007159CA">
                                    <w:rPr>
                                      <w:rFonts w:eastAsia="SimSun"/>
                                      <w:sz w:val="16"/>
                                      <w:szCs w:val="16"/>
                                    </w:rPr>
                                    <w:t xml:space="preserve">). </w:t>
                                  </w:r>
                                  <w:r w:rsidR="003431DA">
                                    <w:rPr>
                                      <w:rFonts w:eastAsia="SimSun"/>
                                      <w:sz w:val="16"/>
                                      <w:szCs w:val="16"/>
                                    </w:rPr>
                                    <w:t>MobileNetV2</w:t>
                                  </w:r>
                                </w:p>
                              </w:tc>
                              <w:tc>
                                <w:tcPr>
                                  <w:tcW w:w="3403" w:type="dxa"/>
                                </w:tcPr>
                                <w:p w14:paraId="1EA36280" w14:textId="77777777" w:rsidR="0092582C" w:rsidRPr="007159CA" w:rsidRDefault="0092582C" w:rsidP="007159CA">
                                  <w:pPr>
                                    <w:tabs>
                                      <w:tab w:val="left" w:pos="0"/>
                                    </w:tabs>
                                    <w:ind w:firstLine="0"/>
                                    <w:rPr>
                                      <w:rFonts w:eastAsia="SimSun"/>
                                      <w:sz w:val="16"/>
                                      <w:szCs w:val="16"/>
                                    </w:rPr>
                                  </w:pPr>
                                  <w:r w:rsidRPr="007159CA">
                                    <w:rPr>
                                      <w:rFonts w:eastAsia="SimSun"/>
                                      <w:sz w:val="16"/>
                                      <w:szCs w:val="16"/>
                                    </w:rPr>
                                    <w:t>Fig. 2(b). ResNet50</w:t>
                                  </w:r>
                                </w:p>
                              </w:tc>
                              <w:tc>
                                <w:tcPr>
                                  <w:tcW w:w="3403" w:type="dxa"/>
                                </w:tcPr>
                                <w:p w14:paraId="7D068364" w14:textId="77777777" w:rsidR="0092582C" w:rsidRPr="007159CA" w:rsidRDefault="0092582C" w:rsidP="007159CA">
                                  <w:pPr>
                                    <w:tabs>
                                      <w:tab w:val="left" w:pos="0"/>
                                    </w:tabs>
                                    <w:ind w:firstLine="0"/>
                                    <w:rPr>
                                      <w:rFonts w:eastAsia="SimSun"/>
                                      <w:sz w:val="16"/>
                                      <w:szCs w:val="16"/>
                                    </w:rPr>
                                  </w:pPr>
                                  <w:r w:rsidRPr="007159CA">
                                    <w:rPr>
                                      <w:rFonts w:eastAsia="SimSun"/>
                                      <w:sz w:val="16"/>
                                      <w:szCs w:val="16"/>
                                    </w:rPr>
                                    <w:t>Fig. 2(c). VGG16</w:t>
                                  </w:r>
                                </w:p>
                              </w:tc>
                            </w:tr>
                          </w:tbl>
                          <w:p w14:paraId="6F564D09" w14:textId="2359F8D3" w:rsidR="0092582C" w:rsidRDefault="0092582C" w:rsidP="00D91DAE">
                            <w:pPr>
                              <w:pStyle w:val="ETASRfigurecaption"/>
                              <w:tabs>
                                <w:tab w:val="left" w:pos="0"/>
                              </w:tabs>
                            </w:pPr>
                            <w:r w:rsidRPr="00D91DAE">
                              <w:t>Confusion matrix of each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35F2" id="figure2" o:spid="_x0000_s1031" type="#_x0000_t202" style="position:absolute;left:0;text-align:left;margin-left:-2.6pt;margin-top:318.6pt;width:532.15pt;height:162.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" stroked="f">
                <v:textbox>
                  <w:txbxContent>
                    <w:p w14:paraId="59330627" w14:textId="4DA6748B" w:rsidR="0092582C" w:rsidRDefault="0092582C" w:rsidP="00D91DAE">
                      <w:pPr>
                        <w:tabs>
                          <w:tab w:val="left" w:pos="0"/>
                        </w:tabs>
                        <w:rPr>
                          <w:noProof/>
                        </w:rPr>
                      </w:pPr>
                      <w:r w:rsidRPr="00DF6261">
                        <w:rPr>
                          <w:noProof/>
                        </w:rPr>
                        <w:drawing>
                          <wp:inline distT="0" distB="0" distL="0" distR="0" wp14:anchorId="12BEA7D7" wp14:editId="37399CA7">
                            <wp:extent cx="2079919" cy="1620000"/>
                            <wp:effectExtent l="0" t="0" r="0" b="0"/>
                            <wp:docPr id="27350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61856" name="Picture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9919" cy="1620000"/>
                                    </a:xfrm>
                                    <a:prstGeom prst="rect">
                                      <a:avLst/>
                                    </a:prstGeom>
                                    <a:noFill/>
                                    <a:ln>
                                      <a:noFill/>
                                    </a:ln>
                                  </pic:spPr>
                                </pic:pic>
                              </a:graphicData>
                            </a:graphic>
                          </wp:inline>
                        </w:drawing>
                      </w:r>
                      <w:r w:rsidRPr="00D91DAE">
                        <w:rPr>
                          <w:noProof/>
                        </w:rPr>
                        <w:t xml:space="preserve"> </w:t>
                      </w:r>
                      <w:r w:rsidRPr="00DF6261">
                        <w:rPr>
                          <w:noProof/>
                        </w:rPr>
                        <w:drawing>
                          <wp:inline distT="0" distB="0" distL="0" distR="0" wp14:anchorId="6BA4D466" wp14:editId="2D75440B">
                            <wp:extent cx="2144257" cy="1620000"/>
                            <wp:effectExtent l="0" t="0" r="8890" b="0"/>
                            <wp:docPr id="1729984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4257" cy="1620000"/>
                                    </a:xfrm>
                                    <a:prstGeom prst="rect">
                                      <a:avLst/>
                                    </a:prstGeom>
                                    <a:noFill/>
                                    <a:ln>
                                      <a:noFill/>
                                    </a:ln>
                                  </pic:spPr>
                                </pic:pic>
                              </a:graphicData>
                            </a:graphic>
                          </wp:inline>
                        </w:drawing>
                      </w:r>
                      <w:r w:rsidRPr="00D91DAE">
                        <w:rPr>
                          <w:noProof/>
                        </w:rPr>
                        <w:t xml:space="preserve"> </w:t>
                      </w:r>
                      <w:r w:rsidRPr="00DF6261">
                        <w:rPr>
                          <w:noProof/>
                        </w:rPr>
                        <w:drawing>
                          <wp:inline distT="0" distB="0" distL="0" distR="0" wp14:anchorId="73ED577C" wp14:editId="734232DE">
                            <wp:extent cx="2147005" cy="1620000"/>
                            <wp:effectExtent l="0" t="0" r="5715" b="0"/>
                            <wp:docPr id="1576311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7005" cy="162000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3"/>
                        <w:gridCol w:w="3403"/>
                      </w:tblGrid>
                      <w:tr w:rsidR="0092582C" w:rsidRPr="007159CA" w14:paraId="7DEB8AAF" w14:textId="77777777" w:rsidTr="0014067C">
                        <w:tc>
                          <w:tcPr>
                            <w:tcW w:w="3402" w:type="dxa"/>
                          </w:tcPr>
                          <w:p w14:paraId="08C592F4" w14:textId="6D71446A" w:rsidR="0092582C" w:rsidRPr="007159CA" w:rsidRDefault="0092582C" w:rsidP="007159CA">
                            <w:pPr>
                              <w:tabs>
                                <w:tab w:val="left" w:pos="0"/>
                              </w:tabs>
                              <w:ind w:firstLine="0"/>
                              <w:rPr>
                                <w:rFonts w:eastAsia="SimSun"/>
                                <w:sz w:val="16"/>
                                <w:szCs w:val="16"/>
                              </w:rPr>
                            </w:pPr>
                            <w:r w:rsidRPr="007159CA">
                              <w:rPr>
                                <w:rFonts w:eastAsia="SimSun"/>
                                <w:sz w:val="16"/>
                                <w:szCs w:val="16"/>
                              </w:rPr>
                              <w:t>Fig. 2(</w:t>
                            </w:r>
                            <w:r w:rsidR="003431DA">
                              <w:rPr>
                                <w:rFonts w:eastAsia="SimSun"/>
                                <w:sz w:val="16"/>
                                <w:szCs w:val="16"/>
                              </w:rPr>
                              <w:t>a</w:t>
                            </w:r>
                            <w:r w:rsidRPr="007159CA">
                              <w:rPr>
                                <w:rFonts w:eastAsia="SimSun"/>
                                <w:sz w:val="16"/>
                                <w:szCs w:val="16"/>
                              </w:rPr>
                              <w:t xml:space="preserve">). </w:t>
                            </w:r>
                            <w:r w:rsidR="003431DA">
                              <w:rPr>
                                <w:rFonts w:eastAsia="SimSun"/>
                                <w:sz w:val="16"/>
                                <w:szCs w:val="16"/>
                              </w:rPr>
                              <w:t>MobileNetV2</w:t>
                            </w:r>
                          </w:p>
                        </w:tc>
                        <w:tc>
                          <w:tcPr>
                            <w:tcW w:w="3403" w:type="dxa"/>
                          </w:tcPr>
                          <w:p w14:paraId="1EA36280" w14:textId="77777777" w:rsidR="0092582C" w:rsidRPr="007159CA" w:rsidRDefault="0092582C" w:rsidP="007159CA">
                            <w:pPr>
                              <w:tabs>
                                <w:tab w:val="left" w:pos="0"/>
                              </w:tabs>
                              <w:ind w:firstLine="0"/>
                              <w:rPr>
                                <w:rFonts w:eastAsia="SimSun"/>
                                <w:sz w:val="16"/>
                                <w:szCs w:val="16"/>
                              </w:rPr>
                            </w:pPr>
                            <w:r w:rsidRPr="007159CA">
                              <w:rPr>
                                <w:rFonts w:eastAsia="SimSun"/>
                                <w:sz w:val="16"/>
                                <w:szCs w:val="16"/>
                              </w:rPr>
                              <w:t>Fig. 2(b). ResNet50</w:t>
                            </w:r>
                          </w:p>
                        </w:tc>
                        <w:tc>
                          <w:tcPr>
                            <w:tcW w:w="3403" w:type="dxa"/>
                          </w:tcPr>
                          <w:p w14:paraId="7D068364" w14:textId="77777777" w:rsidR="0092582C" w:rsidRPr="007159CA" w:rsidRDefault="0092582C" w:rsidP="007159CA">
                            <w:pPr>
                              <w:tabs>
                                <w:tab w:val="left" w:pos="0"/>
                              </w:tabs>
                              <w:ind w:firstLine="0"/>
                              <w:rPr>
                                <w:rFonts w:eastAsia="SimSun"/>
                                <w:sz w:val="16"/>
                                <w:szCs w:val="16"/>
                              </w:rPr>
                            </w:pPr>
                            <w:r w:rsidRPr="007159CA">
                              <w:rPr>
                                <w:rFonts w:eastAsia="SimSun"/>
                                <w:sz w:val="16"/>
                                <w:szCs w:val="16"/>
                              </w:rPr>
                              <w:t>Fig. 2(c). VGG16</w:t>
                            </w:r>
                          </w:p>
                        </w:tc>
                      </w:tr>
                    </w:tbl>
                    <w:p w14:paraId="6F564D09" w14:textId="2359F8D3" w:rsidR="0092582C" w:rsidRDefault="0092582C" w:rsidP="00D91DAE">
                      <w:pPr>
                        <w:pStyle w:val="ETASRfigurecaption"/>
                        <w:tabs>
                          <w:tab w:val="left" w:pos="0"/>
                        </w:tabs>
                      </w:pPr>
                      <w:r w:rsidRPr="00D91DAE">
                        <w:t>Confusion matrix of each model</w:t>
                      </w:r>
                    </w:p>
                  </w:txbxContent>
                </v:textbox>
                <w10:wrap type="topAndBottom" anchorx="margin" anchory="margin"/>
              </v:shape>
            </w:pict>
          </mc:Fallback>
        </mc:AlternateContent>
      </w:r>
      <w:r w:rsidR="0097278D" w:rsidRPr="006A6B49">
        <w:t>Results and Discussions</w:t>
      </w:r>
    </w:p>
    <w:p w14:paraId="72AA758B" w14:textId="23C6EEF6" w:rsidR="00B46C58" w:rsidRDefault="006F3726" w:rsidP="00B46C58">
      <w:pPr>
        <w:pStyle w:val="ETASRbodytext"/>
      </w:pPr>
      <w:r>
        <w:rPr>
          <w:noProof/>
        </w:rPr>
        <mc:AlternateContent>
          <mc:Choice Requires="wps">
            <w:drawing>
              <wp:anchor distT="0" distB="0" distL="114300" distR="114300" simplePos="0" relativeHeight="251671552" behindDoc="0" locked="0" layoutInCell="1" allowOverlap="1" wp14:anchorId="71941906" wp14:editId="77BED053">
                <wp:simplePos x="796705" y="6310265"/>
                <wp:positionH relativeFrom="margin">
                  <wp:align>center</wp:align>
                </wp:positionH>
                <wp:positionV relativeFrom="margin">
                  <wp:align>bottom</wp:align>
                </wp:positionV>
                <wp:extent cx="6379210" cy="2227152"/>
                <wp:effectExtent l="0" t="0" r="2540" b="1905"/>
                <wp:wrapTopAndBottom/>
                <wp:docPr id="1530478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2227152"/>
                        </a:xfrm>
                        <a:prstGeom prst="rect">
                          <a:avLst/>
                        </a:prstGeom>
                        <a:solidFill>
                          <a:srgbClr val="FFFFFF"/>
                        </a:solidFill>
                        <a:ln w="9525">
                          <a:noFill/>
                          <a:miter lim="800000"/>
                          <a:headEnd/>
                          <a:tailEnd/>
                        </a:ln>
                      </wps:spPr>
                      <wps:txbx>
                        <w:txbxContent>
                          <w:p w14:paraId="533C7509" w14:textId="230F40CB" w:rsidR="0092582C" w:rsidRDefault="0092582C" w:rsidP="003C7DD0">
                            <w:pPr>
                              <w:rPr>
                                <w:noProof/>
                              </w:rPr>
                            </w:pPr>
                            <w:r w:rsidRPr="00D52FF3">
                              <w:rPr>
                                <w:noProof/>
                              </w:rPr>
                              <w:drawing>
                                <wp:inline distT="0" distB="0" distL="0" distR="0" wp14:anchorId="69FEB15C" wp14:editId="6AE6F98D">
                                  <wp:extent cx="1951823" cy="1620000"/>
                                  <wp:effectExtent l="0" t="0" r="0" b="0"/>
                                  <wp:docPr id="320131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9615" name="Picture 1090299615"/>
                                          <pic:cNvPicPr/>
                                        </pic:nvPicPr>
                                        <pic:blipFill rotWithShape="1">
                                          <a:blip r:embed="rId18">
                                            <a:extLst>
                                              <a:ext uri="{28A0092B-C50C-407E-A947-70E740481C1C}">
                                                <a14:useLocalDpi xmlns:a14="http://schemas.microsoft.com/office/drawing/2010/main" val="0"/>
                                              </a:ext>
                                            </a:extLst>
                                          </a:blip>
                                          <a:srcRect t="6819"/>
                                          <a:stretch/>
                                        </pic:blipFill>
                                        <pic:spPr bwMode="auto">
                                          <a:xfrm>
                                            <a:off x="0" y="0"/>
                                            <a:ext cx="1951823" cy="1620000"/>
                                          </a:xfrm>
                                          <a:prstGeom prst="rect">
                                            <a:avLst/>
                                          </a:prstGeom>
                                          <a:ln>
                                            <a:noFill/>
                                          </a:ln>
                                          <a:extLst>
                                            <a:ext uri="{53640926-AAD7-44D8-BBD7-CCE9431645EC}">
                                              <a14:shadowObscured xmlns:a14="http://schemas.microsoft.com/office/drawing/2010/main"/>
                                            </a:ext>
                                          </a:extLst>
                                        </pic:spPr>
                                      </pic:pic>
                                    </a:graphicData>
                                  </a:graphic>
                                </wp:inline>
                              </w:drawing>
                            </w:r>
                            <w:r w:rsidRPr="003C7DD0">
                              <w:rPr>
                                <w:noProof/>
                              </w:rPr>
                              <w:t xml:space="preserve"> </w:t>
                            </w:r>
                            <w:r w:rsidRPr="00D52FF3">
                              <w:rPr>
                                <w:noProof/>
                              </w:rPr>
                              <w:drawing>
                                <wp:inline distT="0" distB="0" distL="0" distR="0" wp14:anchorId="4054C96E" wp14:editId="0FC05017">
                                  <wp:extent cx="1965846" cy="1620000"/>
                                  <wp:effectExtent l="0" t="0" r="0" b="0"/>
                                  <wp:docPr id="1793776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6206" name="Picture 1659136206"/>
                                          <pic:cNvPicPr/>
                                        </pic:nvPicPr>
                                        <pic:blipFill rotWithShape="1">
                                          <a:blip r:embed="rId19">
                                            <a:extLst>
                                              <a:ext uri="{28A0092B-C50C-407E-A947-70E740481C1C}">
                                                <a14:useLocalDpi xmlns:a14="http://schemas.microsoft.com/office/drawing/2010/main" val="0"/>
                                              </a:ext>
                                            </a:extLst>
                                          </a:blip>
                                          <a:srcRect t="7240"/>
                                          <a:stretch/>
                                        </pic:blipFill>
                                        <pic:spPr bwMode="auto">
                                          <a:xfrm>
                                            <a:off x="0" y="0"/>
                                            <a:ext cx="1965846" cy="1620000"/>
                                          </a:xfrm>
                                          <a:prstGeom prst="rect">
                                            <a:avLst/>
                                          </a:prstGeom>
                                          <a:ln>
                                            <a:noFill/>
                                          </a:ln>
                                          <a:extLst>
                                            <a:ext uri="{53640926-AAD7-44D8-BBD7-CCE9431645EC}">
                                              <a14:shadowObscured xmlns:a14="http://schemas.microsoft.com/office/drawing/2010/main"/>
                                            </a:ext>
                                          </a:extLst>
                                        </pic:spPr>
                                      </pic:pic>
                                    </a:graphicData>
                                  </a:graphic>
                                </wp:inline>
                              </w:drawing>
                            </w:r>
                            <w:r w:rsidRPr="003C7DD0">
                              <w:rPr>
                                <w:noProof/>
                              </w:rPr>
                              <w:t xml:space="preserve"> </w:t>
                            </w:r>
                            <w:r w:rsidRPr="00D52FF3">
                              <w:rPr>
                                <w:noProof/>
                              </w:rPr>
                              <w:drawing>
                                <wp:inline distT="0" distB="0" distL="0" distR="0" wp14:anchorId="4DDD7248" wp14:editId="43760E4C">
                                  <wp:extent cx="1959251" cy="1620000"/>
                                  <wp:effectExtent l="0" t="0" r="3175" b="0"/>
                                  <wp:docPr id="1181480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6601" name="Picture 2137046601"/>
                                          <pic:cNvPicPr/>
                                        </pic:nvPicPr>
                                        <pic:blipFill rotWithShape="1">
                                          <a:blip r:embed="rId20">
                                            <a:extLst>
                                              <a:ext uri="{28A0092B-C50C-407E-A947-70E740481C1C}">
                                                <a14:useLocalDpi xmlns:a14="http://schemas.microsoft.com/office/drawing/2010/main" val="0"/>
                                              </a:ext>
                                            </a:extLst>
                                          </a:blip>
                                          <a:srcRect t="7217"/>
                                          <a:stretch/>
                                        </pic:blipFill>
                                        <pic:spPr bwMode="auto">
                                          <a:xfrm>
                                            <a:off x="0" y="0"/>
                                            <a:ext cx="1959251" cy="1620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1662"/>
                              <w:gridCol w:w="1663"/>
                              <w:gridCol w:w="1662"/>
                              <w:gridCol w:w="1663"/>
                              <w:gridCol w:w="1662"/>
                            </w:tblGrid>
                            <w:tr w:rsidR="0092582C" w:rsidRPr="00D52FF3" w14:paraId="7A7EF026" w14:textId="77777777" w:rsidTr="00817CEF">
                              <w:trPr>
                                <w:trHeight w:val="227"/>
                              </w:trPr>
                              <w:tc>
                                <w:tcPr>
                                  <w:tcW w:w="3346" w:type="dxa"/>
                                  <w:gridSpan w:val="2"/>
                                  <w:vAlign w:val="center"/>
                                </w:tcPr>
                                <w:p w14:paraId="5F23E69E" w14:textId="77777777" w:rsidR="0092582C" w:rsidRPr="00A674AF" w:rsidRDefault="0092582C" w:rsidP="00A674AF">
                                  <w:pPr>
                                    <w:ind w:firstLine="31"/>
                                    <w:rPr>
                                      <w:b/>
                                      <w:bCs/>
                                      <w:sz w:val="16"/>
                                      <w:szCs w:val="16"/>
                                    </w:rPr>
                                  </w:pPr>
                                  <w:r w:rsidRPr="00A674AF">
                                    <w:rPr>
                                      <w:b/>
                                      <w:bCs/>
                                      <w:sz w:val="16"/>
                                      <w:szCs w:val="16"/>
                                    </w:rPr>
                                    <w:t>MobileNetV2</w:t>
                                  </w:r>
                                </w:p>
                              </w:tc>
                              <w:tc>
                                <w:tcPr>
                                  <w:tcW w:w="3346" w:type="dxa"/>
                                  <w:gridSpan w:val="2"/>
                                  <w:vAlign w:val="center"/>
                                </w:tcPr>
                                <w:p w14:paraId="7F532BA3" w14:textId="77777777" w:rsidR="0092582C" w:rsidRPr="00A674AF" w:rsidRDefault="0092582C" w:rsidP="00A674AF">
                                  <w:pPr>
                                    <w:ind w:firstLine="31"/>
                                    <w:rPr>
                                      <w:b/>
                                      <w:bCs/>
                                      <w:sz w:val="16"/>
                                      <w:szCs w:val="16"/>
                                    </w:rPr>
                                  </w:pPr>
                                  <w:r w:rsidRPr="00A674AF">
                                    <w:rPr>
                                      <w:b/>
                                      <w:bCs/>
                                      <w:sz w:val="16"/>
                                      <w:szCs w:val="16"/>
                                    </w:rPr>
                                    <w:t>ResNet50</w:t>
                                  </w:r>
                                </w:p>
                              </w:tc>
                              <w:tc>
                                <w:tcPr>
                                  <w:tcW w:w="3346" w:type="dxa"/>
                                  <w:gridSpan w:val="2"/>
                                  <w:vAlign w:val="center"/>
                                </w:tcPr>
                                <w:p w14:paraId="34BE102A" w14:textId="77777777" w:rsidR="0092582C" w:rsidRPr="00A674AF" w:rsidRDefault="0092582C" w:rsidP="00A674AF">
                                  <w:pPr>
                                    <w:ind w:firstLine="31"/>
                                    <w:rPr>
                                      <w:b/>
                                      <w:bCs/>
                                      <w:sz w:val="16"/>
                                      <w:szCs w:val="16"/>
                                    </w:rPr>
                                  </w:pPr>
                                  <w:r w:rsidRPr="00A674AF">
                                    <w:rPr>
                                      <w:b/>
                                      <w:bCs/>
                                      <w:sz w:val="16"/>
                                      <w:szCs w:val="16"/>
                                    </w:rPr>
                                    <w:t>VGG16</w:t>
                                  </w:r>
                                </w:p>
                              </w:tc>
                            </w:tr>
                            <w:tr w:rsidR="0092582C" w:rsidRPr="00D52FF3" w14:paraId="4E1341E6" w14:textId="77777777" w:rsidTr="00817CEF">
                              <w:trPr>
                                <w:trHeight w:val="227"/>
                              </w:trPr>
                              <w:tc>
                                <w:tcPr>
                                  <w:tcW w:w="1673" w:type="dxa"/>
                                  <w:vAlign w:val="center"/>
                                </w:tcPr>
                                <w:p w14:paraId="72CFDA49" w14:textId="77777777" w:rsidR="0092582C" w:rsidRPr="00D52FF3" w:rsidRDefault="0092582C" w:rsidP="00A674AF">
                                  <w:pPr>
                                    <w:ind w:firstLine="31"/>
                                    <w:rPr>
                                      <w:sz w:val="16"/>
                                      <w:szCs w:val="16"/>
                                    </w:rPr>
                                  </w:pPr>
                                  <w:r w:rsidRPr="00D52FF3">
                                    <w:rPr>
                                      <w:sz w:val="16"/>
                                      <w:szCs w:val="16"/>
                                    </w:rPr>
                                    <w:t>Accuracy: 96.60%</w:t>
                                  </w:r>
                                </w:p>
                              </w:tc>
                              <w:tc>
                                <w:tcPr>
                                  <w:tcW w:w="1673" w:type="dxa"/>
                                  <w:vAlign w:val="center"/>
                                </w:tcPr>
                                <w:p w14:paraId="2AF625B8" w14:textId="77777777" w:rsidR="0092582C" w:rsidRPr="00D52FF3" w:rsidRDefault="0092582C" w:rsidP="00A674AF">
                                  <w:pPr>
                                    <w:ind w:firstLine="31"/>
                                    <w:rPr>
                                      <w:sz w:val="16"/>
                                      <w:szCs w:val="16"/>
                                    </w:rPr>
                                  </w:pPr>
                                  <w:r w:rsidRPr="00D52FF3">
                                    <w:rPr>
                                      <w:sz w:val="16"/>
                                      <w:szCs w:val="16"/>
                                    </w:rPr>
                                    <w:t>F1 Score: 96.57%</w:t>
                                  </w:r>
                                </w:p>
                              </w:tc>
                              <w:tc>
                                <w:tcPr>
                                  <w:tcW w:w="1673" w:type="dxa"/>
                                  <w:vAlign w:val="center"/>
                                </w:tcPr>
                                <w:p w14:paraId="4011DFC8" w14:textId="77777777" w:rsidR="0092582C" w:rsidRPr="00D52FF3" w:rsidRDefault="0092582C" w:rsidP="00A674AF">
                                  <w:pPr>
                                    <w:ind w:firstLine="31"/>
                                    <w:rPr>
                                      <w:sz w:val="16"/>
                                      <w:szCs w:val="16"/>
                                    </w:rPr>
                                  </w:pPr>
                                  <w:r w:rsidRPr="00D52FF3">
                                    <w:rPr>
                                      <w:sz w:val="16"/>
                                      <w:szCs w:val="16"/>
                                    </w:rPr>
                                    <w:t>Accuracy: 95.00%</w:t>
                                  </w:r>
                                </w:p>
                              </w:tc>
                              <w:tc>
                                <w:tcPr>
                                  <w:tcW w:w="1673" w:type="dxa"/>
                                  <w:vAlign w:val="center"/>
                                </w:tcPr>
                                <w:p w14:paraId="08C2D0A1" w14:textId="77777777" w:rsidR="0092582C" w:rsidRPr="00D52FF3" w:rsidRDefault="0092582C" w:rsidP="00A674AF">
                                  <w:pPr>
                                    <w:ind w:firstLine="31"/>
                                    <w:rPr>
                                      <w:sz w:val="16"/>
                                      <w:szCs w:val="16"/>
                                    </w:rPr>
                                  </w:pPr>
                                  <w:r w:rsidRPr="00D52FF3">
                                    <w:rPr>
                                      <w:sz w:val="16"/>
                                      <w:szCs w:val="16"/>
                                    </w:rPr>
                                    <w:t>F1 Score: 87.96%</w:t>
                                  </w:r>
                                </w:p>
                              </w:tc>
                              <w:tc>
                                <w:tcPr>
                                  <w:tcW w:w="1673" w:type="dxa"/>
                                  <w:vAlign w:val="center"/>
                                </w:tcPr>
                                <w:p w14:paraId="34CA6337" w14:textId="77777777" w:rsidR="0092582C" w:rsidRPr="00D52FF3" w:rsidRDefault="0092582C" w:rsidP="00A674AF">
                                  <w:pPr>
                                    <w:ind w:firstLine="31"/>
                                    <w:rPr>
                                      <w:sz w:val="16"/>
                                      <w:szCs w:val="16"/>
                                    </w:rPr>
                                  </w:pPr>
                                  <w:r w:rsidRPr="00D52FF3">
                                    <w:rPr>
                                      <w:sz w:val="16"/>
                                      <w:szCs w:val="16"/>
                                    </w:rPr>
                                    <w:t>Accuracy: 88.00%</w:t>
                                  </w:r>
                                </w:p>
                              </w:tc>
                              <w:tc>
                                <w:tcPr>
                                  <w:tcW w:w="1673" w:type="dxa"/>
                                  <w:vAlign w:val="center"/>
                                </w:tcPr>
                                <w:p w14:paraId="534D0DB2" w14:textId="77777777" w:rsidR="0092582C" w:rsidRPr="00D52FF3" w:rsidRDefault="0092582C" w:rsidP="00A674AF">
                                  <w:pPr>
                                    <w:ind w:firstLine="31"/>
                                    <w:rPr>
                                      <w:sz w:val="16"/>
                                      <w:szCs w:val="16"/>
                                    </w:rPr>
                                  </w:pPr>
                                  <w:r w:rsidRPr="00D52FF3">
                                    <w:rPr>
                                      <w:sz w:val="16"/>
                                      <w:szCs w:val="16"/>
                                    </w:rPr>
                                    <w:t>F1 Score: 94.98%</w:t>
                                  </w:r>
                                </w:p>
                              </w:tc>
                            </w:tr>
                          </w:tbl>
                          <w:p w14:paraId="16A45F31" w14:textId="6BD24B45" w:rsidR="0092582C" w:rsidRDefault="0092582C" w:rsidP="003C7DD0">
                            <w:pPr>
                              <w:pStyle w:val="ETASRfigurecaption"/>
                            </w:pPr>
                            <w:r w:rsidRPr="00A674AF">
                              <w:t>Confusion matrix of each model</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941906" id="_x0000_s1032" type="#_x0000_t202" style="position:absolute;left:0;text-align:left;margin-left:0;margin-top:0;width:502.3pt;height:175.35pt;z-index:251671552;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" stroked="f">
                <v:textbox>
                  <w:txbxContent>
                    <w:p w14:paraId="533C7509" w14:textId="230F40CB" w:rsidR="0092582C" w:rsidRDefault="0092582C" w:rsidP="003C7DD0">
                      <w:pPr>
                        <w:rPr>
                          <w:noProof/>
                        </w:rPr>
                      </w:pPr>
                      <w:r w:rsidRPr="00D52FF3">
                        <w:rPr>
                          <w:noProof/>
                        </w:rPr>
                        <w:drawing>
                          <wp:inline distT="0" distB="0" distL="0" distR="0" wp14:anchorId="69FEB15C" wp14:editId="6AE6F98D">
                            <wp:extent cx="1951823" cy="1620000"/>
                            <wp:effectExtent l="0" t="0" r="0" b="0"/>
                            <wp:docPr id="320131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9615" name="Picture 1090299615"/>
                                    <pic:cNvPicPr/>
                                  </pic:nvPicPr>
                                  <pic:blipFill rotWithShape="1">
                                    <a:blip r:embed="rId18">
                                      <a:extLst>
                                        <a:ext uri="{28A0092B-C50C-407E-A947-70E740481C1C}">
                                          <a14:useLocalDpi xmlns:a14="http://schemas.microsoft.com/office/drawing/2010/main" val="0"/>
                                        </a:ext>
                                      </a:extLst>
                                    </a:blip>
                                    <a:srcRect t="6819"/>
                                    <a:stretch/>
                                  </pic:blipFill>
                                  <pic:spPr bwMode="auto">
                                    <a:xfrm>
                                      <a:off x="0" y="0"/>
                                      <a:ext cx="1951823" cy="1620000"/>
                                    </a:xfrm>
                                    <a:prstGeom prst="rect">
                                      <a:avLst/>
                                    </a:prstGeom>
                                    <a:ln>
                                      <a:noFill/>
                                    </a:ln>
                                    <a:extLst>
                                      <a:ext uri="{53640926-AAD7-44D8-BBD7-CCE9431645EC}">
                                        <a14:shadowObscured xmlns:a14="http://schemas.microsoft.com/office/drawing/2010/main"/>
                                      </a:ext>
                                    </a:extLst>
                                  </pic:spPr>
                                </pic:pic>
                              </a:graphicData>
                            </a:graphic>
                          </wp:inline>
                        </w:drawing>
                      </w:r>
                      <w:r w:rsidRPr="003C7DD0">
                        <w:rPr>
                          <w:noProof/>
                        </w:rPr>
                        <w:t xml:space="preserve"> </w:t>
                      </w:r>
                      <w:r w:rsidRPr="00D52FF3">
                        <w:rPr>
                          <w:noProof/>
                        </w:rPr>
                        <w:drawing>
                          <wp:inline distT="0" distB="0" distL="0" distR="0" wp14:anchorId="4054C96E" wp14:editId="0FC05017">
                            <wp:extent cx="1965846" cy="1620000"/>
                            <wp:effectExtent l="0" t="0" r="0" b="0"/>
                            <wp:docPr id="1793776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6206" name="Picture 1659136206"/>
                                    <pic:cNvPicPr/>
                                  </pic:nvPicPr>
                                  <pic:blipFill rotWithShape="1">
                                    <a:blip r:embed="rId19">
                                      <a:extLst>
                                        <a:ext uri="{28A0092B-C50C-407E-A947-70E740481C1C}">
                                          <a14:useLocalDpi xmlns:a14="http://schemas.microsoft.com/office/drawing/2010/main" val="0"/>
                                        </a:ext>
                                      </a:extLst>
                                    </a:blip>
                                    <a:srcRect t="7240"/>
                                    <a:stretch/>
                                  </pic:blipFill>
                                  <pic:spPr bwMode="auto">
                                    <a:xfrm>
                                      <a:off x="0" y="0"/>
                                      <a:ext cx="1965846" cy="1620000"/>
                                    </a:xfrm>
                                    <a:prstGeom prst="rect">
                                      <a:avLst/>
                                    </a:prstGeom>
                                    <a:ln>
                                      <a:noFill/>
                                    </a:ln>
                                    <a:extLst>
                                      <a:ext uri="{53640926-AAD7-44D8-BBD7-CCE9431645EC}">
                                        <a14:shadowObscured xmlns:a14="http://schemas.microsoft.com/office/drawing/2010/main"/>
                                      </a:ext>
                                    </a:extLst>
                                  </pic:spPr>
                                </pic:pic>
                              </a:graphicData>
                            </a:graphic>
                          </wp:inline>
                        </w:drawing>
                      </w:r>
                      <w:r w:rsidRPr="003C7DD0">
                        <w:rPr>
                          <w:noProof/>
                        </w:rPr>
                        <w:t xml:space="preserve"> </w:t>
                      </w:r>
                      <w:r w:rsidRPr="00D52FF3">
                        <w:rPr>
                          <w:noProof/>
                        </w:rPr>
                        <w:drawing>
                          <wp:inline distT="0" distB="0" distL="0" distR="0" wp14:anchorId="4DDD7248" wp14:editId="43760E4C">
                            <wp:extent cx="1959251" cy="1620000"/>
                            <wp:effectExtent l="0" t="0" r="3175" b="0"/>
                            <wp:docPr id="1181480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6601" name="Picture 2137046601"/>
                                    <pic:cNvPicPr/>
                                  </pic:nvPicPr>
                                  <pic:blipFill rotWithShape="1">
                                    <a:blip r:embed="rId20">
                                      <a:extLst>
                                        <a:ext uri="{28A0092B-C50C-407E-A947-70E740481C1C}">
                                          <a14:useLocalDpi xmlns:a14="http://schemas.microsoft.com/office/drawing/2010/main" val="0"/>
                                        </a:ext>
                                      </a:extLst>
                                    </a:blip>
                                    <a:srcRect t="7217"/>
                                    <a:stretch/>
                                  </pic:blipFill>
                                  <pic:spPr bwMode="auto">
                                    <a:xfrm>
                                      <a:off x="0" y="0"/>
                                      <a:ext cx="1959251" cy="1620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1662"/>
                        <w:gridCol w:w="1663"/>
                        <w:gridCol w:w="1662"/>
                        <w:gridCol w:w="1663"/>
                        <w:gridCol w:w="1662"/>
                      </w:tblGrid>
                      <w:tr w:rsidR="0092582C" w:rsidRPr="00D52FF3" w14:paraId="7A7EF026" w14:textId="77777777" w:rsidTr="00817CEF">
                        <w:trPr>
                          <w:trHeight w:val="227"/>
                        </w:trPr>
                        <w:tc>
                          <w:tcPr>
                            <w:tcW w:w="3346" w:type="dxa"/>
                            <w:gridSpan w:val="2"/>
                            <w:vAlign w:val="center"/>
                          </w:tcPr>
                          <w:p w14:paraId="5F23E69E" w14:textId="77777777" w:rsidR="0092582C" w:rsidRPr="00A674AF" w:rsidRDefault="0092582C" w:rsidP="00A674AF">
                            <w:pPr>
                              <w:ind w:firstLine="31"/>
                              <w:rPr>
                                <w:b/>
                                <w:bCs/>
                                <w:sz w:val="16"/>
                                <w:szCs w:val="16"/>
                              </w:rPr>
                            </w:pPr>
                            <w:r w:rsidRPr="00A674AF">
                              <w:rPr>
                                <w:b/>
                                <w:bCs/>
                                <w:sz w:val="16"/>
                                <w:szCs w:val="16"/>
                              </w:rPr>
                              <w:t>MobileNetV2</w:t>
                            </w:r>
                          </w:p>
                        </w:tc>
                        <w:tc>
                          <w:tcPr>
                            <w:tcW w:w="3346" w:type="dxa"/>
                            <w:gridSpan w:val="2"/>
                            <w:vAlign w:val="center"/>
                          </w:tcPr>
                          <w:p w14:paraId="7F532BA3" w14:textId="77777777" w:rsidR="0092582C" w:rsidRPr="00A674AF" w:rsidRDefault="0092582C" w:rsidP="00A674AF">
                            <w:pPr>
                              <w:ind w:firstLine="31"/>
                              <w:rPr>
                                <w:b/>
                                <w:bCs/>
                                <w:sz w:val="16"/>
                                <w:szCs w:val="16"/>
                              </w:rPr>
                            </w:pPr>
                            <w:r w:rsidRPr="00A674AF">
                              <w:rPr>
                                <w:b/>
                                <w:bCs/>
                                <w:sz w:val="16"/>
                                <w:szCs w:val="16"/>
                              </w:rPr>
                              <w:t>ResNet50</w:t>
                            </w:r>
                          </w:p>
                        </w:tc>
                        <w:tc>
                          <w:tcPr>
                            <w:tcW w:w="3346" w:type="dxa"/>
                            <w:gridSpan w:val="2"/>
                            <w:vAlign w:val="center"/>
                          </w:tcPr>
                          <w:p w14:paraId="34BE102A" w14:textId="77777777" w:rsidR="0092582C" w:rsidRPr="00A674AF" w:rsidRDefault="0092582C" w:rsidP="00A674AF">
                            <w:pPr>
                              <w:ind w:firstLine="31"/>
                              <w:rPr>
                                <w:b/>
                                <w:bCs/>
                                <w:sz w:val="16"/>
                                <w:szCs w:val="16"/>
                              </w:rPr>
                            </w:pPr>
                            <w:r w:rsidRPr="00A674AF">
                              <w:rPr>
                                <w:b/>
                                <w:bCs/>
                                <w:sz w:val="16"/>
                                <w:szCs w:val="16"/>
                              </w:rPr>
                              <w:t>VGG16</w:t>
                            </w:r>
                          </w:p>
                        </w:tc>
                      </w:tr>
                      <w:tr w:rsidR="0092582C" w:rsidRPr="00D52FF3" w14:paraId="4E1341E6" w14:textId="77777777" w:rsidTr="00817CEF">
                        <w:trPr>
                          <w:trHeight w:val="227"/>
                        </w:trPr>
                        <w:tc>
                          <w:tcPr>
                            <w:tcW w:w="1673" w:type="dxa"/>
                            <w:vAlign w:val="center"/>
                          </w:tcPr>
                          <w:p w14:paraId="72CFDA49" w14:textId="77777777" w:rsidR="0092582C" w:rsidRPr="00D52FF3" w:rsidRDefault="0092582C" w:rsidP="00A674AF">
                            <w:pPr>
                              <w:ind w:firstLine="31"/>
                              <w:rPr>
                                <w:sz w:val="16"/>
                                <w:szCs w:val="16"/>
                              </w:rPr>
                            </w:pPr>
                            <w:r w:rsidRPr="00D52FF3">
                              <w:rPr>
                                <w:sz w:val="16"/>
                                <w:szCs w:val="16"/>
                              </w:rPr>
                              <w:t>Accuracy: 96.60%</w:t>
                            </w:r>
                          </w:p>
                        </w:tc>
                        <w:tc>
                          <w:tcPr>
                            <w:tcW w:w="1673" w:type="dxa"/>
                            <w:vAlign w:val="center"/>
                          </w:tcPr>
                          <w:p w14:paraId="2AF625B8" w14:textId="77777777" w:rsidR="0092582C" w:rsidRPr="00D52FF3" w:rsidRDefault="0092582C" w:rsidP="00A674AF">
                            <w:pPr>
                              <w:ind w:firstLine="31"/>
                              <w:rPr>
                                <w:sz w:val="16"/>
                                <w:szCs w:val="16"/>
                              </w:rPr>
                            </w:pPr>
                            <w:r w:rsidRPr="00D52FF3">
                              <w:rPr>
                                <w:sz w:val="16"/>
                                <w:szCs w:val="16"/>
                              </w:rPr>
                              <w:t>F1 Score: 96.57%</w:t>
                            </w:r>
                          </w:p>
                        </w:tc>
                        <w:tc>
                          <w:tcPr>
                            <w:tcW w:w="1673" w:type="dxa"/>
                            <w:vAlign w:val="center"/>
                          </w:tcPr>
                          <w:p w14:paraId="4011DFC8" w14:textId="77777777" w:rsidR="0092582C" w:rsidRPr="00D52FF3" w:rsidRDefault="0092582C" w:rsidP="00A674AF">
                            <w:pPr>
                              <w:ind w:firstLine="31"/>
                              <w:rPr>
                                <w:sz w:val="16"/>
                                <w:szCs w:val="16"/>
                              </w:rPr>
                            </w:pPr>
                            <w:r w:rsidRPr="00D52FF3">
                              <w:rPr>
                                <w:sz w:val="16"/>
                                <w:szCs w:val="16"/>
                              </w:rPr>
                              <w:t>Accuracy: 95.00%</w:t>
                            </w:r>
                          </w:p>
                        </w:tc>
                        <w:tc>
                          <w:tcPr>
                            <w:tcW w:w="1673" w:type="dxa"/>
                            <w:vAlign w:val="center"/>
                          </w:tcPr>
                          <w:p w14:paraId="08C2D0A1" w14:textId="77777777" w:rsidR="0092582C" w:rsidRPr="00D52FF3" w:rsidRDefault="0092582C" w:rsidP="00A674AF">
                            <w:pPr>
                              <w:ind w:firstLine="31"/>
                              <w:rPr>
                                <w:sz w:val="16"/>
                                <w:szCs w:val="16"/>
                              </w:rPr>
                            </w:pPr>
                            <w:r w:rsidRPr="00D52FF3">
                              <w:rPr>
                                <w:sz w:val="16"/>
                                <w:szCs w:val="16"/>
                              </w:rPr>
                              <w:t>F1 Score: 87.96%</w:t>
                            </w:r>
                          </w:p>
                        </w:tc>
                        <w:tc>
                          <w:tcPr>
                            <w:tcW w:w="1673" w:type="dxa"/>
                            <w:vAlign w:val="center"/>
                          </w:tcPr>
                          <w:p w14:paraId="34CA6337" w14:textId="77777777" w:rsidR="0092582C" w:rsidRPr="00D52FF3" w:rsidRDefault="0092582C" w:rsidP="00A674AF">
                            <w:pPr>
                              <w:ind w:firstLine="31"/>
                              <w:rPr>
                                <w:sz w:val="16"/>
                                <w:szCs w:val="16"/>
                              </w:rPr>
                            </w:pPr>
                            <w:r w:rsidRPr="00D52FF3">
                              <w:rPr>
                                <w:sz w:val="16"/>
                                <w:szCs w:val="16"/>
                              </w:rPr>
                              <w:t>Accuracy: 88.00%</w:t>
                            </w:r>
                          </w:p>
                        </w:tc>
                        <w:tc>
                          <w:tcPr>
                            <w:tcW w:w="1673" w:type="dxa"/>
                            <w:vAlign w:val="center"/>
                          </w:tcPr>
                          <w:p w14:paraId="534D0DB2" w14:textId="77777777" w:rsidR="0092582C" w:rsidRPr="00D52FF3" w:rsidRDefault="0092582C" w:rsidP="00A674AF">
                            <w:pPr>
                              <w:ind w:firstLine="31"/>
                              <w:rPr>
                                <w:sz w:val="16"/>
                                <w:szCs w:val="16"/>
                              </w:rPr>
                            </w:pPr>
                            <w:r w:rsidRPr="00D52FF3">
                              <w:rPr>
                                <w:sz w:val="16"/>
                                <w:szCs w:val="16"/>
                              </w:rPr>
                              <w:t>F1 Score: 94.98%</w:t>
                            </w:r>
                          </w:p>
                        </w:tc>
                      </w:tr>
                    </w:tbl>
                    <w:p w14:paraId="16A45F31" w14:textId="6BD24B45" w:rsidR="0092582C" w:rsidRDefault="0092582C" w:rsidP="003C7DD0">
                      <w:pPr>
                        <w:pStyle w:val="ETASRfigurecaption"/>
                      </w:pPr>
                      <w:r w:rsidRPr="00A674AF">
                        <w:t>Confusion matrix of each model</w:t>
                      </w:r>
                    </w:p>
                  </w:txbxContent>
                </v:textbox>
                <w10:wrap type="topAndBottom" anchorx="margin" anchory="margin"/>
              </v:shape>
            </w:pict>
          </mc:Fallback>
        </mc:AlternateContent>
      </w:r>
      <w:r w:rsidR="00B46C58">
        <w:t xml:space="preserve">MobileNetV2 achieved the highest accuracy (96.6%), outperforming ResNet50 (95.0%) and VGG16 (88.0%), demonstrating superior plant species classification. Validation </w:t>
      </w:r>
      <w:r w:rsidR="00B46C58">
        <w:lastRenderedPageBreak/>
        <w:t>accuracy and loss curves (Figure 2) indicated effective learning, with MobileNetV2 maintaining strong generalization after 20 epochs.</w:t>
      </w:r>
      <w:r w:rsidR="00621454">
        <w:t xml:space="preserve"> </w:t>
      </w:r>
      <w:r w:rsidR="00B46C58">
        <w:t>Confusion matrices (Figure 3) highlighted classification performance, with MobileNetV2 exhibiting the lowest misclassification rate. Despite high accuracy, challenges such as lighting variations, occlusions, and background noise</w:t>
      </w:r>
      <w:r w:rsidR="000C430F">
        <w:t xml:space="preserve"> obscure object details</w:t>
      </w:r>
      <w:r w:rsidR="00B46C58">
        <w:t xml:space="preserve"> affect</w:t>
      </w:r>
      <w:r w:rsidR="000C430F">
        <w:t>ing</w:t>
      </w:r>
      <w:r w:rsidR="00B46C58">
        <w:t xml:space="preserve"> real-world deployment</w:t>
      </w:r>
      <w:r w:rsidR="000C430F">
        <w:t xml:space="preserve"> and</w:t>
      </w:r>
      <w:r w:rsidR="00B46C58">
        <w:t xml:space="preserve"> requiring advanced data augmentation and preprocessing.</w:t>
      </w:r>
    </w:p>
    <w:p w14:paraId="2AC214F4" w14:textId="0BF7FBA5" w:rsidR="001347A1" w:rsidRDefault="001347A1" w:rsidP="001347A1">
      <w:pPr>
        <w:pStyle w:val="ETASRbodytext"/>
      </w:pPr>
      <w:r>
        <w:t>The datasets were collected from “</w:t>
      </w:r>
      <w:r w:rsidRPr="001347A1">
        <w:rPr>
          <w:b/>
          <w:i/>
        </w:rPr>
        <w:t>College of Horticultural Engineering and Food Technology (DSLD CHEFT), Devihosur, Haveri-581110”</w:t>
      </w:r>
      <w:r>
        <w:t xml:space="preserve"> and the study was limited to four species—Alternanthera caracasana, Ocimum tenuiflorum, Raphanus sativus, and Zostera marina. </w:t>
      </w:r>
    </w:p>
    <w:p w14:paraId="3082F979" w14:textId="62F970FE" w:rsidR="00C52F11" w:rsidRPr="006A6B49" w:rsidRDefault="00183F6B" w:rsidP="00666BB2">
      <w:pPr>
        <w:pStyle w:val="ETASRHeading1"/>
      </w:pPr>
      <w:r w:rsidRPr="006A6B49">
        <w:t>Conclusion</w:t>
      </w:r>
    </w:p>
    <w:p w14:paraId="6794EA10" w14:textId="200A2AF6" w:rsidR="00681CC3" w:rsidRDefault="00681CC3" w:rsidP="00681CC3">
      <w:pPr>
        <w:pStyle w:val="ETASRbodytext"/>
      </w:pPr>
      <w:r>
        <w:t>This study developed a MobileNetV2-based plant classification model, achieving 96.6% accuracy. Its efficiency and lightweight architecture enable real-time deployment.</w:t>
      </w:r>
      <w:r w:rsidR="00A9684E">
        <w:t xml:space="preserve"> F</w:t>
      </w:r>
      <w:r>
        <w:t>uture work should expand datasets and incorporate attention mechanisms (e.g., Vision Transformers) and hybrid CNN-RNN approaches</w:t>
      </w:r>
      <w:r w:rsidR="00A9684E">
        <w:t xml:space="preserve"> t</w:t>
      </w:r>
      <w:r w:rsidR="00A9684E" w:rsidRPr="00A9684E">
        <w:t>o improve generalization</w:t>
      </w:r>
      <w:r>
        <w:t>. Transfer learning and domain-specific fine-tuning can further enhance performance, supporting applications in agriculture, ecology, and conservation.</w:t>
      </w:r>
      <w:r w:rsidR="00CD6C75">
        <w:t xml:space="preserve"> </w:t>
      </w:r>
      <w:r w:rsidR="00CD6C75" w:rsidRPr="00CD6C75">
        <w:t>The model can be deployed on edge devices and used for various real-time tasks.</w:t>
      </w:r>
    </w:p>
    <w:p w14:paraId="732CD455" w14:textId="50A4C4CD" w:rsidR="004E7A62" w:rsidRDefault="00506A26" w:rsidP="00F452FB">
      <w:pPr>
        <w:pStyle w:val="ETASRHeading5"/>
      </w:pPr>
      <w:r w:rsidRPr="006A6B49">
        <w:t>R</w:t>
      </w:r>
      <w:r w:rsidR="00C71E89" w:rsidRPr="006A6B49">
        <w:t>eferences</w:t>
      </w:r>
    </w:p>
    <w:p w14:paraId="19EAA0E2" w14:textId="77777777" w:rsidR="00F452FB" w:rsidRPr="00F452FB" w:rsidRDefault="00F452FB" w:rsidP="00F452FB">
      <w:pPr>
        <w:pStyle w:val="Bibliography"/>
        <w:ind w:left="426" w:hanging="426"/>
        <w:jc w:val="both"/>
      </w:pPr>
      <w:r>
        <w:fldChar w:fldCharType="begin"/>
      </w:r>
      <w:r>
        <w:instrText xml:space="preserve"> ADDIN ZOTERO_BIBL {"uncited":[],"omitted":[],"custom":[]} CSL_BIBLIOGRAPHY </w:instrText>
      </w:r>
      <w:r>
        <w:fldChar w:fldCharType="separate"/>
      </w:r>
      <w:r w:rsidRPr="00F452FB">
        <w:t>[1]</w:t>
      </w:r>
      <w:r w:rsidRPr="00F452FB">
        <w:tab/>
        <w:t xml:space="preserve">S. Murawwat, A. Qureshi, S. Ahmad, and Y. Shahid, “Weed Detection Using SVMs,” </w:t>
      </w:r>
      <w:r w:rsidRPr="00F452FB">
        <w:rPr>
          <w:i/>
          <w:iCs/>
        </w:rPr>
        <w:t>Eng. Technol. Appl. Sci. Res.</w:t>
      </w:r>
      <w:r w:rsidRPr="00F452FB">
        <w:t>, vol. 8, no. 1, pp. 2412–2416, Feb. 2018, doi: 10.48084/etasr.1647.</w:t>
      </w:r>
    </w:p>
    <w:p w14:paraId="592AAE21" w14:textId="77777777" w:rsidR="00F452FB" w:rsidRPr="00F452FB" w:rsidRDefault="00F452FB" w:rsidP="00F452FB">
      <w:pPr>
        <w:pStyle w:val="Bibliography"/>
        <w:ind w:left="426" w:hanging="426"/>
        <w:jc w:val="both"/>
      </w:pPr>
      <w:r w:rsidRPr="00F452FB">
        <w:t>[2]</w:t>
      </w:r>
      <w:r w:rsidRPr="00F452FB">
        <w:tab/>
        <w:t xml:space="preserve">G. H. Krishnan and T. Rajasenbagam, “A Comprehensive Survey for Weed Classification and Detection in Agriculture Lands,” </w:t>
      </w:r>
      <w:r w:rsidRPr="00F452FB">
        <w:rPr>
          <w:i/>
          <w:iCs/>
        </w:rPr>
        <w:t>J. Inf. Technol. Digit. World</w:t>
      </w:r>
      <w:r w:rsidRPr="00F452FB">
        <w:t>, vol. 3, no. 4, pp. 281–289, Apr. 2022, doi: 10.36548/jitdw.2021.4.004.</w:t>
      </w:r>
    </w:p>
    <w:p w14:paraId="55671263" w14:textId="77777777" w:rsidR="00F452FB" w:rsidRPr="00F452FB" w:rsidRDefault="00F452FB" w:rsidP="00F452FB">
      <w:pPr>
        <w:pStyle w:val="Bibliography"/>
        <w:ind w:left="426" w:hanging="426"/>
        <w:jc w:val="both"/>
      </w:pPr>
      <w:r w:rsidRPr="00F452FB">
        <w:t>[3]</w:t>
      </w:r>
      <w:r w:rsidRPr="00F452FB">
        <w:tab/>
        <w:t xml:space="preserve">Y. Sun, Y. Liu, G. Wang, and H. Zhang, “Deep Learning for Plant Identification in Natural Environment,” </w:t>
      </w:r>
      <w:r w:rsidRPr="00F452FB">
        <w:rPr>
          <w:i/>
          <w:iCs/>
        </w:rPr>
        <w:t>Comput. Intell. Neurosci.</w:t>
      </w:r>
      <w:r w:rsidRPr="00F452FB">
        <w:t>, vol. 2017, pp. 1–6, 2017, doi: 10.1155/2017/7361042.</w:t>
      </w:r>
    </w:p>
    <w:p w14:paraId="6E39371B" w14:textId="77777777" w:rsidR="00F452FB" w:rsidRPr="00F452FB" w:rsidRDefault="00F452FB" w:rsidP="00F452FB">
      <w:pPr>
        <w:pStyle w:val="Bibliography"/>
        <w:ind w:left="426" w:hanging="426"/>
        <w:jc w:val="both"/>
      </w:pPr>
      <w:r w:rsidRPr="00F452FB">
        <w:t>[4]</w:t>
      </w:r>
      <w:r w:rsidRPr="00F452FB">
        <w:tab/>
        <w:t xml:space="preserve">N. C. Kundur and P. B. Mallikarjuna, “Deep Convolutional Neural Network Architecture for Plant Seedling Classification,” </w:t>
      </w:r>
      <w:r w:rsidRPr="00F452FB">
        <w:rPr>
          <w:i/>
          <w:iCs/>
        </w:rPr>
        <w:t>Eng. Technol. Appl. Sci. Res.</w:t>
      </w:r>
      <w:r w:rsidRPr="00F452FB">
        <w:t>, vol. 12, no. 6, pp. 9464–9470, Dec. 2022, doi: 10.48084/etasr.5282.</w:t>
      </w:r>
    </w:p>
    <w:p w14:paraId="2403EA2A" w14:textId="77777777" w:rsidR="00F452FB" w:rsidRPr="00F452FB" w:rsidRDefault="00F452FB" w:rsidP="00F452FB">
      <w:pPr>
        <w:pStyle w:val="Bibliography"/>
        <w:ind w:left="426" w:hanging="426"/>
        <w:jc w:val="both"/>
      </w:pPr>
      <w:r w:rsidRPr="00F452FB">
        <w:t>[5]</w:t>
      </w:r>
      <w:r w:rsidRPr="00F452FB">
        <w:tab/>
        <w:t xml:space="preserve">K. Sundaramoorthi and M. Kamarasan, “Integration of Deep Learning with Fox Optimization Algorithm for Early Detection and Classification of Tomato Leaf and Fruit Diseases,” </w:t>
      </w:r>
      <w:r w:rsidRPr="00F452FB">
        <w:rPr>
          <w:i/>
          <w:iCs/>
        </w:rPr>
        <w:t>Eng. Technol. Appl. Sci. Res.</w:t>
      </w:r>
      <w:r w:rsidRPr="00F452FB">
        <w:t>, vol. 15, no. 1, pp. 19343–19348, Feb. 2025, doi: 10.48084/etasr.9216.</w:t>
      </w:r>
    </w:p>
    <w:p w14:paraId="453B21B4" w14:textId="77777777" w:rsidR="00F452FB" w:rsidRPr="00F452FB" w:rsidRDefault="00F452FB" w:rsidP="00F452FB">
      <w:pPr>
        <w:pStyle w:val="Bibliography"/>
        <w:ind w:left="426" w:hanging="426"/>
        <w:jc w:val="both"/>
      </w:pPr>
      <w:r w:rsidRPr="00F452FB">
        <w:t>[6]</w:t>
      </w:r>
      <w:r w:rsidRPr="00F452FB">
        <w:tab/>
        <w:t xml:space="preserve">S. Madhu and V. RaviSankar, “Comprehensive Analysis of a YOLO-based Deep Learning Model for Cotton Plant Leaf Disease Detection,” </w:t>
      </w:r>
      <w:r w:rsidRPr="00F452FB">
        <w:rPr>
          <w:i/>
          <w:iCs/>
        </w:rPr>
        <w:t>Eng. Technol. Appl. Sci. Res.</w:t>
      </w:r>
      <w:r w:rsidRPr="00F452FB">
        <w:t>, vol. 15, no. 1, pp. 19947–19952, Feb. 2025, doi: 10.48084/etasr.8944.</w:t>
      </w:r>
    </w:p>
    <w:p w14:paraId="0888C512" w14:textId="77777777" w:rsidR="00F452FB" w:rsidRPr="00F452FB" w:rsidRDefault="00F452FB" w:rsidP="00F452FB">
      <w:pPr>
        <w:pStyle w:val="Bibliography"/>
        <w:ind w:left="426" w:hanging="426"/>
        <w:jc w:val="both"/>
      </w:pPr>
      <w:r w:rsidRPr="00F452FB">
        <w:t>[7]</w:t>
      </w:r>
      <w:r w:rsidRPr="00F452FB">
        <w:tab/>
        <w:t xml:space="preserve">A. Jafar, N. Bibi, R. A. Naqvi, A. Sadeghi-Niaraki, and D. Jeong, “Revolutionizing agriculture with artificial intelligence: plant disease detection methods, applications, and their limitations,” </w:t>
      </w:r>
      <w:r w:rsidRPr="00F452FB">
        <w:rPr>
          <w:i/>
          <w:iCs/>
        </w:rPr>
        <w:t>Front. Plant Sci.</w:t>
      </w:r>
      <w:r w:rsidRPr="00F452FB">
        <w:t>, vol. 15, p. 1356260, Mar. 2024, doi: 10.3389/fpls.2024.1356260.</w:t>
      </w:r>
    </w:p>
    <w:p w14:paraId="01FCEC61" w14:textId="77777777" w:rsidR="00F452FB" w:rsidRPr="00F452FB" w:rsidRDefault="00F452FB" w:rsidP="00F452FB">
      <w:pPr>
        <w:pStyle w:val="Bibliography"/>
        <w:ind w:left="426" w:hanging="426"/>
        <w:jc w:val="both"/>
      </w:pPr>
      <w:r w:rsidRPr="00F452FB">
        <w:t>[8]</w:t>
      </w:r>
      <w:r w:rsidRPr="00F452FB">
        <w:tab/>
        <w:t xml:space="preserve">L. G. Divyanth, D. S. Guru, P. Soni, R. Machavaram, M. Nadimi, and J. Paliwal, “Image-to-Image Translation-Based Data Augmentation for Improving Crop/Weed Classification Models for Precision Agriculture Applications,” </w:t>
      </w:r>
      <w:r w:rsidRPr="00F452FB">
        <w:rPr>
          <w:i/>
          <w:iCs/>
        </w:rPr>
        <w:t>Algorithms</w:t>
      </w:r>
      <w:r w:rsidRPr="00F452FB">
        <w:t>, vol. 15, no. 11, Art. no. 11, Nov. 2022, doi: 10.3390/a15110401.</w:t>
      </w:r>
    </w:p>
    <w:p w14:paraId="5F04F87D" w14:textId="77777777" w:rsidR="00F452FB" w:rsidRPr="00F452FB" w:rsidRDefault="00F452FB" w:rsidP="00F452FB">
      <w:pPr>
        <w:pStyle w:val="Bibliography"/>
        <w:ind w:left="426" w:hanging="426"/>
        <w:jc w:val="both"/>
      </w:pPr>
      <w:r w:rsidRPr="00F452FB">
        <w:t>[9]</w:t>
      </w:r>
      <w:r w:rsidRPr="00F452FB">
        <w:tab/>
        <w:t xml:space="preserve">F. A. Wichmann and R. Geirhos, “Are Deep Neural Networks Adequate Behavioral Models of Human Visual Perception?,” </w:t>
      </w:r>
      <w:r w:rsidRPr="00F452FB">
        <w:rPr>
          <w:i/>
          <w:iCs/>
        </w:rPr>
        <w:t>Annu. Rev. Vis. Sci.</w:t>
      </w:r>
      <w:r w:rsidRPr="00F452FB">
        <w:t>, vol. 9, no. Volume 9, 2023, pp. 501–524, Sep. 2023, doi: 10.1146/annurev-vision-120522-031739.</w:t>
      </w:r>
    </w:p>
    <w:p w14:paraId="5CBDB68B" w14:textId="77777777" w:rsidR="00F452FB" w:rsidRPr="00F452FB" w:rsidRDefault="00F452FB" w:rsidP="00F452FB">
      <w:pPr>
        <w:pStyle w:val="Bibliography"/>
        <w:ind w:left="426" w:hanging="426"/>
        <w:jc w:val="both"/>
      </w:pPr>
      <w:r w:rsidRPr="00F452FB">
        <w:t>[10]</w:t>
      </w:r>
      <w:r w:rsidRPr="00F452FB">
        <w:tab/>
        <w:t xml:space="preserve">S. K. Jayapalan and S. Anuar, “Transfer Learning Based Network Performance Comparison of the Pre-Trained Deep Neural Networks using MATLAB,” </w:t>
      </w:r>
      <w:r w:rsidRPr="00F452FB">
        <w:rPr>
          <w:i/>
          <w:iCs/>
        </w:rPr>
        <w:t>Open Int. J. Inform.</w:t>
      </w:r>
      <w:r w:rsidRPr="00F452FB">
        <w:t>, vol. 10, no. Special Issue 1, Art. no. Special Issue 1, May 2022, doi: 10.11113/oiji2022.10nSpecial.</w:t>
      </w:r>
    </w:p>
    <w:p w14:paraId="7510C8E3" w14:textId="77777777" w:rsidR="00F452FB" w:rsidRPr="00F452FB" w:rsidRDefault="00F452FB" w:rsidP="00F452FB">
      <w:pPr>
        <w:pStyle w:val="Bibliography"/>
        <w:ind w:left="426" w:hanging="426"/>
        <w:jc w:val="both"/>
      </w:pPr>
      <w:r w:rsidRPr="00F452FB">
        <w:t>[11]</w:t>
      </w:r>
      <w:r w:rsidRPr="00F452FB">
        <w:tab/>
        <w:t xml:space="preserve">O. Vermesan and D. Marples, Eds., </w:t>
      </w:r>
      <w:r w:rsidRPr="00F452FB">
        <w:rPr>
          <w:i/>
          <w:iCs/>
        </w:rPr>
        <w:t>Advancing Edge Artificial Intelligence: System Contexts</w:t>
      </w:r>
      <w:r w:rsidRPr="00F452FB">
        <w:t>. in River Publishers Series in Communications and Networking. Erscheinungsort nicht ermittelbar: Taylor &amp; Francis, 2024.</w:t>
      </w:r>
    </w:p>
    <w:p w14:paraId="1FF796DE" w14:textId="77777777" w:rsidR="00F452FB" w:rsidRPr="00F452FB" w:rsidRDefault="00F452FB" w:rsidP="00F452FB">
      <w:pPr>
        <w:pStyle w:val="Bibliography"/>
        <w:ind w:left="426" w:hanging="426"/>
        <w:jc w:val="both"/>
      </w:pPr>
      <w:r w:rsidRPr="00F452FB">
        <w:t>[12]</w:t>
      </w:r>
      <w:r w:rsidRPr="00F452FB">
        <w:tab/>
        <w:t xml:space="preserve">K. C. Kiran, H. N. Rithin, K. Sathwik, L. S. Shreya, and B. T. Venkatesh Murthy, “Smart Autonomous Agriculture Robot for Multipurpose Farming Application,” in </w:t>
      </w:r>
      <w:r w:rsidRPr="00F452FB">
        <w:rPr>
          <w:i/>
          <w:iCs/>
        </w:rPr>
        <w:t>2024 Second International Conference on Networks, Multimedia and Information Technology (NMITCON)</w:t>
      </w:r>
      <w:r w:rsidRPr="00F452FB">
        <w:t>, Aug. 2024, pp. 1–7. doi: 10.1109/NMITCON62075.2024.10699197.</w:t>
      </w:r>
    </w:p>
    <w:p w14:paraId="7863736C" w14:textId="77777777" w:rsidR="00F452FB" w:rsidRPr="00F452FB" w:rsidRDefault="00F452FB" w:rsidP="00F452FB">
      <w:pPr>
        <w:pStyle w:val="Bibliography"/>
        <w:ind w:left="426" w:hanging="426"/>
        <w:jc w:val="both"/>
      </w:pPr>
      <w:r w:rsidRPr="00F452FB">
        <w:t>[13]</w:t>
      </w:r>
      <w:r w:rsidRPr="00F452FB">
        <w:tab/>
        <w:t xml:space="preserve">A. S. Paymode and V. B. Malode, “Transfer Learning for Multi-Crop Leaf Disease Image Classification using Convolutional Neural Network VGG,” </w:t>
      </w:r>
      <w:r w:rsidRPr="00F452FB">
        <w:rPr>
          <w:i/>
          <w:iCs/>
        </w:rPr>
        <w:t>Artif. Intell. Agric.</w:t>
      </w:r>
      <w:r w:rsidRPr="00F452FB">
        <w:t>, vol. 6, pp. 23–33, Jan. 2022, doi: 10.1016/j.aiia.2021.12.002.</w:t>
      </w:r>
    </w:p>
    <w:p w14:paraId="1A4FFFF5" w14:textId="77777777" w:rsidR="00F452FB" w:rsidRPr="00F452FB" w:rsidRDefault="00F452FB" w:rsidP="00F452FB">
      <w:pPr>
        <w:pStyle w:val="Bibliography"/>
        <w:ind w:left="426" w:hanging="426"/>
        <w:jc w:val="both"/>
      </w:pPr>
      <w:r w:rsidRPr="00F452FB">
        <w:t>[14]</w:t>
      </w:r>
      <w:r w:rsidRPr="00F452FB">
        <w:tab/>
        <w:t xml:space="preserve">N. Islam </w:t>
      </w:r>
      <w:r w:rsidRPr="00F452FB">
        <w:rPr>
          <w:i/>
          <w:iCs/>
        </w:rPr>
        <w:t>et al.</w:t>
      </w:r>
      <w:r w:rsidRPr="00F452FB">
        <w:t xml:space="preserve">, “Early Weed Detection Using Image Processing and Machine Learning Techniques in an Australian Chilli Farm,” </w:t>
      </w:r>
      <w:r w:rsidRPr="00F452FB">
        <w:rPr>
          <w:i/>
          <w:iCs/>
        </w:rPr>
        <w:t>Agriculture</w:t>
      </w:r>
      <w:r w:rsidRPr="00F452FB">
        <w:t>, vol. 11, no. 5, p. 387, Apr. 2021, doi: 10.3390/agriculture11050387.</w:t>
      </w:r>
    </w:p>
    <w:p w14:paraId="0A1B0817" w14:textId="77777777" w:rsidR="00F452FB" w:rsidRPr="00F452FB" w:rsidRDefault="00F452FB" w:rsidP="00F452FB">
      <w:pPr>
        <w:pStyle w:val="Bibliography"/>
        <w:ind w:left="426" w:hanging="426"/>
        <w:jc w:val="both"/>
      </w:pPr>
      <w:r w:rsidRPr="00F452FB">
        <w:t>[15]</w:t>
      </w:r>
      <w:r w:rsidRPr="00F452FB">
        <w:tab/>
        <w:t xml:space="preserve">M. K. Gourisaria, V. K. Sahoo, B. Sahoo, P. P. Sarangi, and V. Singh, “Empirical Study of Multi-class Weed Classification Using Deep Learning Network Through Transfer Learning,” in </w:t>
      </w:r>
      <w:r w:rsidRPr="00F452FB">
        <w:rPr>
          <w:i/>
          <w:iCs/>
        </w:rPr>
        <w:t>Innovations in Computational Intelligence and Computer Vision</w:t>
      </w:r>
      <w:r w:rsidRPr="00F452FB">
        <w:t>, vol. 680, S. Roy, D. Sinwar, N. Dey, T. Perumal, and J. M. R. S. Tavares, Eds., in Lecture Notes in Networks and Systems, vol. 680. , Singapore: Springer Nature Singapore, 2023, pp. 1–12. doi: 10.1007/978-981-99-2602-2_1.</w:t>
      </w:r>
    </w:p>
    <w:p w14:paraId="60844F7E" w14:textId="77777777" w:rsidR="00EB6AA8" w:rsidRDefault="00F452FB" w:rsidP="00EB6AA8">
      <w:pPr>
        <w:pStyle w:val="Bibliography"/>
        <w:ind w:left="426" w:hanging="426"/>
        <w:jc w:val="both"/>
        <w:rPr>
          <w:shd w:val="clear" w:color="auto" w:fill="FFFFFF"/>
        </w:rPr>
      </w:pPr>
      <w:r>
        <w:fldChar w:fldCharType="end"/>
      </w:r>
      <w:r w:rsidR="00EB6AA8">
        <w:t xml:space="preserve">[16] </w:t>
      </w:r>
      <w:r w:rsidR="00EB6AA8" w:rsidRPr="00EB6AA8">
        <w:rPr>
          <w:shd w:val="clear" w:color="auto" w:fill="FFFFFF"/>
        </w:rPr>
        <w:t>Konnurmath, G. and Chickerur, S. 2024. GPU Shader Analysis and Power Optimization Model. </w:t>
      </w:r>
      <w:r w:rsidR="00EB6AA8" w:rsidRPr="00EB6AA8">
        <w:rPr>
          <w:i/>
          <w:iCs/>
          <w:shd w:val="clear" w:color="auto" w:fill="FFFFFF"/>
        </w:rPr>
        <w:t>Engineering, Technology &amp; Applied Science Research</w:t>
      </w:r>
      <w:r w:rsidR="00EB6AA8" w:rsidRPr="00EB6AA8">
        <w:rPr>
          <w:shd w:val="clear" w:color="auto" w:fill="FFFFFF"/>
        </w:rPr>
        <w:t xml:space="preserve">. 14, 1 (Feb. 2024),12925–12930. </w:t>
      </w:r>
    </w:p>
    <w:p w14:paraId="51EC81DA" w14:textId="7EECA1E6" w:rsidR="00046CC6" w:rsidRPr="0076320A" w:rsidRDefault="00EB6AA8" w:rsidP="00872653">
      <w:pPr>
        <w:pStyle w:val="Bibliography"/>
        <w:ind w:left="426" w:hanging="426"/>
        <w:jc w:val="both"/>
        <w:rPr>
          <w:lang w:val="en-IN"/>
        </w:rPr>
      </w:pPr>
      <w:r>
        <w:rPr>
          <w:shd w:val="clear" w:color="auto" w:fill="FFFFFF"/>
        </w:rPr>
        <w:t xml:space="preserve">         D</w:t>
      </w:r>
      <w:r w:rsidRPr="00EB6AA8">
        <w:rPr>
          <w:shd w:val="clear" w:color="auto" w:fill="FFFFFF"/>
        </w:rPr>
        <w:t>OI:</w:t>
      </w:r>
      <w:r>
        <w:rPr>
          <w:shd w:val="clear" w:color="auto" w:fill="FFFFFF"/>
        </w:rPr>
        <w:t xml:space="preserve"> </w:t>
      </w:r>
      <w:r w:rsidRPr="00EB6AA8">
        <w:rPr>
          <w:shd w:val="clear" w:color="auto" w:fill="FFFFFF"/>
        </w:rPr>
        <w:t>https://doi.org/10.48084/etasr.6695.</w:t>
      </w:r>
    </w:p>
    <w:sectPr w:rsidR="00046CC6" w:rsidRPr="0076320A" w:rsidSect="003F37B2">
      <w:type w:val="continuous"/>
      <w:pgSz w:w="12240" w:h="15840" w:code="1"/>
      <w:pgMar w:top="1080" w:right="893" w:bottom="1440" w:left="893" w:header="720" w:footer="720" w:gutter="0"/>
      <w:cols w:num="2" w:space="36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F4BAB" w14:textId="77777777" w:rsidR="0035497B" w:rsidRDefault="0035497B">
      <w:r>
        <w:separator/>
      </w:r>
    </w:p>
  </w:endnote>
  <w:endnote w:type="continuationSeparator" w:id="0">
    <w:p w14:paraId="7F2B3734" w14:textId="77777777" w:rsidR="0035497B" w:rsidRDefault="00354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ook w:val="01E0" w:firstRow="1" w:lastRow="1" w:firstColumn="1" w:lastColumn="1" w:noHBand="0" w:noVBand="0"/>
    </w:tblPr>
    <w:tblGrid>
      <w:gridCol w:w="2268"/>
      <w:gridCol w:w="8402"/>
    </w:tblGrid>
    <w:tr w:rsidR="0092582C" w14:paraId="03DAB3F4" w14:textId="77777777" w:rsidTr="00F645F8">
      <w:tc>
        <w:tcPr>
          <w:tcW w:w="2268" w:type="dxa"/>
          <w:shd w:val="clear" w:color="auto" w:fill="auto"/>
        </w:tcPr>
        <w:p w14:paraId="2931912F" w14:textId="77777777" w:rsidR="0092582C" w:rsidRPr="00F645F8" w:rsidRDefault="0092582C" w:rsidP="00F645F8">
          <w:pPr>
            <w:pStyle w:val="Footer"/>
            <w:ind w:firstLine="198"/>
            <w:rPr>
              <w:rFonts w:eastAsia="Times New Roman"/>
              <w:b/>
              <w:i/>
              <w:sz w:val="18"/>
              <w:szCs w:val="18"/>
            </w:rPr>
          </w:pPr>
          <w:r w:rsidRPr="00F645F8">
            <w:rPr>
              <w:rFonts w:eastAsia="Times New Roman"/>
              <w:b/>
              <w:i/>
              <w:sz w:val="18"/>
              <w:szCs w:val="18"/>
            </w:rPr>
            <w:t>www.etasr.com</w:t>
          </w:r>
        </w:p>
      </w:tc>
      <w:tc>
        <w:tcPr>
          <w:tcW w:w="8402" w:type="dxa"/>
          <w:shd w:val="clear" w:color="auto" w:fill="auto"/>
        </w:tcPr>
        <w:p w14:paraId="6D9B8F70" w14:textId="77777777" w:rsidR="0092582C" w:rsidRPr="00F645F8" w:rsidRDefault="0092582C" w:rsidP="00E50730">
          <w:pPr>
            <w:pStyle w:val="Footer"/>
            <w:ind w:firstLine="198"/>
            <w:jc w:val="right"/>
            <w:rPr>
              <w:rFonts w:eastAsia="Times New Roman"/>
              <w:b/>
              <w:i/>
              <w:sz w:val="18"/>
              <w:szCs w:val="18"/>
            </w:rPr>
          </w:pPr>
          <w:r w:rsidRPr="00F645F8">
            <w:rPr>
              <w:rFonts w:eastAsia="Times New Roman"/>
              <w:b/>
              <w:i/>
              <w:sz w:val="18"/>
              <w:szCs w:val="18"/>
            </w:rPr>
            <w:t>DO NOT ALTER HEADER &amp; FOOTER. THEY WILL BE COMPLETED DURING EDITING</w:t>
          </w:r>
        </w:p>
      </w:tc>
    </w:tr>
  </w:tbl>
  <w:p w14:paraId="78363948" w14:textId="77777777" w:rsidR="0092582C" w:rsidRDefault="00925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B46FC" w14:textId="77777777" w:rsidR="0035497B" w:rsidRDefault="0035497B">
      <w:r>
        <w:separator/>
      </w:r>
    </w:p>
  </w:footnote>
  <w:footnote w:type="continuationSeparator" w:id="0">
    <w:p w14:paraId="10FFE5CF" w14:textId="77777777" w:rsidR="0035497B" w:rsidRDefault="003549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1023" w:type="dxa"/>
      <w:tblBorders>
        <w:bottom w:val="single" w:sz="4" w:space="0" w:color="auto"/>
      </w:tblBorders>
      <w:tblLook w:val="01E0" w:firstRow="1" w:lastRow="1" w:firstColumn="1" w:lastColumn="1" w:noHBand="0" w:noVBand="0"/>
    </w:tblPr>
    <w:tblGrid>
      <w:gridCol w:w="5070"/>
      <w:gridCol w:w="3827"/>
      <w:gridCol w:w="1417"/>
      <w:gridCol w:w="709"/>
    </w:tblGrid>
    <w:tr w:rsidR="0092582C" w:rsidRPr="00F645F8" w14:paraId="734A1610" w14:textId="77777777" w:rsidTr="00802CCB">
      <w:tc>
        <w:tcPr>
          <w:tcW w:w="5070" w:type="dxa"/>
          <w:shd w:val="clear" w:color="auto" w:fill="auto"/>
        </w:tcPr>
        <w:p w14:paraId="3D3DF443" w14:textId="77777777" w:rsidR="0092582C" w:rsidRPr="00F645F8" w:rsidRDefault="0092582C" w:rsidP="00802CCB">
          <w:pPr>
            <w:pStyle w:val="Header"/>
            <w:ind w:firstLine="284"/>
            <w:rPr>
              <w:rFonts w:eastAsia="Times New Roman"/>
              <w:sz w:val="16"/>
              <w:szCs w:val="16"/>
            </w:rPr>
          </w:pPr>
          <w:r w:rsidRPr="00F645F8">
            <w:rPr>
              <w:rFonts w:eastAsia="Times New Roman"/>
              <w:b/>
              <w:i/>
              <w:sz w:val="18"/>
              <w:szCs w:val="18"/>
            </w:rPr>
            <w:t>Engineering, Technology &amp; Applied Science Research</w:t>
          </w:r>
        </w:p>
      </w:tc>
      <w:tc>
        <w:tcPr>
          <w:tcW w:w="3827" w:type="dxa"/>
          <w:shd w:val="clear" w:color="auto" w:fill="auto"/>
        </w:tcPr>
        <w:p w14:paraId="0CD07706" w14:textId="77777777" w:rsidR="0092582C" w:rsidRPr="00F645F8" w:rsidRDefault="0092582C" w:rsidP="004D2F11">
          <w:pPr>
            <w:pStyle w:val="Header"/>
            <w:ind w:firstLine="198"/>
            <w:rPr>
              <w:rFonts w:eastAsia="Times New Roman"/>
              <w:sz w:val="16"/>
              <w:szCs w:val="16"/>
            </w:rPr>
          </w:pPr>
          <w:r w:rsidRPr="00F645F8">
            <w:rPr>
              <w:rFonts w:eastAsia="Times New Roman"/>
              <w:b/>
              <w:i/>
              <w:sz w:val="18"/>
              <w:szCs w:val="18"/>
            </w:rPr>
            <w:t>Vol. X</w:t>
          </w:r>
          <w:r>
            <w:rPr>
              <w:rFonts w:eastAsia="Times New Roman"/>
              <w:b/>
              <w:i/>
              <w:sz w:val="18"/>
              <w:szCs w:val="18"/>
            </w:rPr>
            <w:t>X</w:t>
          </w:r>
          <w:r w:rsidRPr="00F645F8">
            <w:rPr>
              <w:rFonts w:eastAsia="Times New Roman"/>
              <w:b/>
              <w:i/>
              <w:sz w:val="18"/>
              <w:szCs w:val="18"/>
            </w:rPr>
            <w:t xml:space="preserve">, No. X, 20XX, </w:t>
          </w:r>
          <w:r>
            <w:rPr>
              <w:rFonts w:eastAsia="Times New Roman"/>
              <w:b/>
              <w:i/>
              <w:sz w:val="18"/>
              <w:szCs w:val="18"/>
            </w:rPr>
            <w:t>XXXXX-XXXXX</w:t>
          </w:r>
        </w:p>
      </w:tc>
      <w:tc>
        <w:tcPr>
          <w:tcW w:w="1417" w:type="dxa"/>
          <w:shd w:val="clear" w:color="auto" w:fill="auto"/>
        </w:tcPr>
        <w:p w14:paraId="3472DC00" w14:textId="77777777" w:rsidR="0092582C" w:rsidRPr="00F645F8" w:rsidRDefault="0092582C" w:rsidP="0092582C">
          <w:pPr>
            <w:pStyle w:val="Header"/>
            <w:ind w:firstLine="198"/>
            <w:rPr>
              <w:rFonts w:eastAsia="Times New Roman"/>
              <w:sz w:val="16"/>
              <w:szCs w:val="16"/>
            </w:rPr>
          </w:pPr>
          <w:r w:rsidRPr="00F645F8">
            <w:rPr>
              <w:b/>
              <w:sz w:val="22"/>
              <w:szCs w:val="22"/>
            </w:rPr>
            <w:fldChar w:fldCharType="begin"/>
          </w:r>
          <w:r w:rsidRPr="00F645F8">
            <w:rPr>
              <w:b/>
              <w:sz w:val="22"/>
              <w:szCs w:val="22"/>
            </w:rPr>
            <w:instrText xml:space="preserve"> PAGE </w:instrText>
          </w:r>
          <w:r w:rsidRPr="00F645F8">
            <w:rPr>
              <w:rFonts w:eastAsia="Times New Roman"/>
              <w:b/>
              <w:sz w:val="22"/>
              <w:szCs w:val="22"/>
            </w:rPr>
            <w:fldChar w:fldCharType="separate"/>
          </w:r>
          <w:r w:rsidR="00872653">
            <w:rPr>
              <w:b/>
              <w:noProof/>
              <w:sz w:val="22"/>
              <w:szCs w:val="22"/>
            </w:rPr>
            <w:t>6</w:t>
          </w:r>
          <w:r w:rsidRPr="00F645F8">
            <w:rPr>
              <w:b/>
              <w:sz w:val="22"/>
              <w:szCs w:val="22"/>
            </w:rPr>
            <w:fldChar w:fldCharType="end"/>
          </w:r>
        </w:p>
      </w:tc>
      <w:tc>
        <w:tcPr>
          <w:tcW w:w="709" w:type="dxa"/>
        </w:tcPr>
        <w:p w14:paraId="356EB608" w14:textId="77777777" w:rsidR="0092582C" w:rsidRPr="00F645F8" w:rsidRDefault="0092582C" w:rsidP="0092582C">
          <w:pPr>
            <w:pStyle w:val="Header"/>
            <w:ind w:firstLine="198"/>
            <w:rPr>
              <w:b/>
              <w:sz w:val="22"/>
              <w:szCs w:val="22"/>
            </w:rPr>
          </w:pPr>
        </w:p>
      </w:tc>
    </w:tr>
  </w:tbl>
  <w:p w14:paraId="7C3D56C0" w14:textId="77777777" w:rsidR="0092582C" w:rsidRPr="00BF6CC6" w:rsidRDefault="0092582C" w:rsidP="00802CCB">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A4C7A"/>
    <w:multiLevelType w:val="hybridMultilevel"/>
    <w:tmpl w:val="8AC2C0AC"/>
    <w:lvl w:ilvl="0" w:tplc="FFFFFFFF">
      <w:start w:val="1"/>
      <w:numFmt w:val="decimal"/>
      <w:lvlText w:val="%1:"/>
      <w:lvlJc w:val="right"/>
      <w:pPr>
        <w:ind w:left="928" w:hanging="360"/>
      </w:pPr>
      <w:rPr>
        <w:rFonts w:hint="default"/>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 w15:restartNumberingAfterBreak="0">
    <w:nsid w:val="15953B3B"/>
    <w:multiLevelType w:val="hybridMultilevel"/>
    <w:tmpl w:val="3F0AF598"/>
    <w:lvl w:ilvl="0" w:tplc="3BBE354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7D612C"/>
    <w:multiLevelType w:val="hybridMultilevel"/>
    <w:tmpl w:val="616A89EA"/>
    <w:lvl w:ilvl="0" w:tplc="C6462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F8A0422"/>
    <w:multiLevelType w:val="hybridMultilevel"/>
    <w:tmpl w:val="8AC2C0AC"/>
    <w:lvl w:ilvl="0" w:tplc="FFFFFFFF">
      <w:start w:val="1"/>
      <w:numFmt w:val="decimal"/>
      <w:lvlText w:val="%1:"/>
      <w:lvlJc w:val="right"/>
      <w:pPr>
        <w:ind w:left="928" w:hanging="360"/>
      </w:pPr>
      <w:rPr>
        <w:rFonts w:hint="default"/>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5" w15:restartNumberingAfterBreak="0">
    <w:nsid w:val="37660336"/>
    <w:multiLevelType w:val="hybridMultilevel"/>
    <w:tmpl w:val="2C8EC13C"/>
    <w:lvl w:ilvl="0" w:tplc="9ACABCEA">
      <w:start w:val="1"/>
      <w:numFmt w:val="bullet"/>
      <w:pStyle w:val="ETASR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3C50514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216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5B21287"/>
    <w:multiLevelType w:val="hybridMultilevel"/>
    <w:tmpl w:val="D0E8D636"/>
    <w:lvl w:ilvl="0" w:tplc="74380F5C">
      <w:start w:val="1"/>
      <w:numFmt w:val="decimal"/>
      <w:pStyle w:val="ETASRnumberedlist"/>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6DA4CBB"/>
    <w:multiLevelType w:val="hybridMultilevel"/>
    <w:tmpl w:val="D046C0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CA544A"/>
    <w:multiLevelType w:val="singleLevel"/>
    <w:tmpl w:val="90E641EA"/>
    <w:lvl w:ilvl="0">
      <w:start w:val="1"/>
      <w:numFmt w:val="decimal"/>
      <w:pStyle w:val="ETASR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A4B43B5"/>
    <w:multiLevelType w:val="hybridMultilevel"/>
    <w:tmpl w:val="5F0E1148"/>
    <w:lvl w:ilvl="0" w:tplc="2006F0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505D93"/>
    <w:multiLevelType w:val="hybridMultilevel"/>
    <w:tmpl w:val="56E037E8"/>
    <w:lvl w:ilvl="0" w:tplc="42BEE3B4">
      <w:start w:val="1"/>
      <w:numFmt w:val="decimal"/>
      <w:lvlText w:val="%1:"/>
      <w:lvlJc w:val="right"/>
      <w:pPr>
        <w:ind w:left="928" w:hanging="360"/>
      </w:pPr>
      <w:rPr>
        <w:rFonts w:hint="default"/>
      </w:rPr>
    </w:lvl>
    <w:lvl w:ilvl="1" w:tplc="40090019">
      <w:start w:val="1"/>
      <w:numFmt w:val="lowerLetter"/>
      <w:lvlText w:val="%2."/>
      <w:lvlJc w:val="left"/>
      <w:pPr>
        <w:ind w:left="1648" w:hanging="360"/>
      </w:pPr>
    </w:lvl>
    <w:lvl w:ilvl="2" w:tplc="4009001B">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2" w15:restartNumberingAfterBreak="0">
    <w:nsid w:val="68A84C04"/>
    <w:multiLevelType w:val="hybridMultilevel"/>
    <w:tmpl w:val="8AC2C0AC"/>
    <w:lvl w:ilvl="0" w:tplc="42BEE3B4">
      <w:start w:val="1"/>
      <w:numFmt w:val="decimal"/>
      <w:lvlText w:val="%1:"/>
      <w:lvlJc w:val="right"/>
      <w:pPr>
        <w:ind w:left="928" w:hanging="360"/>
      </w:pPr>
      <w:rPr>
        <w:rFonts w:hint="default"/>
      </w:rPr>
    </w:lvl>
    <w:lvl w:ilvl="1" w:tplc="40090019">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3" w15:restartNumberingAfterBreak="0">
    <w:nsid w:val="6C402C58"/>
    <w:multiLevelType w:val="hybridMultilevel"/>
    <w:tmpl w:val="03F2A2BE"/>
    <w:lvl w:ilvl="0" w:tplc="E5161D66">
      <w:start w:val="1"/>
      <w:numFmt w:val="decimal"/>
      <w:pStyle w:val="ETASRfigurecaption"/>
      <w:lvlText w:val="Fig.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F8C114F"/>
    <w:multiLevelType w:val="hybridMultilevel"/>
    <w:tmpl w:val="1B98EA4E"/>
    <w:lvl w:ilvl="0" w:tplc="69649804">
      <w:start w:val="1"/>
      <w:numFmt w:val="upperRoman"/>
      <w:pStyle w:val="ETASRtablehead"/>
      <w:lvlText w:val="TABLE %1. "/>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797EC2"/>
    <w:multiLevelType w:val="hybridMultilevel"/>
    <w:tmpl w:val="FCEEBC8A"/>
    <w:lvl w:ilvl="0" w:tplc="2006F0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5168557">
    <w:abstractNumId w:val="5"/>
  </w:num>
  <w:num w:numId="2" w16cid:durableId="537473410">
    <w:abstractNumId w:val="13"/>
  </w:num>
  <w:num w:numId="3" w16cid:durableId="1026833416">
    <w:abstractNumId w:val="3"/>
  </w:num>
  <w:num w:numId="4" w16cid:durableId="326521654">
    <w:abstractNumId w:val="6"/>
  </w:num>
  <w:num w:numId="5" w16cid:durableId="985819654">
    <w:abstractNumId w:val="6"/>
  </w:num>
  <w:num w:numId="6" w16cid:durableId="1214658551">
    <w:abstractNumId w:val="6"/>
  </w:num>
  <w:num w:numId="7" w16cid:durableId="677584442">
    <w:abstractNumId w:val="6"/>
  </w:num>
  <w:num w:numId="8" w16cid:durableId="983512054">
    <w:abstractNumId w:val="9"/>
  </w:num>
  <w:num w:numId="9" w16cid:durableId="344210087">
    <w:abstractNumId w:val="7"/>
  </w:num>
  <w:num w:numId="10" w16cid:durableId="2083527117">
    <w:abstractNumId w:val="14"/>
  </w:num>
  <w:num w:numId="11" w16cid:durableId="2003582068">
    <w:abstractNumId w:val="5"/>
  </w:num>
  <w:num w:numId="12" w16cid:durableId="1403528530">
    <w:abstractNumId w:val="5"/>
  </w:num>
  <w:num w:numId="13" w16cid:durableId="1093428424">
    <w:abstractNumId w:val="5"/>
  </w:num>
  <w:num w:numId="14" w16cid:durableId="43260205">
    <w:abstractNumId w:val="5"/>
  </w:num>
  <w:num w:numId="15" w16cid:durableId="1506481840">
    <w:abstractNumId w:val="5"/>
  </w:num>
  <w:num w:numId="16" w16cid:durableId="1294478570">
    <w:abstractNumId w:val="5"/>
  </w:num>
  <w:num w:numId="17" w16cid:durableId="794711852">
    <w:abstractNumId w:val="5"/>
  </w:num>
  <w:num w:numId="18" w16cid:durableId="1260674109">
    <w:abstractNumId w:val="5"/>
  </w:num>
  <w:num w:numId="19" w16cid:durableId="1917007192">
    <w:abstractNumId w:val="5"/>
  </w:num>
  <w:num w:numId="20" w16cid:durableId="567499915">
    <w:abstractNumId w:val="9"/>
  </w:num>
  <w:num w:numId="21" w16cid:durableId="1806895817">
    <w:abstractNumId w:val="5"/>
  </w:num>
  <w:num w:numId="22" w16cid:durableId="1527133140">
    <w:abstractNumId w:val="6"/>
  </w:num>
  <w:num w:numId="23" w16cid:durableId="735274581">
    <w:abstractNumId w:val="9"/>
  </w:num>
  <w:num w:numId="24" w16cid:durableId="2018341235">
    <w:abstractNumId w:val="9"/>
  </w:num>
  <w:num w:numId="25" w16cid:durableId="1636059373">
    <w:abstractNumId w:val="5"/>
  </w:num>
  <w:num w:numId="26" w16cid:durableId="1985042239">
    <w:abstractNumId w:val="9"/>
  </w:num>
  <w:num w:numId="27" w16cid:durableId="2100448791">
    <w:abstractNumId w:val="9"/>
  </w:num>
  <w:num w:numId="28" w16cid:durableId="1288707930">
    <w:abstractNumId w:val="9"/>
  </w:num>
  <w:num w:numId="29" w16cid:durableId="1514032248">
    <w:abstractNumId w:val="9"/>
  </w:num>
  <w:num w:numId="30" w16cid:durableId="1715425536">
    <w:abstractNumId w:val="9"/>
  </w:num>
  <w:num w:numId="31" w16cid:durableId="1842818720">
    <w:abstractNumId w:val="5"/>
  </w:num>
  <w:num w:numId="32" w16cid:durableId="1354070122">
    <w:abstractNumId w:val="9"/>
  </w:num>
  <w:num w:numId="33" w16cid:durableId="1216626640">
    <w:abstractNumId w:val="9"/>
  </w:num>
  <w:num w:numId="34" w16cid:durableId="1061059792">
    <w:abstractNumId w:val="5"/>
  </w:num>
  <w:num w:numId="35" w16cid:durableId="669406286">
    <w:abstractNumId w:val="9"/>
  </w:num>
  <w:num w:numId="36" w16cid:durableId="482232665">
    <w:abstractNumId w:val="5"/>
  </w:num>
  <w:num w:numId="37" w16cid:durableId="681006951">
    <w:abstractNumId w:val="6"/>
  </w:num>
  <w:num w:numId="38" w16cid:durableId="1152870710">
    <w:abstractNumId w:val="6"/>
  </w:num>
  <w:num w:numId="39" w16cid:durableId="1655983166">
    <w:abstractNumId w:val="12"/>
  </w:num>
  <w:num w:numId="40" w16cid:durableId="1765494246">
    <w:abstractNumId w:val="8"/>
  </w:num>
  <w:num w:numId="41" w16cid:durableId="1748335604">
    <w:abstractNumId w:val="11"/>
  </w:num>
  <w:num w:numId="42" w16cid:durableId="435903711">
    <w:abstractNumId w:val="15"/>
  </w:num>
  <w:num w:numId="43" w16cid:durableId="166599461">
    <w:abstractNumId w:val="10"/>
  </w:num>
  <w:num w:numId="44" w16cid:durableId="767429820">
    <w:abstractNumId w:val="1"/>
  </w:num>
  <w:num w:numId="45" w16cid:durableId="384523198">
    <w:abstractNumId w:val="0"/>
  </w:num>
  <w:num w:numId="46" w16cid:durableId="1653866958">
    <w:abstractNumId w:val="4"/>
  </w:num>
  <w:num w:numId="47" w16cid:durableId="9733726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ETASRbodytext"/>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F11"/>
    <w:rsid w:val="00003D51"/>
    <w:rsid w:val="00011CB5"/>
    <w:rsid w:val="00012992"/>
    <w:rsid w:val="0001458B"/>
    <w:rsid w:val="0001678C"/>
    <w:rsid w:val="00017A6C"/>
    <w:rsid w:val="00024639"/>
    <w:rsid w:val="00030F2E"/>
    <w:rsid w:val="00033AC6"/>
    <w:rsid w:val="000341EF"/>
    <w:rsid w:val="00041388"/>
    <w:rsid w:val="00046CC6"/>
    <w:rsid w:val="0005069E"/>
    <w:rsid w:val="00054378"/>
    <w:rsid w:val="00057EEA"/>
    <w:rsid w:val="000624DF"/>
    <w:rsid w:val="00064B81"/>
    <w:rsid w:val="00066B52"/>
    <w:rsid w:val="00073029"/>
    <w:rsid w:val="000747DF"/>
    <w:rsid w:val="0008397E"/>
    <w:rsid w:val="000853EA"/>
    <w:rsid w:val="00086B2A"/>
    <w:rsid w:val="00090939"/>
    <w:rsid w:val="00095180"/>
    <w:rsid w:val="000A0FC5"/>
    <w:rsid w:val="000A2EA8"/>
    <w:rsid w:val="000A524C"/>
    <w:rsid w:val="000B1140"/>
    <w:rsid w:val="000B1B92"/>
    <w:rsid w:val="000B2A9A"/>
    <w:rsid w:val="000B2C93"/>
    <w:rsid w:val="000B3925"/>
    <w:rsid w:val="000B5B0C"/>
    <w:rsid w:val="000C00A0"/>
    <w:rsid w:val="000C3C10"/>
    <w:rsid w:val="000C430F"/>
    <w:rsid w:val="000C4973"/>
    <w:rsid w:val="000C4ECB"/>
    <w:rsid w:val="000C5BAB"/>
    <w:rsid w:val="000C5E1B"/>
    <w:rsid w:val="000D4DD2"/>
    <w:rsid w:val="000E0D04"/>
    <w:rsid w:val="000E1F0A"/>
    <w:rsid w:val="000E3A1E"/>
    <w:rsid w:val="000E54AC"/>
    <w:rsid w:val="000E69C6"/>
    <w:rsid w:val="000E6B3F"/>
    <w:rsid w:val="000F2BC9"/>
    <w:rsid w:val="000F4974"/>
    <w:rsid w:val="000F5731"/>
    <w:rsid w:val="000F60CC"/>
    <w:rsid w:val="001016D6"/>
    <w:rsid w:val="001037A3"/>
    <w:rsid w:val="0010518C"/>
    <w:rsid w:val="00106381"/>
    <w:rsid w:val="001105AC"/>
    <w:rsid w:val="001105D1"/>
    <w:rsid w:val="001118D2"/>
    <w:rsid w:val="00112A30"/>
    <w:rsid w:val="0011403B"/>
    <w:rsid w:val="00115637"/>
    <w:rsid w:val="001178A5"/>
    <w:rsid w:val="00117D0E"/>
    <w:rsid w:val="00120F5C"/>
    <w:rsid w:val="0012285B"/>
    <w:rsid w:val="00122F19"/>
    <w:rsid w:val="0012509E"/>
    <w:rsid w:val="0012729D"/>
    <w:rsid w:val="001315FB"/>
    <w:rsid w:val="001347A1"/>
    <w:rsid w:val="00137329"/>
    <w:rsid w:val="0014067C"/>
    <w:rsid w:val="00140DA6"/>
    <w:rsid w:val="00146ECB"/>
    <w:rsid w:val="00150192"/>
    <w:rsid w:val="00150AF7"/>
    <w:rsid w:val="00154EA1"/>
    <w:rsid w:val="00157777"/>
    <w:rsid w:val="001577C9"/>
    <w:rsid w:val="0016008F"/>
    <w:rsid w:val="00163BD4"/>
    <w:rsid w:val="00164B1E"/>
    <w:rsid w:val="00165EDC"/>
    <w:rsid w:val="001665A4"/>
    <w:rsid w:val="00166907"/>
    <w:rsid w:val="0017004D"/>
    <w:rsid w:val="00170D8A"/>
    <w:rsid w:val="001821D8"/>
    <w:rsid w:val="001832BA"/>
    <w:rsid w:val="00183F6B"/>
    <w:rsid w:val="0019269F"/>
    <w:rsid w:val="00192E52"/>
    <w:rsid w:val="0019416F"/>
    <w:rsid w:val="001946FB"/>
    <w:rsid w:val="00195CB0"/>
    <w:rsid w:val="00195D6E"/>
    <w:rsid w:val="00196603"/>
    <w:rsid w:val="00197A1B"/>
    <w:rsid w:val="001A16E7"/>
    <w:rsid w:val="001A2D46"/>
    <w:rsid w:val="001A3692"/>
    <w:rsid w:val="001A3AD1"/>
    <w:rsid w:val="001A4B1E"/>
    <w:rsid w:val="001B32BE"/>
    <w:rsid w:val="001B549E"/>
    <w:rsid w:val="001C61BD"/>
    <w:rsid w:val="001C7B62"/>
    <w:rsid w:val="001C7F73"/>
    <w:rsid w:val="001D0620"/>
    <w:rsid w:val="001D3E0D"/>
    <w:rsid w:val="001E2588"/>
    <w:rsid w:val="001E3459"/>
    <w:rsid w:val="001E3D1B"/>
    <w:rsid w:val="001E412A"/>
    <w:rsid w:val="001E4B70"/>
    <w:rsid w:val="001F145F"/>
    <w:rsid w:val="001F54A4"/>
    <w:rsid w:val="001F5C73"/>
    <w:rsid w:val="00200993"/>
    <w:rsid w:val="00201B8D"/>
    <w:rsid w:val="00204A81"/>
    <w:rsid w:val="00214799"/>
    <w:rsid w:val="00214C02"/>
    <w:rsid w:val="00216CFB"/>
    <w:rsid w:val="00216F00"/>
    <w:rsid w:val="002173DC"/>
    <w:rsid w:val="002309C0"/>
    <w:rsid w:val="00231985"/>
    <w:rsid w:val="002323A5"/>
    <w:rsid w:val="0023277A"/>
    <w:rsid w:val="002353F9"/>
    <w:rsid w:val="002361AF"/>
    <w:rsid w:val="002366A0"/>
    <w:rsid w:val="002378A1"/>
    <w:rsid w:val="0024088F"/>
    <w:rsid w:val="00240DCC"/>
    <w:rsid w:val="002441B3"/>
    <w:rsid w:val="0024517E"/>
    <w:rsid w:val="00245D4B"/>
    <w:rsid w:val="00250542"/>
    <w:rsid w:val="002512C5"/>
    <w:rsid w:val="00253DF0"/>
    <w:rsid w:val="00257B0C"/>
    <w:rsid w:val="0026123C"/>
    <w:rsid w:val="00261F17"/>
    <w:rsid w:val="002627D2"/>
    <w:rsid w:val="00266EBB"/>
    <w:rsid w:val="002734EF"/>
    <w:rsid w:val="00273873"/>
    <w:rsid w:val="002740C4"/>
    <w:rsid w:val="00274CA7"/>
    <w:rsid w:val="00277648"/>
    <w:rsid w:val="00281916"/>
    <w:rsid w:val="002836F2"/>
    <w:rsid w:val="00284A80"/>
    <w:rsid w:val="0028581A"/>
    <w:rsid w:val="00286AC2"/>
    <w:rsid w:val="0029116B"/>
    <w:rsid w:val="00297DA8"/>
    <w:rsid w:val="002A2464"/>
    <w:rsid w:val="002A33CE"/>
    <w:rsid w:val="002A49D0"/>
    <w:rsid w:val="002A6BAD"/>
    <w:rsid w:val="002B07BC"/>
    <w:rsid w:val="002B11E0"/>
    <w:rsid w:val="002B159C"/>
    <w:rsid w:val="002B20B3"/>
    <w:rsid w:val="002B2E32"/>
    <w:rsid w:val="002B6584"/>
    <w:rsid w:val="002C0C78"/>
    <w:rsid w:val="002C2030"/>
    <w:rsid w:val="002D7CDF"/>
    <w:rsid w:val="002E401F"/>
    <w:rsid w:val="00302385"/>
    <w:rsid w:val="003041DB"/>
    <w:rsid w:val="003067C3"/>
    <w:rsid w:val="00307A25"/>
    <w:rsid w:val="003101D6"/>
    <w:rsid w:val="003138F0"/>
    <w:rsid w:val="003142FE"/>
    <w:rsid w:val="00314BDD"/>
    <w:rsid w:val="003203D2"/>
    <w:rsid w:val="00320DF9"/>
    <w:rsid w:val="00324960"/>
    <w:rsid w:val="00324D4C"/>
    <w:rsid w:val="00325027"/>
    <w:rsid w:val="00331071"/>
    <w:rsid w:val="00331994"/>
    <w:rsid w:val="00334E23"/>
    <w:rsid w:val="00337B48"/>
    <w:rsid w:val="003431DA"/>
    <w:rsid w:val="00344476"/>
    <w:rsid w:val="00344DC3"/>
    <w:rsid w:val="0034519C"/>
    <w:rsid w:val="00347610"/>
    <w:rsid w:val="00351DB1"/>
    <w:rsid w:val="0035251E"/>
    <w:rsid w:val="00353F21"/>
    <w:rsid w:val="0035497B"/>
    <w:rsid w:val="00355284"/>
    <w:rsid w:val="00363879"/>
    <w:rsid w:val="00364EFB"/>
    <w:rsid w:val="00365C11"/>
    <w:rsid w:val="00367E28"/>
    <w:rsid w:val="00371D15"/>
    <w:rsid w:val="00373FBB"/>
    <w:rsid w:val="00374D02"/>
    <w:rsid w:val="003818A9"/>
    <w:rsid w:val="0038213B"/>
    <w:rsid w:val="00382693"/>
    <w:rsid w:val="00390B12"/>
    <w:rsid w:val="00391252"/>
    <w:rsid w:val="003938C7"/>
    <w:rsid w:val="00394B29"/>
    <w:rsid w:val="00396181"/>
    <w:rsid w:val="003A3418"/>
    <w:rsid w:val="003A3421"/>
    <w:rsid w:val="003B0D3A"/>
    <w:rsid w:val="003B5550"/>
    <w:rsid w:val="003B5B23"/>
    <w:rsid w:val="003C3061"/>
    <w:rsid w:val="003C4B99"/>
    <w:rsid w:val="003C7DD0"/>
    <w:rsid w:val="003D213E"/>
    <w:rsid w:val="003D4ACF"/>
    <w:rsid w:val="003E31BF"/>
    <w:rsid w:val="003F174E"/>
    <w:rsid w:val="003F175D"/>
    <w:rsid w:val="003F37B2"/>
    <w:rsid w:val="003F3897"/>
    <w:rsid w:val="003F709B"/>
    <w:rsid w:val="004005B0"/>
    <w:rsid w:val="00400F8D"/>
    <w:rsid w:val="00403ED3"/>
    <w:rsid w:val="00405705"/>
    <w:rsid w:val="00407982"/>
    <w:rsid w:val="0041000A"/>
    <w:rsid w:val="004121CB"/>
    <w:rsid w:val="00412219"/>
    <w:rsid w:val="00421B2F"/>
    <w:rsid w:val="00422A6F"/>
    <w:rsid w:val="00422D7A"/>
    <w:rsid w:val="00425006"/>
    <w:rsid w:val="00425D8F"/>
    <w:rsid w:val="004260E1"/>
    <w:rsid w:val="004312DC"/>
    <w:rsid w:val="00431F36"/>
    <w:rsid w:val="00433614"/>
    <w:rsid w:val="00437AB9"/>
    <w:rsid w:val="00442AA9"/>
    <w:rsid w:val="00445B57"/>
    <w:rsid w:val="00445DC2"/>
    <w:rsid w:val="004565D4"/>
    <w:rsid w:val="0046415C"/>
    <w:rsid w:val="00466C15"/>
    <w:rsid w:val="00470227"/>
    <w:rsid w:val="004729A3"/>
    <w:rsid w:val="004742C6"/>
    <w:rsid w:val="00476FAF"/>
    <w:rsid w:val="00480C6E"/>
    <w:rsid w:val="004870FB"/>
    <w:rsid w:val="0049138F"/>
    <w:rsid w:val="00491499"/>
    <w:rsid w:val="0049154E"/>
    <w:rsid w:val="00491832"/>
    <w:rsid w:val="00493951"/>
    <w:rsid w:val="00493C2A"/>
    <w:rsid w:val="004965E4"/>
    <w:rsid w:val="004974DE"/>
    <w:rsid w:val="004A132E"/>
    <w:rsid w:val="004A189C"/>
    <w:rsid w:val="004A2A8F"/>
    <w:rsid w:val="004A714A"/>
    <w:rsid w:val="004B2859"/>
    <w:rsid w:val="004B31C9"/>
    <w:rsid w:val="004B4AF3"/>
    <w:rsid w:val="004B6C88"/>
    <w:rsid w:val="004C19C3"/>
    <w:rsid w:val="004C1BBC"/>
    <w:rsid w:val="004C323B"/>
    <w:rsid w:val="004C33C6"/>
    <w:rsid w:val="004C3A4F"/>
    <w:rsid w:val="004C4824"/>
    <w:rsid w:val="004D0DAA"/>
    <w:rsid w:val="004D1064"/>
    <w:rsid w:val="004D2031"/>
    <w:rsid w:val="004D2F11"/>
    <w:rsid w:val="004D5824"/>
    <w:rsid w:val="004D7A2A"/>
    <w:rsid w:val="004E12BE"/>
    <w:rsid w:val="004E3138"/>
    <w:rsid w:val="004E38BA"/>
    <w:rsid w:val="004E5056"/>
    <w:rsid w:val="004E62B7"/>
    <w:rsid w:val="004E7A62"/>
    <w:rsid w:val="004E7C35"/>
    <w:rsid w:val="004F5EEA"/>
    <w:rsid w:val="00500BFF"/>
    <w:rsid w:val="00501BF4"/>
    <w:rsid w:val="00503999"/>
    <w:rsid w:val="005048B1"/>
    <w:rsid w:val="00505DD3"/>
    <w:rsid w:val="005061B1"/>
    <w:rsid w:val="00506A26"/>
    <w:rsid w:val="00506C5C"/>
    <w:rsid w:val="00506D62"/>
    <w:rsid w:val="00512CB2"/>
    <w:rsid w:val="005147AE"/>
    <w:rsid w:val="00517FCC"/>
    <w:rsid w:val="00520798"/>
    <w:rsid w:val="00521356"/>
    <w:rsid w:val="00522FED"/>
    <w:rsid w:val="005233CB"/>
    <w:rsid w:val="005233E2"/>
    <w:rsid w:val="0052495E"/>
    <w:rsid w:val="00524D00"/>
    <w:rsid w:val="005277F7"/>
    <w:rsid w:val="005329D9"/>
    <w:rsid w:val="005347B3"/>
    <w:rsid w:val="00535270"/>
    <w:rsid w:val="00535FA0"/>
    <w:rsid w:val="005401BE"/>
    <w:rsid w:val="00540E6B"/>
    <w:rsid w:val="00541A3B"/>
    <w:rsid w:val="00542784"/>
    <w:rsid w:val="00545797"/>
    <w:rsid w:val="005465D5"/>
    <w:rsid w:val="00553173"/>
    <w:rsid w:val="005549F9"/>
    <w:rsid w:val="00555B05"/>
    <w:rsid w:val="00555D68"/>
    <w:rsid w:val="005578D6"/>
    <w:rsid w:val="00560FE4"/>
    <w:rsid w:val="00561EE8"/>
    <w:rsid w:val="005639B0"/>
    <w:rsid w:val="005675E4"/>
    <w:rsid w:val="0057055E"/>
    <w:rsid w:val="00571117"/>
    <w:rsid w:val="00572D1D"/>
    <w:rsid w:val="00577AAA"/>
    <w:rsid w:val="00583620"/>
    <w:rsid w:val="00590D17"/>
    <w:rsid w:val="00590FD2"/>
    <w:rsid w:val="00593043"/>
    <w:rsid w:val="00594160"/>
    <w:rsid w:val="0059541E"/>
    <w:rsid w:val="005A2B1C"/>
    <w:rsid w:val="005A6A06"/>
    <w:rsid w:val="005B0F5D"/>
    <w:rsid w:val="005B1273"/>
    <w:rsid w:val="005C6775"/>
    <w:rsid w:val="005C7346"/>
    <w:rsid w:val="005C7A59"/>
    <w:rsid w:val="005D2922"/>
    <w:rsid w:val="005D376C"/>
    <w:rsid w:val="005D3D69"/>
    <w:rsid w:val="005D4C52"/>
    <w:rsid w:val="005D6B30"/>
    <w:rsid w:val="005D7820"/>
    <w:rsid w:val="005E0250"/>
    <w:rsid w:val="005E2BDF"/>
    <w:rsid w:val="005E6E07"/>
    <w:rsid w:val="005E6FF9"/>
    <w:rsid w:val="0060024D"/>
    <w:rsid w:val="006005E1"/>
    <w:rsid w:val="00600A2F"/>
    <w:rsid w:val="00600FBB"/>
    <w:rsid w:val="0060256D"/>
    <w:rsid w:val="00603379"/>
    <w:rsid w:val="00610428"/>
    <w:rsid w:val="00610C2E"/>
    <w:rsid w:val="00614BFB"/>
    <w:rsid w:val="0061626D"/>
    <w:rsid w:val="00620547"/>
    <w:rsid w:val="0062097D"/>
    <w:rsid w:val="00621454"/>
    <w:rsid w:val="00622881"/>
    <w:rsid w:val="00623684"/>
    <w:rsid w:val="006241F4"/>
    <w:rsid w:val="00626922"/>
    <w:rsid w:val="00631094"/>
    <w:rsid w:val="006310A1"/>
    <w:rsid w:val="0063189E"/>
    <w:rsid w:val="00631CE4"/>
    <w:rsid w:val="00635399"/>
    <w:rsid w:val="00640905"/>
    <w:rsid w:val="00645910"/>
    <w:rsid w:val="00653024"/>
    <w:rsid w:val="006545D1"/>
    <w:rsid w:val="00655B91"/>
    <w:rsid w:val="00662315"/>
    <w:rsid w:val="00663AB1"/>
    <w:rsid w:val="00666BB2"/>
    <w:rsid w:val="00667307"/>
    <w:rsid w:val="00667E56"/>
    <w:rsid w:val="00671C2C"/>
    <w:rsid w:val="00672F4F"/>
    <w:rsid w:val="006755CE"/>
    <w:rsid w:val="00675D76"/>
    <w:rsid w:val="0067662A"/>
    <w:rsid w:val="00677C1C"/>
    <w:rsid w:val="00681C7E"/>
    <w:rsid w:val="00681CC3"/>
    <w:rsid w:val="00682F53"/>
    <w:rsid w:val="006859F4"/>
    <w:rsid w:val="00685AF9"/>
    <w:rsid w:val="0069513A"/>
    <w:rsid w:val="00696C34"/>
    <w:rsid w:val="006A2E44"/>
    <w:rsid w:val="006A4E66"/>
    <w:rsid w:val="006A6B49"/>
    <w:rsid w:val="006A7EBB"/>
    <w:rsid w:val="006B09E6"/>
    <w:rsid w:val="006B36BE"/>
    <w:rsid w:val="006C6499"/>
    <w:rsid w:val="006C7B49"/>
    <w:rsid w:val="006D188D"/>
    <w:rsid w:val="006D51ED"/>
    <w:rsid w:val="006D7F17"/>
    <w:rsid w:val="006E1978"/>
    <w:rsid w:val="006F317C"/>
    <w:rsid w:val="006F3726"/>
    <w:rsid w:val="006F4F20"/>
    <w:rsid w:val="006F5627"/>
    <w:rsid w:val="007001D1"/>
    <w:rsid w:val="00700B9D"/>
    <w:rsid w:val="00701BDA"/>
    <w:rsid w:val="00703531"/>
    <w:rsid w:val="007035BC"/>
    <w:rsid w:val="00707733"/>
    <w:rsid w:val="007110CA"/>
    <w:rsid w:val="00711FE6"/>
    <w:rsid w:val="00712152"/>
    <w:rsid w:val="007159CA"/>
    <w:rsid w:val="00722F8F"/>
    <w:rsid w:val="0072332B"/>
    <w:rsid w:val="007239A8"/>
    <w:rsid w:val="00724D85"/>
    <w:rsid w:val="00725C07"/>
    <w:rsid w:val="00727A0A"/>
    <w:rsid w:val="00733340"/>
    <w:rsid w:val="00735C54"/>
    <w:rsid w:val="00736786"/>
    <w:rsid w:val="007369DC"/>
    <w:rsid w:val="00736C67"/>
    <w:rsid w:val="00736EA2"/>
    <w:rsid w:val="00742994"/>
    <w:rsid w:val="00745D12"/>
    <w:rsid w:val="007502BB"/>
    <w:rsid w:val="007506AE"/>
    <w:rsid w:val="00751CC5"/>
    <w:rsid w:val="00752049"/>
    <w:rsid w:val="00752609"/>
    <w:rsid w:val="00755E44"/>
    <w:rsid w:val="00757B2B"/>
    <w:rsid w:val="0076320A"/>
    <w:rsid w:val="00765C0D"/>
    <w:rsid w:val="0076641E"/>
    <w:rsid w:val="00767B19"/>
    <w:rsid w:val="00770D68"/>
    <w:rsid w:val="007721ED"/>
    <w:rsid w:val="00775D77"/>
    <w:rsid w:val="007770C1"/>
    <w:rsid w:val="0078072F"/>
    <w:rsid w:val="00783198"/>
    <w:rsid w:val="00786552"/>
    <w:rsid w:val="00787659"/>
    <w:rsid w:val="00790D4F"/>
    <w:rsid w:val="00791B2C"/>
    <w:rsid w:val="00791C4C"/>
    <w:rsid w:val="007942E7"/>
    <w:rsid w:val="007960B3"/>
    <w:rsid w:val="007A051D"/>
    <w:rsid w:val="007A286E"/>
    <w:rsid w:val="007A579B"/>
    <w:rsid w:val="007A7770"/>
    <w:rsid w:val="007B0236"/>
    <w:rsid w:val="007B0292"/>
    <w:rsid w:val="007B4F15"/>
    <w:rsid w:val="007B707E"/>
    <w:rsid w:val="007B7A6A"/>
    <w:rsid w:val="007C32D8"/>
    <w:rsid w:val="007C3D4E"/>
    <w:rsid w:val="007C48C1"/>
    <w:rsid w:val="007C5C10"/>
    <w:rsid w:val="007D05A0"/>
    <w:rsid w:val="007D0C81"/>
    <w:rsid w:val="007E0CC1"/>
    <w:rsid w:val="007E1F18"/>
    <w:rsid w:val="007E33C4"/>
    <w:rsid w:val="007E5DB4"/>
    <w:rsid w:val="007F7F7E"/>
    <w:rsid w:val="00802CCB"/>
    <w:rsid w:val="00803BA6"/>
    <w:rsid w:val="0080411D"/>
    <w:rsid w:val="008056EF"/>
    <w:rsid w:val="00805B89"/>
    <w:rsid w:val="008071EA"/>
    <w:rsid w:val="008109E6"/>
    <w:rsid w:val="00810F46"/>
    <w:rsid w:val="00814C3F"/>
    <w:rsid w:val="00817CEF"/>
    <w:rsid w:val="00822C14"/>
    <w:rsid w:val="00823D31"/>
    <w:rsid w:val="008240A7"/>
    <w:rsid w:val="008249FB"/>
    <w:rsid w:val="0082521F"/>
    <w:rsid w:val="008256DB"/>
    <w:rsid w:val="00830302"/>
    <w:rsid w:val="00831697"/>
    <w:rsid w:val="008341E6"/>
    <w:rsid w:val="008348DD"/>
    <w:rsid w:val="00835058"/>
    <w:rsid w:val="00835CF5"/>
    <w:rsid w:val="00835F6D"/>
    <w:rsid w:val="00837501"/>
    <w:rsid w:val="00841304"/>
    <w:rsid w:val="00841C26"/>
    <w:rsid w:val="008474A1"/>
    <w:rsid w:val="00847F1A"/>
    <w:rsid w:val="00851EF4"/>
    <w:rsid w:val="008532A3"/>
    <w:rsid w:val="00853B60"/>
    <w:rsid w:val="00855294"/>
    <w:rsid w:val="008606F2"/>
    <w:rsid w:val="00862210"/>
    <w:rsid w:val="00863390"/>
    <w:rsid w:val="008633AA"/>
    <w:rsid w:val="00864517"/>
    <w:rsid w:val="00864B21"/>
    <w:rsid w:val="008678E2"/>
    <w:rsid w:val="00872653"/>
    <w:rsid w:val="008774D6"/>
    <w:rsid w:val="00877C2C"/>
    <w:rsid w:val="0088050E"/>
    <w:rsid w:val="00885D57"/>
    <w:rsid w:val="00886371"/>
    <w:rsid w:val="00886DEC"/>
    <w:rsid w:val="00890825"/>
    <w:rsid w:val="00891635"/>
    <w:rsid w:val="00892EA7"/>
    <w:rsid w:val="00893F9D"/>
    <w:rsid w:val="0089419A"/>
    <w:rsid w:val="00895777"/>
    <w:rsid w:val="00895E8D"/>
    <w:rsid w:val="00897E2C"/>
    <w:rsid w:val="008A20E8"/>
    <w:rsid w:val="008A545E"/>
    <w:rsid w:val="008A5793"/>
    <w:rsid w:val="008A63D2"/>
    <w:rsid w:val="008A70AA"/>
    <w:rsid w:val="008A75A9"/>
    <w:rsid w:val="008A7961"/>
    <w:rsid w:val="008B09E4"/>
    <w:rsid w:val="008B15A7"/>
    <w:rsid w:val="008B206D"/>
    <w:rsid w:val="008B2B35"/>
    <w:rsid w:val="008B6A23"/>
    <w:rsid w:val="008B741D"/>
    <w:rsid w:val="008C2716"/>
    <w:rsid w:val="008C2A18"/>
    <w:rsid w:val="008D0AF0"/>
    <w:rsid w:val="008D150A"/>
    <w:rsid w:val="008D1F07"/>
    <w:rsid w:val="008D6C61"/>
    <w:rsid w:val="008D6DF6"/>
    <w:rsid w:val="008D7E77"/>
    <w:rsid w:val="008E04FA"/>
    <w:rsid w:val="008E0E71"/>
    <w:rsid w:val="008E61A8"/>
    <w:rsid w:val="008E7628"/>
    <w:rsid w:val="008F1CFB"/>
    <w:rsid w:val="008F42D2"/>
    <w:rsid w:val="008F4914"/>
    <w:rsid w:val="008F4FDE"/>
    <w:rsid w:val="008F67D4"/>
    <w:rsid w:val="009000B7"/>
    <w:rsid w:val="00900E1D"/>
    <w:rsid w:val="00901869"/>
    <w:rsid w:val="009129A5"/>
    <w:rsid w:val="00912C35"/>
    <w:rsid w:val="0091666D"/>
    <w:rsid w:val="00924C28"/>
    <w:rsid w:val="0092582C"/>
    <w:rsid w:val="00926524"/>
    <w:rsid w:val="00931338"/>
    <w:rsid w:val="00932B63"/>
    <w:rsid w:val="009370C4"/>
    <w:rsid w:val="009377C7"/>
    <w:rsid w:val="0094213B"/>
    <w:rsid w:val="00942302"/>
    <w:rsid w:val="009437BB"/>
    <w:rsid w:val="00943C62"/>
    <w:rsid w:val="00944960"/>
    <w:rsid w:val="00945755"/>
    <w:rsid w:val="00947D7B"/>
    <w:rsid w:val="00950218"/>
    <w:rsid w:val="009523BB"/>
    <w:rsid w:val="00954824"/>
    <w:rsid w:val="00955247"/>
    <w:rsid w:val="00957932"/>
    <w:rsid w:val="00961866"/>
    <w:rsid w:val="009629CD"/>
    <w:rsid w:val="00965C74"/>
    <w:rsid w:val="00966EAF"/>
    <w:rsid w:val="009678C8"/>
    <w:rsid w:val="00972340"/>
    <w:rsid w:val="0097278D"/>
    <w:rsid w:val="00972D2E"/>
    <w:rsid w:val="00977778"/>
    <w:rsid w:val="00980759"/>
    <w:rsid w:val="00981591"/>
    <w:rsid w:val="0098166C"/>
    <w:rsid w:val="00981E33"/>
    <w:rsid w:val="00982563"/>
    <w:rsid w:val="00982611"/>
    <w:rsid w:val="00986C48"/>
    <w:rsid w:val="00987351"/>
    <w:rsid w:val="00990C75"/>
    <w:rsid w:val="00991F4F"/>
    <w:rsid w:val="009928C8"/>
    <w:rsid w:val="00992A30"/>
    <w:rsid w:val="009A041D"/>
    <w:rsid w:val="009A1F9A"/>
    <w:rsid w:val="009A26D2"/>
    <w:rsid w:val="009A4FDA"/>
    <w:rsid w:val="009A56CF"/>
    <w:rsid w:val="009A5E67"/>
    <w:rsid w:val="009A5FA5"/>
    <w:rsid w:val="009A6332"/>
    <w:rsid w:val="009A737F"/>
    <w:rsid w:val="009B2663"/>
    <w:rsid w:val="009C0C97"/>
    <w:rsid w:val="009C25E7"/>
    <w:rsid w:val="009C47AD"/>
    <w:rsid w:val="009D1491"/>
    <w:rsid w:val="009D1495"/>
    <w:rsid w:val="009D2091"/>
    <w:rsid w:val="009D22A4"/>
    <w:rsid w:val="009D27B5"/>
    <w:rsid w:val="009D5538"/>
    <w:rsid w:val="009E0067"/>
    <w:rsid w:val="009E17D8"/>
    <w:rsid w:val="009E1E69"/>
    <w:rsid w:val="009F4E33"/>
    <w:rsid w:val="009F56C2"/>
    <w:rsid w:val="00A00A69"/>
    <w:rsid w:val="00A02397"/>
    <w:rsid w:val="00A033AB"/>
    <w:rsid w:val="00A052D7"/>
    <w:rsid w:val="00A0569D"/>
    <w:rsid w:val="00A06DAB"/>
    <w:rsid w:val="00A12811"/>
    <w:rsid w:val="00A14599"/>
    <w:rsid w:val="00A14D8A"/>
    <w:rsid w:val="00A15BF9"/>
    <w:rsid w:val="00A20388"/>
    <w:rsid w:val="00A21402"/>
    <w:rsid w:val="00A21539"/>
    <w:rsid w:val="00A215B7"/>
    <w:rsid w:val="00A21C6F"/>
    <w:rsid w:val="00A21E78"/>
    <w:rsid w:val="00A21EBD"/>
    <w:rsid w:val="00A27B69"/>
    <w:rsid w:val="00A3419E"/>
    <w:rsid w:val="00A36452"/>
    <w:rsid w:val="00A40A08"/>
    <w:rsid w:val="00A41976"/>
    <w:rsid w:val="00A42645"/>
    <w:rsid w:val="00A437DE"/>
    <w:rsid w:val="00A45FC2"/>
    <w:rsid w:val="00A46BE2"/>
    <w:rsid w:val="00A474D3"/>
    <w:rsid w:val="00A50867"/>
    <w:rsid w:val="00A50EA7"/>
    <w:rsid w:val="00A517C4"/>
    <w:rsid w:val="00A538D1"/>
    <w:rsid w:val="00A5417E"/>
    <w:rsid w:val="00A5495D"/>
    <w:rsid w:val="00A57619"/>
    <w:rsid w:val="00A657E6"/>
    <w:rsid w:val="00A663B2"/>
    <w:rsid w:val="00A674AF"/>
    <w:rsid w:val="00A71B79"/>
    <w:rsid w:val="00A72AFD"/>
    <w:rsid w:val="00A74D6C"/>
    <w:rsid w:val="00A75F05"/>
    <w:rsid w:val="00A80774"/>
    <w:rsid w:val="00A816B3"/>
    <w:rsid w:val="00A84C24"/>
    <w:rsid w:val="00A85622"/>
    <w:rsid w:val="00A87878"/>
    <w:rsid w:val="00A9000F"/>
    <w:rsid w:val="00A919A5"/>
    <w:rsid w:val="00A929DF"/>
    <w:rsid w:val="00A948F1"/>
    <w:rsid w:val="00A95664"/>
    <w:rsid w:val="00A9684E"/>
    <w:rsid w:val="00A97D5B"/>
    <w:rsid w:val="00AA1AE1"/>
    <w:rsid w:val="00AA1EF5"/>
    <w:rsid w:val="00AA35CB"/>
    <w:rsid w:val="00AA7324"/>
    <w:rsid w:val="00AB30D6"/>
    <w:rsid w:val="00AB73ED"/>
    <w:rsid w:val="00AC056D"/>
    <w:rsid w:val="00AC6335"/>
    <w:rsid w:val="00AD045B"/>
    <w:rsid w:val="00AD1AA1"/>
    <w:rsid w:val="00AD4758"/>
    <w:rsid w:val="00AE046B"/>
    <w:rsid w:val="00AE07C0"/>
    <w:rsid w:val="00AE098B"/>
    <w:rsid w:val="00AE7355"/>
    <w:rsid w:val="00AF0929"/>
    <w:rsid w:val="00AF1A13"/>
    <w:rsid w:val="00AF3E87"/>
    <w:rsid w:val="00AF48CE"/>
    <w:rsid w:val="00AF4FA7"/>
    <w:rsid w:val="00AF5836"/>
    <w:rsid w:val="00AF66B9"/>
    <w:rsid w:val="00B03815"/>
    <w:rsid w:val="00B055EE"/>
    <w:rsid w:val="00B1022F"/>
    <w:rsid w:val="00B1386D"/>
    <w:rsid w:val="00B14819"/>
    <w:rsid w:val="00B21C1E"/>
    <w:rsid w:val="00B23445"/>
    <w:rsid w:val="00B2437F"/>
    <w:rsid w:val="00B31140"/>
    <w:rsid w:val="00B32058"/>
    <w:rsid w:val="00B35D4D"/>
    <w:rsid w:val="00B44F4C"/>
    <w:rsid w:val="00B46C58"/>
    <w:rsid w:val="00B47134"/>
    <w:rsid w:val="00B47FC3"/>
    <w:rsid w:val="00B51960"/>
    <w:rsid w:val="00B52D81"/>
    <w:rsid w:val="00B532CE"/>
    <w:rsid w:val="00B54E13"/>
    <w:rsid w:val="00B60DE7"/>
    <w:rsid w:val="00B62AE0"/>
    <w:rsid w:val="00B63758"/>
    <w:rsid w:val="00B65273"/>
    <w:rsid w:val="00B66D64"/>
    <w:rsid w:val="00B70014"/>
    <w:rsid w:val="00B72F37"/>
    <w:rsid w:val="00B72F40"/>
    <w:rsid w:val="00B747B2"/>
    <w:rsid w:val="00B75534"/>
    <w:rsid w:val="00B81171"/>
    <w:rsid w:val="00B81A97"/>
    <w:rsid w:val="00B840E7"/>
    <w:rsid w:val="00B85B58"/>
    <w:rsid w:val="00B86B84"/>
    <w:rsid w:val="00B92D4D"/>
    <w:rsid w:val="00B944C3"/>
    <w:rsid w:val="00B979E5"/>
    <w:rsid w:val="00BB1108"/>
    <w:rsid w:val="00BB178A"/>
    <w:rsid w:val="00BB18EE"/>
    <w:rsid w:val="00BB573A"/>
    <w:rsid w:val="00BB5845"/>
    <w:rsid w:val="00BC6D2A"/>
    <w:rsid w:val="00BD0C8F"/>
    <w:rsid w:val="00BD3420"/>
    <w:rsid w:val="00BD577E"/>
    <w:rsid w:val="00BD5A11"/>
    <w:rsid w:val="00BD5B29"/>
    <w:rsid w:val="00BD6728"/>
    <w:rsid w:val="00BD6F67"/>
    <w:rsid w:val="00BD70BA"/>
    <w:rsid w:val="00BE3342"/>
    <w:rsid w:val="00BE59BF"/>
    <w:rsid w:val="00BE600E"/>
    <w:rsid w:val="00BE6C34"/>
    <w:rsid w:val="00BF12FB"/>
    <w:rsid w:val="00BF523A"/>
    <w:rsid w:val="00BF6CC6"/>
    <w:rsid w:val="00BF739A"/>
    <w:rsid w:val="00C00011"/>
    <w:rsid w:val="00C034BE"/>
    <w:rsid w:val="00C03732"/>
    <w:rsid w:val="00C0526C"/>
    <w:rsid w:val="00C07FCD"/>
    <w:rsid w:val="00C107ED"/>
    <w:rsid w:val="00C1308E"/>
    <w:rsid w:val="00C13F92"/>
    <w:rsid w:val="00C22E2B"/>
    <w:rsid w:val="00C25F21"/>
    <w:rsid w:val="00C260D4"/>
    <w:rsid w:val="00C30A64"/>
    <w:rsid w:val="00C3261C"/>
    <w:rsid w:val="00C34118"/>
    <w:rsid w:val="00C36630"/>
    <w:rsid w:val="00C410C5"/>
    <w:rsid w:val="00C4279F"/>
    <w:rsid w:val="00C44D4B"/>
    <w:rsid w:val="00C46D3D"/>
    <w:rsid w:val="00C46DF4"/>
    <w:rsid w:val="00C52F11"/>
    <w:rsid w:val="00C52FC6"/>
    <w:rsid w:val="00C540BF"/>
    <w:rsid w:val="00C5686D"/>
    <w:rsid w:val="00C57E1A"/>
    <w:rsid w:val="00C61183"/>
    <w:rsid w:val="00C61650"/>
    <w:rsid w:val="00C67939"/>
    <w:rsid w:val="00C67F3E"/>
    <w:rsid w:val="00C71E89"/>
    <w:rsid w:val="00C71F48"/>
    <w:rsid w:val="00C73B9A"/>
    <w:rsid w:val="00C75A90"/>
    <w:rsid w:val="00C75C13"/>
    <w:rsid w:val="00C80052"/>
    <w:rsid w:val="00C85925"/>
    <w:rsid w:val="00C9666B"/>
    <w:rsid w:val="00CA3EE5"/>
    <w:rsid w:val="00CA647B"/>
    <w:rsid w:val="00CB384C"/>
    <w:rsid w:val="00CB5BD6"/>
    <w:rsid w:val="00CB6258"/>
    <w:rsid w:val="00CB778C"/>
    <w:rsid w:val="00CC0166"/>
    <w:rsid w:val="00CC0EE7"/>
    <w:rsid w:val="00CC1CC8"/>
    <w:rsid w:val="00CC3304"/>
    <w:rsid w:val="00CC3B2C"/>
    <w:rsid w:val="00CC4D7E"/>
    <w:rsid w:val="00CC4E63"/>
    <w:rsid w:val="00CD075E"/>
    <w:rsid w:val="00CD1072"/>
    <w:rsid w:val="00CD6C75"/>
    <w:rsid w:val="00CD733A"/>
    <w:rsid w:val="00CE4855"/>
    <w:rsid w:val="00CF051D"/>
    <w:rsid w:val="00CF097C"/>
    <w:rsid w:val="00CF0DD2"/>
    <w:rsid w:val="00CF0F48"/>
    <w:rsid w:val="00CF4198"/>
    <w:rsid w:val="00D0063E"/>
    <w:rsid w:val="00D06F18"/>
    <w:rsid w:val="00D120C6"/>
    <w:rsid w:val="00D13233"/>
    <w:rsid w:val="00D14824"/>
    <w:rsid w:val="00D149E8"/>
    <w:rsid w:val="00D21284"/>
    <w:rsid w:val="00D22706"/>
    <w:rsid w:val="00D23C3C"/>
    <w:rsid w:val="00D24CBF"/>
    <w:rsid w:val="00D27A21"/>
    <w:rsid w:val="00D27DA0"/>
    <w:rsid w:val="00D32648"/>
    <w:rsid w:val="00D32E86"/>
    <w:rsid w:val="00D342EC"/>
    <w:rsid w:val="00D37B8A"/>
    <w:rsid w:val="00D439D3"/>
    <w:rsid w:val="00D51152"/>
    <w:rsid w:val="00D52FF3"/>
    <w:rsid w:val="00D53050"/>
    <w:rsid w:val="00D606B5"/>
    <w:rsid w:val="00D61C13"/>
    <w:rsid w:val="00D66D63"/>
    <w:rsid w:val="00D66DF4"/>
    <w:rsid w:val="00D7073B"/>
    <w:rsid w:val="00D730DD"/>
    <w:rsid w:val="00D74BE0"/>
    <w:rsid w:val="00D77BFD"/>
    <w:rsid w:val="00D857AC"/>
    <w:rsid w:val="00D904A1"/>
    <w:rsid w:val="00D909AF"/>
    <w:rsid w:val="00D91A3B"/>
    <w:rsid w:val="00D91C03"/>
    <w:rsid w:val="00D91DAE"/>
    <w:rsid w:val="00D93A1B"/>
    <w:rsid w:val="00D958DE"/>
    <w:rsid w:val="00DA37DE"/>
    <w:rsid w:val="00DA47AC"/>
    <w:rsid w:val="00DA7E98"/>
    <w:rsid w:val="00DB2E3A"/>
    <w:rsid w:val="00DB4852"/>
    <w:rsid w:val="00DB713F"/>
    <w:rsid w:val="00DC2423"/>
    <w:rsid w:val="00DC3609"/>
    <w:rsid w:val="00DC3887"/>
    <w:rsid w:val="00DC417B"/>
    <w:rsid w:val="00DD0912"/>
    <w:rsid w:val="00DD13FF"/>
    <w:rsid w:val="00DD319F"/>
    <w:rsid w:val="00DD6F1D"/>
    <w:rsid w:val="00DE0D2B"/>
    <w:rsid w:val="00DE223E"/>
    <w:rsid w:val="00DF0F3D"/>
    <w:rsid w:val="00DF3388"/>
    <w:rsid w:val="00DF3CE1"/>
    <w:rsid w:val="00DF5E0B"/>
    <w:rsid w:val="00DF6261"/>
    <w:rsid w:val="00DF6448"/>
    <w:rsid w:val="00E0081C"/>
    <w:rsid w:val="00E03266"/>
    <w:rsid w:val="00E05053"/>
    <w:rsid w:val="00E05DA0"/>
    <w:rsid w:val="00E07E65"/>
    <w:rsid w:val="00E1016B"/>
    <w:rsid w:val="00E16A94"/>
    <w:rsid w:val="00E20B61"/>
    <w:rsid w:val="00E225AE"/>
    <w:rsid w:val="00E2713A"/>
    <w:rsid w:val="00E31D3A"/>
    <w:rsid w:val="00E32B6E"/>
    <w:rsid w:val="00E3646E"/>
    <w:rsid w:val="00E36876"/>
    <w:rsid w:val="00E41D0E"/>
    <w:rsid w:val="00E42B55"/>
    <w:rsid w:val="00E42CB0"/>
    <w:rsid w:val="00E463D4"/>
    <w:rsid w:val="00E46F22"/>
    <w:rsid w:val="00E472F8"/>
    <w:rsid w:val="00E473A8"/>
    <w:rsid w:val="00E50193"/>
    <w:rsid w:val="00E50266"/>
    <w:rsid w:val="00E50730"/>
    <w:rsid w:val="00E521EF"/>
    <w:rsid w:val="00E5523E"/>
    <w:rsid w:val="00E56194"/>
    <w:rsid w:val="00E6764E"/>
    <w:rsid w:val="00E71DAA"/>
    <w:rsid w:val="00E77F15"/>
    <w:rsid w:val="00E81462"/>
    <w:rsid w:val="00E848EC"/>
    <w:rsid w:val="00E87E8F"/>
    <w:rsid w:val="00E91FB1"/>
    <w:rsid w:val="00E95711"/>
    <w:rsid w:val="00E97BAF"/>
    <w:rsid w:val="00E97DCE"/>
    <w:rsid w:val="00E97E45"/>
    <w:rsid w:val="00EA234C"/>
    <w:rsid w:val="00EA5556"/>
    <w:rsid w:val="00EB34F1"/>
    <w:rsid w:val="00EB4C6A"/>
    <w:rsid w:val="00EB6AA8"/>
    <w:rsid w:val="00EC0E09"/>
    <w:rsid w:val="00EC2B26"/>
    <w:rsid w:val="00EC41A4"/>
    <w:rsid w:val="00ED27FD"/>
    <w:rsid w:val="00ED385C"/>
    <w:rsid w:val="00ED7C4A"/>
    <w:rsid w:val="00EE0C77"/>
    <w:rsid w:val="00EE1290"/>
    <w:rsid w:val="00EE1353"/>
    <w:rsid w:val="00EE4728"/>
    <w:rsid w:val="00EE7CEE"/>
    <w:rsid w:val="00EF044E"/>
    <w:rsid w:val="00EF181C"/>
    <w:rsid w:val="00EF2FE1"/>
    <w:rsid w:val="00EF3120"/>
    <w:rsid w:val="00F02703"/>
    <w:rsid w:val="00F04165"/>
    <w:rsid w:val="00F13B33"/>
    <w:rsid w:val="00F13DBB"/>
    <w:rsid w:val="00F1657B"/>
    <w:rsid w:val="00F1774B"/>
    <w:rsid w:val="00F17978"/>
    <w:rsid w:val="00F22930"/>
    <w:rsid w:val="00F237F8"/>
    <w:rsid w:val="00F24521"/>
    <w:rsid w:val="00F2565C"/>
    <w:rsid w:val="00F327D3"/>
    <w:rsid w:val="00F32D79"/>
    <w:rsid w:val="00F34A08"/>
    <w:rsid w:val="00F34F11"/>
    <w:rsid w:val="00F452FB"/>
    <w:rsid w:val="00F51311"/>
    <w:rsid w:val="00F530EF"/>
    <w:rsid w:val="00F63ABB"/>
    <w:rsid w:val="00F645F8"/>
    <w:rsid w:val="00F64B71"/>
    <w:rsid w:val="00F7781B"/>
    <w:rsid w:val="00F80944"/>
    <w:rsid w:val="00F81575"/>
    <w:rsid w:val="00F84556"/>
    <w:rsid w:val="00F86CE0"/>
    <w:rsid w:val="00F91F81"/>
    <w:rsid w:val="00F979C0"/>
    <w:rsid w:val="00FA08EE"/>
    <w:rsid w:val="00FA20AC"/>
    <w:rsid w:val="00FA5A4C"/>
    <w:rsid w:val="00FB2A0A"/>
    <w:rsid w:val="00FB52A4"/>
    <w:rsid w:val="00FB6D03"/>
    <w:rsid w:val="00FC342B"/>
    <w:rsid w:val="00FC5265"/>
    <w:rsid w:val="00FC6E9B"/>
    <w:rsid w:val="00FD11ED"/>
    <w:rsid w:val="00FD123F"/>
    <w:rsid w:val="00FD132B"/>
    <w:rsid w:val="00FD25E9"/>
    <w:rsid w:val="00FD47CE"/>
    <w:rsid w:val="00FD5089"/>
    <w:rsid w:val="00FD6492"/>
    <w:rsid w:val="00FD688B"/>
    <w:rsid w:val="00FE0175"/>
    <w:rsid w:val="00FE2A7A"/>
    <w:rsid w:val="00FE356B"/>
    <w:rsid w:val="00FE501C"/>
    <w:rsid w:val="00FF0DC4"/>
    <w:rsid w:val="00FF1798"/>
    <w:rsid w:val="00FF3852"/>
    <w:rsid w:val="00FF77D3"/>
    <w:rsid w:val="00FF7CF6"/>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36187A5F"/>
  <w15:docId w15:val="{A41855F7-2B6F-4795-AEA7-0584EEED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l-GR" w:eastAsia="el-GR" w:bidi="ar-SA"/>
      </w:rPr>
    </w:rPrDefault>
    <w:pPrDefault>
      <w:pPr>
        <w:jc w:val="center"/>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0AF7"/>
    <w:rPr>
      <w:lang w:val="en-US" w:eastAsia="en-US"/>
    </w:rPr>
  </w:style>
  <w:style w:type="paragraph" w:styleId="Heading1">
    <w:name w:val="heading 1"/>
    <w:basedOn w:val="Normal"/>
    <w:next w:val="Normal"/>
    <w:qFormat/>
    <w:rsid w:val="00886DEC"/>
    <w:pPr>
      <w:keepNext/>
      <w:keepLines/>
      <w:numPr>
        <w:numId w:val="4"/>
      </w:numPr>
      <w:tabs>
        <w:tab w:val="left" w:pos="216"/>
      </w:tabs>
      <w:spacing w:before="160" w:after="80"/>
      <w:outlineLvl w:val="0"/>
    </w:pPr>
    <w:rPr>
      <w:caps/>
      <w:noProof/>
    </w:rPr>
  </w:style>
  <w:style w:type="paragraph" w:styleId="Heading2">
    <w:name w:val="heading 2"/>
    <w:basedOn w:val="Normal"/>
    <w:next w:val="Normal"/>
    <w:qFormat/>
    <w:rsid w:val="009E0067"/>
    <w:pPr>
      <w:keepNext/>
      <w:keepLines/>
      <w:numPr>
        <w:ilvl w:val="1"/>
        <w:numId w:val="5"/>
      </w:numPr>
      <w:spacing w:before="120" w:after="60"/>
      <w:jc w:val="left"/>
      <w:outlineLvl w:val="1"/>
    </w:pPr>
    <w:rPr>
      <w:i/>
      <w:iCs/>
      <w:noProof/>
    </w:rPr>
  </w:style>
  <w:style w:type="paragraph" w:styleId="Heading3">
    <w:name w:val="heading 3"/>
    <w:basedOn w:val="Normal"/>
    <w:next w:val="Normal"/>
    <w:link w:val="Heading3Char"/>
    <w:qFormat/>
    <w:rsid w:val="009E0067"/>
    <w:pPr>
      <w:numPr>
        <w:ilvl w:val="2"/>
        <w:numId w:val="6"/>
      </w:numPr>
      <w:spacing w:line="240" w:lineRule="exact"/>
      <w:jc w:val="both"/>
      <w:outlineLvl w:val="2"/>
    </w:pPr>
    <w:rPr>
      <w:i/>
      <w:iCs/>
      <w:noProof/>
    </w:rPr>
  </w:style>
  <w:style w:type="paragraph" w:styleId="Heading4">
    <w:name w:val="heading 4"/>
    <w:basedOn w:val="Normal"/>
    <w:next w:val="Normal"/>
    <w:link w:val="Heading4Char"/>
    <w:qFormat/>
    <w:rsid w:val="009E0067"/>
    <w:pPr>
      <w:numPr>
        <w:ilvl w:val="3"/>
        <w:numId w:val="7"/>
      </w:numPr>
      <w:spacing w:before="40" w:after="40"/>
      <w:jc w:val="both"/>
      <w:outlineLvl w:val="3"/>
    </w:pPr>
    <w:rPr>
      <w:i/>
      <w:iCs/>
      <w:noProof/>
    </w:rPr>
  </w:style>
  <w:style w:type="paragraph" w:styleId="Heading5">
    <w:name w:val="heading 5"/>
    <w:basedOn w:val="Normal"/>
    <w:next w:val="Normal"/>
    <w:link w:val="Heading5Char"/>
    <w:qFormat/>
    <w:rsid w:val="009E006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TASRauthor">
    <w:name w:val="ETASR author"/>
    <w:basedOn w:val="Normal"/>
    <w:rsid w:val="00214C02"/>
    <w:pPr>
      <w:spacing w:after="40"/>
      <w:ind w:left="1134"/>
      <w:jc w:val="left"/>
    </w:pPr>
    <w:rPr>
      <w:rFonts w:eastAsia="MS Mincho"/>
      <w:b/>
      <w:noProof/>
      <w:sz w:val="22"/>
      <w:szCs w:val="22"/>
    </w:rPr>
  </w:style>
  <w:style w:type="paragraph" w:customStyle="1" w:styleId="ETASRHeading1">
    <w:name w:val="ETASR Heading 1"/>
    <w:basedOn w:val="Heading1"/>
    <w:rsid w:val="00666BB2"/>
    <w:rPr>
      <w:rFonts w:eastAsia="MS Mincho"/>
    </w:rPr>
  </w:style>
  <w:style w:type="paragraph" w:customStyle="1" w:styleId="ETASRsponsors">
    <w:name w:val="ETASR sponsors"/>
    <w:basedOn w:val="Normal"/>
    <w:rsid w:val="00653024"/>
    <w:pPr>
      <w:framePr w:wrap="auto" w:vAnchor="page" w:hAnchor="page" w:x="894" w:y="14401"/>
      <w:pBdr>
        <w:top w:val="single" w:sz="4" w:space="2" w:color="auto"/>
      </w:pBdr>
      <w:ind w:firstLine="288"/>
      <w:jc w:val="left"/>
    </w:pPr>
    <w:rPr>
      <w:rFonts w:eastAsia="MS Mincho"/>
      <w:sz w:val="16"/>
      <w:szCs w:val="16"/>
    </w:rPr>
  </w:style>
  <w:style w:type="paragraph" w:customStyle="1" w:styleId="ETASRaffiliation">
    <w:name w:val="ETASR affiliation"/>
    <w:basedOn w:val="Normal"/>
    <w:link w:val="ETASRaffiliationChar"/>
    <w:rsid w:val="00214C02"/>
    <w:pPr>
      <w:ind w:left="1134"/>
      <w:jc w:val="both"/>
    </w:pPr>
    <w:rPr>
      <w:rFonts w:eastAsia="MS Mincho"/>
      <w:sz w:val="22"/>
    </w:rPr>
  </w:style>
  <w:style w:type="paragraph" w:customStyle="1" w:styleId="ETASRHeading2">
    <w:name w:val="ETASR Heading 2"/>
    <w:basedOn w:val="Heading2"/>
    <w:rsid w:val="00A14599"/>
    <w:rPr>
      <w:rFonts w:eastAsia="MS Mincho"/>
    </w:rPr>
  </w:style>
  <w:style w:type="paragraph" w:customStyle="1" w:styleId="equation">
    <w:name w:val="equation"/>
    <w:basedOn w:val="Normal"/>
    <w:rsid w:val="009E0067"/>
    <w:pPr>
      <w:tabs>
        <w:tab w:val="center" w:pos="2520"/>
        <w:tab w:val="right" w:pos="5040"/>
      </w:tabs>
      <w:spacing w:before="240" w:after="240" w:line="216" w:lineRule="auto"/>
    </w:pPr>
    <w:rPr>
      <w:rFonts w:ascii="Symbol" w:hAnsi="Symbol" w:cs="Symbol"/>
    </w:rPr>
  </w:style>
  <w:style w:type="paragraph" w:customStyle="1" w:styleId="ETASRkeywords">
    <w:name w:val="ETASR key words"/>
    <w:basedOn w:val="Normal"/>
    <w:rsid w:val="00FD6492"/>
    <w:pPr>
      <w:spacing w:after="120"/>
      <w:ind w:left="1134" w:right="1098"/>
      <w:jc w:val="both"/>
    </w:pPr>
    <w:rPr>
      <w:rFonts w:eastAsia="MS Mincho"/>
      <w:b/>
      <w:bCs/>
      <w:i/>
      <w:iCs/>
      <w:noProof/>
      <w:sz w:val="18"/>
      <w:szCs w:val="18"/>
    </w:rPr>
  </w:style>
  <w:style w:type="paragraph" w:customStyle="1" w:styleId="footnote">
    <w:name w:val="footnote"/>
    <w:rsid w:val="009E0067"/>
    <w:pPr>
      <w:framePr w:hSpace="187" w:vSpace="187" w:wrap="notBeside" w:vAnchor="text" w:hAnchor="page" w:x="6121" w:y="577"/>
      <w:numPr>
        <w:numId w:val="3"/>
      </w:numPr>
      <w:spacing w:after="40"/>
    </w:pPr>
    <w:rPr>
      <w:sz w:val="16"/>
      <w:szCs w:val="16"/>
      <w:lang w:val="en-US" w:eastAsia="en-US"/>
    </w:rPr>
  </w:style>
  <w:style w:type="paragraph" w:customStyle="1" w:styleId="ETASRHeading3">
    <w:name w:val="ETASR Heading 3"/>
    <w:basedOn w:val="Heading3"/>
    <w:link w:val="ETASRHeading3Char"/>
    <w:qFormat/>
    <w:rsid w:val="00E6764E"/>
    <w:pPr>
      <w:tabs>
        <w:tab w:val="clear" w:pos="2160"/>
        <w:tab w:val="left" w:pos="284"/>
      </w:tabs>
      <w:spacing w:before="120" w:after="60"/>
      <w:ind w:firstLine="0"/>
      <w:jc w:val="left"/>
    </w:pPr>
    <w:rPr>
      <w:rFonts w:eastAsia="MS Mincho"/>
    </w:rPr>
  </w:style>
  <w:style w:type="paragraph" w:customStyle="1" w:styleId="ETASRHeading5bold">
    <w:name w:val="ETASR Heading 5+bold"/>
    <w:basedOn w:val="Heading5"/>
    <w:link w:val="ETASRHeading5boldChar"/>
    <w:qFormat/>
    <w:rsid w:val="00886DEC"/>
    <w:rPr>
      <w:rFonts w:eastAsia="MS Mincho"/>
      <w:b/>
      <w:caps/>
      <w:smallCaps w:val="0"/>
    </w:rPr>
  </w:style>
  <w:style w:type="character" w:customStyle="1" w:styleId="Heading5Char">
    <w:name w:val="Heading 5 Char"/>
    <w:link w:val="Heading5"/>
    <w:rsid w:val="00ED27FD"/>
    <w:rPr>
      <w:rFonts w:eastAsia="SimSun"/>
      <w:smallCaps/>
      <w:noProof/>
      <w:lang w:val="en-US" w:eastAsia="en-US" w:bidi="ar-SA"/>
    </w:rPr>
  </w:style>
  <w:style w:type="character" w:customStyle="1" w:styleId="ETASRHeading5boldChar">
    <w:name w:val="ETASR Heading 5+bold Char"/>
    <w:link w:val="ETASRHeading5bold"/>
    <w:rsid w:val="00886DEC"/>
    <w:rPr>
      <w:rFonts w:eastAsia="MS Mincho"/>
      <w:b/>
      <w:caps/>
      <w:noProof/>
      <w:lang w:val="en-US" w:eastAsia="en-US"/>
    </w:rPr>
  </w:style>
  <w:style w:type="character" w:customStyle="1" w:styleId="Heading3Char">
    <w:name w:val="Heading 3 Char"/>
    <w:link w:val="Heading3"/>
    <w:rsid w:val="007B0292"/>
    <w:rPr>
      <w:i/>
      <w:iCs/>
      <w:noProof/>
      <w:lang w:val="en-US" w:eastAsia="en-US"/>
    </w:rPr>
  </w:style>
  <w:style w:type="paragraph" w:styleId="BodyText">
    <w:name w:val="Body Text"/>
    <w:basedOn w:val="Normal"/>
    <w:rsid w:val="001D0620"/>
    <w:pPr>
      <w:spacing w:after="120" w:line="228" w:lineRule="auto"/>
      <w:ind w:firstLine="288"/>
      <w:jc w:val="both"/>
    </w:pPr>
    <w:rPr>
      <w:spacing w:val="-1"/>
    </w:rPr>
  </w:style>
  <w:style w:type="paragraph" w:customStyle="1" w:styleId="figurecaption">
    <w:name w:val="figure caption"/>
    <w:rsid w:val="001D0620"/>
    <w:pPr>
      <w:tabs>
        <w:tab w:val="num" w:pos="720"/>
      </w:tabs>
      <w:spacing w:before="80" w:after="200"/>
    </w:pPr>
    <w:rPr>
      <w:noProof/>
      <w:sz w:val="16"/>
      <w:szCs w:val="16"/>
      <w:lang w:val="en-US" w:eastAsia="en-US"/>
    </w:rPr>
  </w:style>
  <w:style w:type="paragraph" w:customStyle="1" w:styleId="tablefootnote">
    <w:name w:val="table footnote"/>
    <w:rsid w:val="001D0620"/>
    <w:pPr>
      <w:spacing w:before="60" w:after="30"/>
      <w:jc w:val="right"/>
    </w:pPr>
    <w:rPr>
      <w:sz w:val="12"/>
      <w:szCs w:val="12"/>
      <w:lang w:val="en-US" w:eastAsia="en-US"/>
    </w:rPr>
  </w:style>
  <w:style w:type="paragraph" w:customStyle="1" w:styleId="ETASRfigurecaption">
    <w:name w:val="ETASR figure caption"/>
    <w:basedOn w:val="figurecaption"/>
    <w:rsid w:val="001D0620"/>
    <w:pPr>
      <w:numPr>
        <w:numId w:val="2"/>
      </w:numPr>
    </w:pPr>
  </w:style>
  <w:style w:type="paragraph" w:customStyle="1" w:styleId="ETASRtablecolhead">
    <w:name w:val="ETASR table col head"/>
    <w:qFormat/>
    <w:rsid w:val="003F709B"/>
    <w:pPr>
      <w:ind w:firstLine="6"/>
    </w:pPr>
    <w:rPr>
      <w:b/>
      <w:bCs/>
      <w:sz w:val="16"/>
      <w:szCs w:val="16"/>
      <w:lang w:val="en-US" w:eastAsia="en-US"/>
    </w:rPr>
  </w:style>
  <w:style w:type="paragraph" w:styleId="Header">
    <w:name w:val="header"/>
    <w:basedOn w:val="Normal"/>
    <w:rsid w:val="002B20B3"/>
    <w:pPr>
      <w:tabs>
        <w:tab w:val="center" w:pos="4320"/>
        <w:tab w:val="right" w:pos="8640"/>
      </w:tabs>
    </w:pPr>
  </w:style>
  <w:style w:type="paragraph" w:styleId="Footer">
    <w:name w:val="footer"/>
    <w:basedOn w:val="Normal"/>
    <w:rsid w:val="002B20B3"/>
    <w:pPr>
      <w:tabs>
        <w:tab w:val="center" w:pos="4320"/>
        <w:tab w:val="right" w:pos="8640"/>
      </w:tabs>
    </w:pPr>
  </w:style>
  <w:style w:type="table" w:styleId="TableGrid">
    <w:name w:val="Table Grid"/>
    <w:basedOn w:val="TableNormal"/>
    <w:rsid w:val="008A20E8"/>
    <w:pPr>
      <w:ind w:firstLine="198"/>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TASRbodytext">
    <w:name w:val="ETASR body text"/>
    <w:basedOn w:val="Normal"/>
    <w:link w:val="ETASRbodytextChar"/>
    <w:qFormat/>
    <w:rsid w:val="00666BB2"/>
    <w:pPr>
      <w:spacing w:after="120" w:line="228" w:lineRule="auto"/>
      <w:ind w:firstLine="288"/>
      <w:jc w:val="both"/>
    </w:pPr>
    <w:rPr>
      <w:rFonts w:eastAsia="MS Mincho"/>
      <w:spacing w:val="-1"/>
    </w:rPr>
  </w:style>
  <w:style w:type="paragraph" w:customStyle="1" w:styleId="ETASRbulletlist">
    <w:name w:val="ETASR bullet list"/>
    <w:basedOn w:val="E-mailSignature"/>
    <w:qFormat/>
    <w:rsid w:val="00090939"/>
    <w:pPr>
      <w:numPr>
        <w:numId w:val="1"/>
      </w:numPr>
      <w:tabs>
        <w:tab w:val="clear" w:pos="648"/>
        <w:tab w:val="num" w:pos="284"/>
      </w:tabs>
      <w:spacing w:after="120" w:line="228" w:lineRule="auto"/>
      <w:ind w:left="284" w:hanging="284"/>
      <w:jc w:val="both"/>
    </w:pPr>
    <w:rPr>
      <w:rFonts w:eastAsia="MS Mincho"/>
      <w:spacing w:val="-1"/>
    </w:rPr>
  </w:style>
  <w:style w:type="paragraph" w:customStyle="1" w:styleId="ETASRreferences">
    <w:name w:val="ETASR references"/>
    <w:basedOn w:val="Normal"/>
    <w:qFormat/>
    <w:rsid w:val="00666BB2"/>
    <w:pPr>
      <w:numPr>
        <w:numId w:val="8"/>
      </w:numPr>
      <w:spacing w:after="50" w:line="180" w:lineRule="exact"/>
      <w:jc w:val="both"/>
    </w:pPr>
    <w:rPr>
      <w:rFonts w:eastAsia="MS Mincho"/>
      <w:noProof/>
      <w:sz w:val="16"/>
      <w:szCs w:val="16"/>
    </w:rPr>
  </w:style>
  <w:style w:type="character" w:customStyle="1" w:styleId="ETASRHeading3Char">
    <w:name w:val="ETASR Heading 3 Char"/>
    <w:link w:val="ETASRHeading3"/>
    <w:rsid w:val="00E6764E"/>
    <w:rPr>
      <w:rFonts w:eastAsia="MS Mincho"/>
      <w:i/>
      <w:iCs/>
      <w:noProof/>
      <w:lang w:val="en-US" w:eastAsia="en-US"/>
    </w:rPr>
  </w:style>
  <w:style w:type="character" w:styleId="PlaceholderText">
    <w:name w:val="Placeholder Text"/>
    <w:basedOn w:val="DefaultParagraphFont"/>
    <w:uiPriority w:val="99"/>
    <w:semiHidden/>
    <w:rsid w:val="005347B3"/>
    <w:rPr>
      <w:color w:val="808080"/>
    </w:rPr>
  </w:style>
  <w:style w:type="paragraph" w:customStyle="1" w:styleId="ETASRabstract">
    <w:name w:val="ETASR abstract"/>
    <w:basedOn w:val="Normal"/>
    <w:rsid w:val="00FD6492"/>
    <w:pPr>
      <w:spacing w:after="200"/>
      <w:ind w:left="1134" w:right="1098"/>
      <w:jc w:val="both"/>
    </w:pPr>
    <w:rPr>
      <w:rFonts w:eastAsia="MS Mincho"/>
      <w:b/>
      <w:bCs/>
      <w:sz w:val="18"/>
      <w:szCs w:val="18"/>
    </w:rPr>
  </w:style>
  <w:style w:type="paragraph" w:customStyle="1" w:styleId="ETASRpapertitle">
    <w:name w:val="ETASR paper title"/>
    <w:basedOn w:val="Normal"/>
    <w:rsid w:val="00214C02"/>
    <w:pPr>
      <w:spacing w:after="120"/>
      <w:ind w:left="1134"/>
      <w:jc w:val="left"/>
    </w:pPr>
    <w:rPr>
      <w:rFonts w:eastAsia="MS Mincho"/>
      <w:noProof/>
      <w:sz w:val="48"/>
      <w:szCs w:val="48"/>
    </w:rPr>
  </w:style>
  <w:style w:type="paragraph" w:customStyle="1" w:styleId="ETASRpapersubtitle">
    <w:name w:val="ETASR paper subtitle"/>
    <w:basedOn w:val="Normal"/>
    <w:rsid w:val="00214C02"/>
    <w:pPr>
      <w:spacing w:after="120"/>
      <w:ind w:left="1134"/>
      <w:jc w:val="left"/>
    </w:pPr>
    <w:rPr>
      <w:rFonts w:eastAsia="MS Mincho"/>
      <w:noProof/>
      <w:sz w:val="28"/>
      <w:szCs w:val="28"/>
    </w:rPr>
  </w:style>
  <w:style w:type="paragraph" w:customStyle="1" w:styleId="ETASRHeading4">
    <w:name w:val="ETASR Heading 4"/>
    <w:basedOn w:val="Heading4"/>
    <w:link w:val="ETASRHeading4Char"/>
    <w:rsid w:val="00622881"/>
    <w:rPr>
      <w:rFonts w:eastAsia="MS Mincho"/>
    </w:rPr>
  </w:style>
  <w:style w:type="character" w:customStyle="1" w:styleId="Heading4Char">
    <w:name w:val="Heading 4 Char"/>
    <w:link w:val="Heading4"/>
    <w:rsid w:val="00622881"/>
    <w:rPr>
      <w:i/>
      <w:iCs/>
      <w:noProof/>
      <w:lang w:val="en-US" w:eastAsia="en-US"/>
    </w:rPr>
  </w:style>
  <w:style w:type="character" w:customStyle="1" w:styleId="ETASRHeading4Char">
    <w:name w:val="ETASR Heading 4 Char"/>
    <w:link w:val="ETASRHeading4"/>
    <w:rsid w:val="00622881"/>
    <w:rPr>
      <w:rFonts w:eastAsia="MS Mincho"/>
      <w:i/>
      <w:iCs/>
      <w:noProof/>
      <w:lang w:val="en-US" w:eastAsia="en-US"/>
    </w:rPr>
  </w:style>
  <w:style w:type="paragraph" w:styleId="BalloonText">
    <w:name w:val="Balloon Text"/>
    <w:basedOn w:val="Normal"/>
    <w:link w:val="BalloonTextChar"/>
    <w:rsid w:val="005347B3"/>
    <w:rPr>
      <w:rFonts w:ascii="Tahoma" w:hAnsi="Tahoma" w:cs="Tahoma"/>
      <w:sz w:val="16"/>
      <w:szCs w:val="16"/>
    </w:rPr>
  </w:style>
  <w:style w:type="paragraph" w:customStyle="1" w:styleId="ETASRtablehead">
    <w:name w:val="ETASR table head"/>
    <w:basedOn w:val="Normal"/>
    <w:link w:val="ETASRtableheadChar"/>
    <w:autoRedefine/>
    <w:rsid w:val="00137329"/>
    <w:pPr>
      <w:numPr>
        <w:numId w:val="10"/>
      </w:numPr>
      <w:spacing w:before="120" w:after="120" w:line="120" w:lineRule="auto"/>
      <w:ind w:left="0" w:firstLine="0"/>
    </w:pPr>
    <w:rPr>
      <w:smallCaps/>
      <w:noProof/>
      <w:sz w:val="16"/>
      <w:szCs w:val="16"/>
    </w:rPr>
  </w:style>
  <w:style w:type="paragraph" w:customStyle="1" w:styleId="ETASRtablecolsubhead">
    <w:name w:val="ETASR table col subhead"/>
    <w:basedOn w:val="Normal"/>
    <w:rsid w:val="003E31BF"/>
    <w:pPr>
      <w:ind w:firstLine="6"/>
    </w:pPr>
    <w:rPr>
      <w:b/>
      <w:bCs/>
      <w:i/>
      <w:iCs/>
      <w:sz w:val="15"/>
      <w:szCs w:val="15"/>
    </w:rPr>
  </w:style>
  <w:style w:type="paragraph" w:customStyle="1" w:styleId="ETASRtablecopy">
    <w:name w:val="ETASR table copy"/>
    <w:basedOn w:val="Normal"/>
    <w:rsid w:val="003F709B"/>
    <w:pPr>
      <w:ind w:firstLine="6"/>
    </w:pPr>
    <w:rPr>
      <w:noProof/>
      <w:sz w:val="16"/>
      <w:szCs w:val="16"/>
    </w:rPr>
  </w:style>
  <w:style w:type="paragraph" w:customStyle="1" w:styleId="ETASRtablefootnote063">
    <w:name w:val="ETASR table footnote + Αριστερά:  0.63 εκ."/>
    <w:basedOn w:val="Normal"/>
    <w:rsid w:val="00302385"/>
    <w:pPr>
      <w:spacing w:before="60" w:after="30"/>
      <w:ind w:left="360"/>
      <w:jc w:val="right"/>
    </w:pPr>
    <w:rPr>
      <w:rFonts w:eastAsia="MS Mincho"/>
      <w:sz w:val="12"/>
      <w:szCs w:val="12"/>
    </w:rPr>
  </w:style>
  <w:style w:type="character" w:customStyle="1" w:styleId="BalloonTextChar">
    <w:name w:val="Balloon Text Char"/>
    <w:basedOn w:val="DefaultParagraphFont"/>
    <w:link w:val="BalloonText"/>
    <w:rsid w:val="005347B3"/>
    <w:rPr>
      <w:rFonts w:ascii="Tahoma" w:hAnsi="Tahoma" w:cs="Tahoma"/>
      <w:sz w:val="16"/>
      <w:szCs w:val="16"/>
      <w:lang w:val="en-US" w:eastAsia="en-US"/>
    </w:rPr>
  </w:style>
  <w:style w:type="paragraph" w:customStyle="1" w:styleId="ETASRnumberedlist">
    <w:name w:val="ETASR numbered list"/>
    <w:basedOn w:val="Normal"/>
    <w:link w:val="ETASRnumberedlistChar"/>
    <w:qFormat/>
    <w:rsid w:val="00577AAA"/>
    <w:pPr>
      <w:numPr>
        <w:numId w:val="9"/>
      </w:numPr>
      <w:spacing w:after="120"/>
      <w:ind w:left="284" w:hanging="283"/>
      <w:jc w:val="both"/>
    </w:pPr>
  </w:style>
  <w:style w:type="character" w:customStyle="1" w:styleId="ETASRnumberedlistChar">
    <w:name w:val="ETASR numbered list Char"/>
    <w:basedOn w:val="DefaultParagraphFont"/>
    <w:link w:val="ETASRnumberedlist"/>
    <w:rsid w:val="00577AAA"/>
    <w:rPr>
      <w:lang w:val="en-US" w:eastAsia="en-US"/>
    </w:rPr>
  </w:style>
  <w:style w:type="paragraph" w:customStyle="1" w:styleId="ETASRTABLEHEAD0">
    <w:name w:val="ETASR TABLE HEAD"/>
    <w:basedOn w:val="ETASRtablehead"/>
    <w:next w:val="ETASRbodytext"/>
    <w:link w:val="ETASRTABLEHEADChar0"/>
    <w:rsid w:val="00886DEC"/>
    <w:rPr>
      <w:caps/>
      <w:smallCaps w:val="0"/>
    </w:rPr>
  </w:style>
  <w:style w:type="character" w:customStyle="1" w:styleId="ETASRtableheadChar">
    <w:name w:val="ETASR table head Char"/>
    <w:basedOn w:val="DefaultParagraphFont"/>
    <w:link w:val="ETASRtablehead"/>
    <w:rsid w:val="00137329"/>
    <w:rPr>
      <w:smallCaps/>
      <w:noProof/>
      <w:sz w:val="16"/>
      <w:szCs w:val="16"/>
      <w:lang w:val="en-US" w:eastAsia="en-US"/>
    </w:rPr>
  </w:style>
  <w:style w:type="character" w:customStyle="1" w:styleId="ETASRTABLEHEADChar0">
    <w:name w:val="ETASR TABLE HEAD Char"/>
    <w:basedOn w:val="ETASRtableheadChar"/>
    <w:link w:val="ETASRTABLEHEAD0"/>
    <w:rsid w:val="00886DEC"/>
    <w:rPr>
      <w:caps/>
      <w:smallCaps w:val="0"/>
      <w:noProof/>
      <w:sz w:val="16"/>
      <w:szCs w:val="16"/>
      <w:lang w:val="en-US" w:eastAsia="en-US"/>
    </w:rPr>
  </w:style>
  <w:style w:type="character" w:styleId="Hyperlink">
    <w:name w:val="Hyperlink"/>
    <w:basedOn w:val="DefaultParagraphFont"/>
    <w:rsid w:val="00F7781B"/>
    <w:rPr>
      <w:color w:val="0000FF" w:themeColor="hyperlink"/>
      <w:u w:val="single"/>
    </w:rPr>
  </w:style>
  <w:style w:type="paragraph" w:customStyle="1" w:styleId="Default">
    <w:name w:val="Default"/>
    <w:rsid w:val="00851EF4"/>
    <w:pPr>
      <w:autoSpaceDE w:val="0"/>
      <w:autoSpaceDN w:val="0"/>
      <w:adjustRightInd w:val="0"/>
    </w:pPr>
    <w:rPr>
      <w:color w:val="000000"/>
      <w:sz w:val="24"/>
      <w:szCs w:val="24"/>
    </w:rPr>
  </w:style>
  <w:style w:type="character" w:styleId="Emphasis">
    <w:name w:val="Emphasis"/>
    <w:basedOn w:val="DefaultParagraphFont"/>
    <w:uiPriority w:val="20"/>
    <w:qFormat/>
    <w:rsid w:val="000E0D04"/>
    <w:rPr>
      <w:i/>
      <w:iCs/>
    </w:rPr>
  </w:style>
  <w:style w:type="paragraph" w:styleId="E-mailSignature">
    <w:name w:val="E-mail Signature"/>
    <w:basedOn w:val="Normal"/>
    <w:link w:val="E-mailSignatureChar"/>
    <w:rsid w:val="00F91F81"/>
  </w:style>
  <w:style w:type="character" w:customStyle="1" w:styleId="E-mailSignatureChar">
    <w:name w:val="E-mail Signature Char"/>
    <w:basedOn w:val="DefaultParagraphFont"/>
    <w:link w:val="E-mailSignature"/>
    <w:rsid w:val="00F91F81"/>
    <w:rPr>
      <w:lang w:val="en-US" w:eastAsia="en-US"/>
    </w:rPr>
  </w:style>
  <w:style w:type="paragraph" w:customStyle="1" w:styleId="ETASRdates">
    <w:name w:val="ETASR dates"/>
    <w:basedOn w:val="ETASRaffiliation"/>
    <w:link w:val="ETASRdatesChar"/>
    <w:qFormat/>
    <w:rsid w:val="0024517E"/>
    <w:pPr>
      <w:spacing w:before="120"/>
      <w:ind w:left="1138"/>
      <w:jc w:val="center"/>
    </w:pPr>
    <w:rPr>
      <w:i/>
      <w:sz w:val="16"/>
      <w:szCs w:val="16"/>
    </w:rPr>
  </w:style>
  <w:style w:type="character" w:customStyle="1" w:styleId="ETASRaffiliationChar">
    <w:name w:val="ETASR affiliation Char"/>
    <w:basedOn w:val="DefaultParagraphFont"/>
    <w:link w:val="ETASRaffiliation"/>
    <w:rsid w:val="00214C02"/>
    <w:rPr>
      <w:rFonts w:eastAsia="MS Mincho"/>
      <w:sz w:val="22"/>
      <w:lang w:val="en-US" w:eastAsia="en-US"/>
    </w:rPr>
  </w:style>
  <w:style w:type="character" w:customStyle="1" w:styleId="ETASRdatesChar">
    <w:name w:val="ETASR dates Char"/>
    <w:basedOn w:val="ETASRaffiliationChar"/>
    <w:link w:val="ETASRdates"/>
    <w:rsid w:val="0024517E"/>
    <w:rPr>
      <w:rFonts w:eastAsia="MS Mincho"/>
      <w:i/>
      <w:sz w:val="16"/>
      <w:szCs w:val="16"/>
      <w:lang w:val="en-US" w:eastAsia="en-US"/>
    </w:rPr>
  </w:style>
  <w:style w:type="paragraph" w:customStyle="1" w:styleId="ETASRHeading5">
    <w:name w:val="ETASR Heading 5"/>
    <w:basedOn w:val="ETASRHeading5bold"/>
    <w:link w:val="ETASRHeading5Char"/>
    <w:qFormat/>
    <w:rsid w:val="005A2B1C"/>
    <w:rPr>
      <w:b w:val="0"/>
    </w:rPr>
  </w:style>
  <w:style w:type="character" w:customStyle="1" w:styleId="ETASRHeading5Char">
    <w:name w:val="ETASR Heading 5 Char"/>
    <w:basedOn w:val="DefaultParagraphFont"/>
    <w:link w:val="ETASRHeading5"/>
    <w:rsid w:val="005A2B1C"/>
    <w:rPr>
      <w:rFonts w:eastAsia="MS Mincho"/>
      <w:caps/>
      <w:noProof/>
      <w:lang w:val="en-US" w:eastAsia="en-US"/>
    </w:rPr>
  </w:style>
  <w:style w:type="character" w:customStyle="1" w:styleId="name">
    <w:name w:val="name"/>
    <w:basedOn w:val="DefaultParagraphFont"/>
    <w:rsid w:val="000B5B0C"/>
  </w:style>
  <w:style w:type="character" w:customStyle="1" w:styleId="affiliation">
    <w:name w:val="affiliation"/>
    <w:basedOn w:val="DefaultParagraphFont"/>
    <w:rsid w:val="000B5B0C"/>
  </w:style>
  <w:style w:type="paragraph" w:customStyle="1" w:styleId="ETASRcode">
    <w:name w:val="ETASR code"/>
    <w:basedOn w:val="ETASRbodytext"/>
    <w:link w:val="ETASRcodeChar"/>
    <w:qFormat/>
    <w:rsid w:val="001E2588"/>
    <w:pPr>
      <w:spacing w:after="0" w:line="240" w:lineRule="auto"/>
      <w:ind w:firstLine="0"/>
      <w:jc w:val="left"/>
    </w:pPr>
    <w:rPr>
      <w:rFonts w:ascii="Courier New" w:hAnsi="Courier New"/>
    </w:rPr>
  </w:style>
  <w:style w:type="character" w:customStyle="1" w:styleId="ETASRbodytextChar">
    <w:name w:val="ETASR body text Char"/>
    <w:basedOn w:val="DefaultParagraphFont"/>
    <w:link w:val="ETASRbodytext"/>
    <w:rsid w:val="007B4F15"/>
    <w:rPr>
      <w:rFonts w:eastAsia="MS Mincho"/>
      <w:spacing w:val="-1"/>
      <w:lang w:val="en-US" w:eastAsia="en-US"/>
    </w:rPr>
  </w:style>
  <w:style w:type="character" w:customStyle="1" w:styleId="ETASRcodeChar">
    <w:name w:val="ETASR code Char"/>
    <w:basedOn w:val="ETASRbodytextChar"/>
    <w:link w:val="ETASRcode"/>
    <w:rsid w:val="001E2588"/>
    <w:rPr>
      <w:rFonts w:ascii="Courier New" w:eastAsia="MS Mincho" w:hAnsi="Courier New"/>
      <w:spacing w:val="-1"/>
      <w:lang w:val="en-US" w:eastAsia="en-US"/>
    </w:rPr>
  </w:style>
  <w:style w:type="character" w:customStyle="1" w:styleId="UnresolvedMention1">
    <w:name w:val="Unresolved Mention1"/>
    <w:basedOn w:val="DefaultParagraphFont"/>
    <w:uiPriority w:val="99"/>
    <w:semiHidden/>
    <w:unhideWhenUsed/>
    <w:rsid w:val="005B0F5D"/>
    <w:rPr>
      <w:color w:val="605E5C"/>
      <w:shd w:val="clear" w:color="auto" w:fill="E1DFDD"/>
    </w:rPr>
  </w:style>
  <w:style w:type="character" w:customStyle="1" w:styleId="q-box">
    <w:name w:val="q-box"/>
    <w:basedOn w:val="DefaultParagraphFont"/>
    <w:rsid w:val="007C48C1"/>
  </w:style>
  <w:style w:type="character" w:customStyle="1" w:styleId="UnresolvedMention2">
    <w:name w:val="Unresolved Mention2"/>
    <w:basedOn w:val="DefaultParagraphFont"/>
    <w:uiPriority w:val="99"/>
    <w:semiHidden/>
    <w:unhideWhenUsed/>
    <w:rsid w:val="00A052D7"/>
    <w:rPr>
      <w:color w:val="605E5C"/>
      <w:shd w:val="clear" w:color="auto" w:fill="E1DFDD"/>
    </w:rPr>
  </w:style>
  <w:style w:type="paragraph" w:styleId="Bibliography">
    <w:name w:val="Bibliography"/>
    <w:basedOn w:val="Normal"/>
    <w:next w:val="Normal"/>
    <w:uiPriority w:val="37"/>
    <w:unhideWhenUsed/>
    <w:rsid w:val="00D606B5"/>
  </w:style>
  <w:style w:type="paragraph" w:styleId="ListParagraph">
    <w:name w:val="List Paragraph"/>
    <w:basedOn w:val="Normal"/>
    <w:uiPriority w:val="34"/>
    <w:qFormat/>
    <w:rsid w:val="007F7F7E"/>
    <w:pPr>
      <w:ind w:left="720"/>
      <w:contextualSpacing/>
    </w:pPr>
  </w:style>
  <w:style w:type="paragraph" w:customStyle="1" w:styleId="TableParagraph">
    <w:name w:val="Table Paragraph"/>
    <w:basedOn w:val="Normal"/>
    <w:uiPriority w:val="1"/>
    <w:qFormat/>
    <w:rsid w:val="007159CA"/>
    <w:pPr>
      <w:widowControl w:val="0"/>
      <w:autoSpaceDE w:val="0"/>
      <w:autoSpaceDN w:val="0"/>
      <w:spacing w:before="50"/>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91965">
      <w:bodyDiv w:val="1"/>
      <w:marLeft w:val="0"/>
      <w:marRight w:val="0"/>
      <w:marTop w:val="0"/>
      <w:marBottom w:val="0"/>
      <w:divBdr>
        <w:top w:val="none" w:sz="0" w:space="0" w:color="auto"/>
        <w:left w:val="none" w:sz="0" w:space="0" w:color="auto"/>
        <w:bottom w:val="none" w:sz="0" w:space="0" w:color="auto"/>
        <w:right w:val="none" w:sz="0" w:space="0" w:color="auto"/>
      </w:divBdr>
      <w:divsChild>
        <w:div w:id="1239289110">
          <w:marLeft w:val="0"/>
          <w:marRight w:val="0"/>
          <w:marTop w:val="0"/>
          <w:marBottom w:val="0"/>
          <w:divBdr>
            <w:top w:val="none" w:sz="0" w:space="0" w:color="auto"/>
            <w:left w:val="none" w:sz="0" w:space="0" w:color="auto"/>
            <w:bottom w:val="none" w:sz="0" w:space="0" w:color="auto"/>
            <w:right w:val="none" w:sz="0" w:space="0" w:color="auto"/>
          </w:divBdr>
          <w:divsChild>
            <w:div w:id="504563537">
              <w:marLeft w:val="0"/>
              <w:marRight w:val="0"/>
              <w:marTop w:val="0"/>
              <w:marBottom w:val="0"/>
              <w:divBdr>
                <w:top w:val="none" w:sz="0" w:space="0" w:color="auto"/>
                <w:left w:val="none" w:sz="0" w:space="0" w:color="auto"/>
                <w:bottom w:val="none" w:sz="0" w:space="0" w:color="auto"/>
                <w:right w:val="none" w:sz="0" w:space="0" w:color="auto"/>
              </w:divBdr>
              <w:divsChild>
                <w:div w:id="827553941">
                  <w:marLeft w:val="600"/>
                  <w:marRight w:val="96"/>
                  <w:marTop w:val="0"/>
                  <w:marBottom w:val="0"/>
                  <w:divBdr>
                    <w:top w:val="none" w:sz="0" w:space="0" w:color="auto"/>
                    <w:left w:val="none" w:sz="0" w:space="0" w:color="auto"/>
                    <w:bottom w:val="none" w:sz="0" w:space="0" w:color="auto"/>
                    <w:right w:val="none" w:sz="0" w:space="0" w:color="auto"/>
                  </w:divBdr>
                </w:div>
              </w:divsChild>
            </w:div>
            <w:div w:id="1276448392">
              <w:marLeft w:val="0"/>
              <w:marRight w:val="0"/>
              <w:marTop w:val="0"/>
              <w:marBottom w:val="0"/>
              <w:divBdr>
                <w:top w:val="none" w:sz="0" w:space="0" w:color="auto"/>
                <w:left w:val="none" w:sz="0" w:space="0" w:color="auto"/>
                <w:bottom w:val="none" w:sz="0" w:space="0" w:color="auto"/>
                <w:right w:val="none" w:sz="0" w:space="0" w:color="auto"/>
              </w:divBdr>
              <w:divsChild>
                <w:div w:id="1241519177">
                  <w:marLeft w:val="600"/>
                  <w:marRight w:val="96"/>
                  <w:marTop w:val="0"/>
                  <w:marBottom w:val="0"/>
                  <w:divBdr>
                    <w:top w:val="none" w:sz="0" w:space="0" w:color="auto"/>
                    <w:left w:val="none" w:sz="0" w:space="0" w:color="auto"/>
                    <w:bottom w:val="none" w:sz="0" w:space="0" w:color="auto"/>
                    <w:right w:val="none" w:sz="0" w:space="0" w:color="auto"/>
                  </w:divBdr>
                </w:div>
              </w:divsChild>
            </w:div>
            <w:div w:id="1649550903">
              <w:marLeft w:val="0"/>
              <w:marRight w:val="0"/>
              <w:marTop w:val="0"/>
              <w:marBottom w:val="0"/>
              <w:divBdr>
                <w:top w:val="none" w:sz="0" w:space="0" w:color="auto"/>
                <w:left w:val="none" w:sz="0" w:space="0" w:color="auto"/>
                <w:bottom w:val="none" w:sz="0" w:space="0" w:color="auto"/>
                <w:right w:val="none" w:sz="0" w:space="0" w:color="auto"/>
              </w:divBdr>
              <w:divsChild>
                <w:div w:id="347489824">
                  <w:marLeft w:val="600"/>
                  <w:marRight w:val="96"/>
                  <w:marTop w:val="0"/>
                  <w:marBottom w:val="0"/>
                  <w:divBdr>
                    <w:top w:val="none" w:sz="0" w:space="0" w:color="auto"/>
                    <w:left w:val="none" w:sz="0" w:space="0" w:color="auto"/>
                    <w:bottom w:val="none" w:sz="0" w:space="0" w:color="auto"/>
                    <w:right w:val="none" w:sz="0" w:space="0" w:color="auto"/>
                  </w:divBdr>
                </w:div>
              </w:divsChild>
            </w:div>
            <w:div w:id="1899827020">
              <w:marLeft w:val="0"/>
              <w:marRight w:val="0"/>
              <w:marTop w:val="0"/>
              <w:marBottom w:val="0"/>
              <w:divBdr>
                <w:top w:val="none" w:sz="0" w:space="0" w:color="auto"/>
                <w:left w:val="none" w:sz="0" w:space="0" w:color="auto"/>
                <w:bottom w:val="none" w:sz="0" w:space="0" w:color="auto"/>
                <w:right w:val="none" w:sz="0" w:space="0" w:color="auto"/>
              </w:divBdr>
              <w:divsChild>
                <w:div w:id="535584334">
                  <w:marLeft w:val="600"/>
                  <w:marRight w:val="96"/>
                  <w:marTop w:val="0"/>
                  <w:marBottom w:val="0"/>
                  <w:divBdr>
                    <w:top w:val="none" w:sz="0" w:space="0" w:color="auto"/>
                    <w:left w:val="none" w:sz="0" w:space="0" w:color="auto"/>
                    <w:bottom w:val="none" w:sz="0" w:space="0" w:color="auto"/>
                    <w:right w:val="none" w:sz="0" w:space="0" w:color="auto"/>
                  </w:divBdr>
                </w:div>
              </w:divsChild>
            </w:div>
            <w:div w:id="152717385">
              <w:marLeft w:val="0"/>
              <w:marRight w:val="0"/>
              <w:marTop w:val="0"/>
              <w:marBottom w:val="0"/>
              <w:divBdr>
                <w:top w:val="none" w:sz="0" w:space="0" w:color="auto"/>
                <w:left w:val="none" w:sz="0" w:space="0" w:color="auto"/>
                <w:bottom w:val="none" w:sz="0" w:space="0" w:color="auto"/>
                <w:right w:val="none" w:sz="0" w:space="0" w:color="auto"/>
              </w:divBdr>
              <w:divsChild>
                <w:div w:id="1622035692">
                  <w:marLeft w:val="600"/>
                  <w:marRight w:val="96"/>
                  <w:marTop w:val="0"/>
                  <w:marBottom w:val="0"/>
                  <w:divBdr>
                    <w:top w:val="none" w:sz="0" w:space="0" w:color="auto"/>
                    <w:left w:val="none" w:sz="0" w:space="0" w:color="auto"/>
                    <w:bottom w:val="none" w:sz="0" w:space="0" w:color="auto"/>
                    <w:right w:val="none" w:sz="0" w:space="0" w:color="auto"/>
                  </w:divBdr>
                </w:div>
              </w:divsChild>
            </w:div>
            <w:div w:id="1149246189">
              <w:marLeft w:val="0"/>
              <w:marRight w:val="0"/>
              <w:marTop w:val="0"/>
              <w:marBottom w:val="0"/>
              <w:divBdr>
                <w:top w:val="none" w:sz="0" w:space="0" w:color="auto"/>
                <w:left w:val="none" w:sz="0" w:space="0" w:color="auto"/>
                <w:bottom w:val="none" w:sz="0" w:space="0" w:color="auto"/>
                <w:right w:val="none" w:sz="0" w:space="0" w:color="auto"/>
              </w:divBdr>
              <w:divsChild>
                <w:div w:id="665287000">
                  <w:marLeft w:val="600"/>
                  <w:marRight w:val="96"/>
                  <w:marTop w:val="0"/>
                  <w:marBottom w:val="0"/>
                  <w:divBdr>
                    <w:top w:val="none" w:sz="0" w:space="0" w:color="auto"/>
                    <w:left w:val="none" w:sz="0" w:space="0" w:color="auto"/>
                    <w:bottom w:val="none" w:sz="0" w:space="0" w:color="auto"/>
                    <w:right w:val="none" w:sz="0" w:space="0" w:color="auto"/>
                  </w:divBdr>
                </w:div>
              </w:divsChild>
            </w:div>
            <w:div w:id="855578085">
              <w:marLeft w:val="0"/>
              <w:marRight w:val="0"/>
              <w:marTop w:val="0"/>
              <w:marBottom w:val="0"/>
              <w:divBdr>
                <w:top w:val="none" w:sz="0" w:space="0" w:color="auto"/>
                <w:left w:val="none" w:sz="0" w:space="0" w:color="auto"/>
                <w:bottom w:val="none" w:sz="0" w:space="0" w:color="auto"/>
                <w:right w:val="none" w:sz="0" w:space="0" w:color="auto"/>
              </w:divBdr>
              <w:divsChild>
                <w:div w:id="175072841">
                  <w:marLeft w:val="600"/>
                  <w:marRight w:val="96"/>
                  <w:marTop w:val="0"/>
                  <w:marBottom w:val="0"/>
                  <w:divBdr>
                    <w:top w:val="none" w:sz="0" w:space="0" w:color="auto"/>
                    <w:left w:val="none" w:sz="0" w:space="0" w:color="auto"/>
                    <w:bottom w:val="none" w:sz="0" w:space="0" w:color="auto"/>
                    <w:right w:val="none" w:sz="0" w:space="0" w:color="auto"/>
                  </w:divBdr>
                </w:div>
              </w:divsChild>
            </w:div>
            <w:div w:id="291179713">
              <w:marLeft w:val="0"/>
              <w:marRight w:val="0"/>
              <w:marTop w:val="0"/>
              <w:marBottom w:val="0"/>
              <w:divBdr>
                <w:top w:val="none" w:sz="0" w:space="0" w:color="auto"/>
                <w:left w:val="none" w:sz="0" w:space="0" w:color="auto"/>
                <w:bottom w:val="none" w:sz="0" w:space="0" w:color="auto"/>
                <w:right w:val="none" w:sz="0" w:space="0" w:color="auto"/>
              </w:divBdr>
              <w:divsChild>
                <w:div w:id="257687636">
                  <w:marLeft w:val="600"/>
                  <w:marRight w:val="96"/>
                  <w:marTop w:val="0"/>
                  <w:marBottom w:val="0"/>
                  <w:divBdr>
                    <w:top w:val="none" w:sz="0" w:space="0" w:color="auto"/>
                    <w:left w:val="none" w:sz="0" w:space="0" w:color="auto"/>
                    <w:bottom w:val="none" w:sz="0" w:space="0" w:color="auto"/>
                    <w:right w:val="none" w:sz="0" w:space="0" w:color="auto"/>
                  </w:divBdr>
                </w:div>
              </w:divsChild>
            </w:div>
            <w:div w:id="171378693">
              <w:marLeft w:val="0"/>
              <w:marRight w:val="0"/>
              <w:marTop w:val="0"/>
              <w:marBottom w:val="0"/>
              <w:divBdr>
                <w:top w:val="none" w:sz="0" w:space="0" w:color="auto"/>
                <w:left w:val="none" w:sz="0" w:space="0" w:color="auto"/>
                <w:bottom w:val="none" w:sz="0" w:space="0" w:color="auto"/>
                <w:right w:val="none" w:sz="0" w:space="0" w:color="auto"/>
              </w:divBdr>
              <w:divsChild>
                <w:div w:id="1201355193">
                  <w:marLeft w:val="600"/>
                  <w:marRight w:val="96"/>
                  <w:marTop w:val="0"/>
                  <w:marBottom w:val="0"/>
                  <w:divBdr>
                    <w:top w:val="none" w:sz="0" w:space="0" w:color="auto"/>
                    <w:left w:val="none" w:sz="0" w:space="0" w:color="auto"/>
                    <w:bottom w:val="none" w:sz="0" w:space="0" w:color="auto"/>
                    <w:right w:val="none" w:sz="0" w:space="0" w:color="auto"/>
                  </w:divBdr>
                </w:div>
              </w:divsChild>
            </w:div>
            <w:div w:id="1049188706">
              <w:marLeft w:val="0"/>
              <w:marRight w:val="0"/>
              <w:marTop w:val="0"/>
              <w:marBottom w:val="0"/>
              <w:divBdr>
                <w:top w:val="none" w:sz="0" w:space="0" w:color="auto"/>
                <w:left w:val="none" w:sz="0" w:space="0" w:color="auto"/>
                <w:bottom w:val="none" w:sz="0" w:space="0" w:color="auto"/>
                <w:right w:val="none" w:sz="0" w:space="0" w:color="auto"/>
              </w:divBdr>
              <w:divsChild>
                <w:div w:id="822355752">
                  <w:marLeft w:val="600"/>
                  <w:marRight w:val="96"/>
                  <w:marTop w:val="0"/>
                  <w:marBottom w:val="0"/>
                  <w:divBdr>
                    <w:top w:val="none" w:sz="0" w:space="0" w:color="auto"/>
                    <w:left w:val="none" w:sz="0" w:space="0" w:color="auto"/>
                    <w:bottom w:val="none" w:sz="0" w:space="0" w:color="auto"/>
                    <w:right w:val="none" w:sz="0" w:space="0" w:color="auto"/>
                  </w:divBdr>
                </w:div>
              </w:divsChild>
            </w:div>
            <w:div w:id="899903196">
              <w:marLeft w:val="0"/>
              <w:marRight w:val="0"/>
              <w:marTop w:val="0"/>
              <w:marBottom w:val="0"/>
              <w:divBdr>
                <w:top w:val="none" w:sz="0" w:space="0" w:color="auto"/>
                <w:left w:val="none" w:sz="0" w:space="0" w:color="auto"/>
                <w:bottom w:val="none" w:sz="0" w:space="0" w:color="auto"/>
                <w:right w:val="none" w:sz="0" w:space="0" w:color="auto"/>
              </w:divBdr>
              <w:divsChild>
                <w:div w:id="623539623">
                  <w:marLeft w:val="600"/>
                  <w:marRight w:val="96"/>
                  <w:marTop w:val="0"/>
                  <w:marBottom w:val="0"/>
                  <w:divBdr>
                    <w:top w:val="none" w:sz="0" w:space="0" w:color="auto"/>
                    <w:left w:val="none" w:sz="0" w:space="0" w:color="auto"/>
                    <w:bottom w:val="none" w:sz="0" w:space="0" w:color="auto"/>
                    <w:right w:val="none" w:sz="0" w:space="0" w:color="auto"/>
                  </w:divBdr>
                </w:div>
              </w:divsChild>
            </w:div>
            <w:div w:id="1406730979">
              <w:marLeft w:val="0"/>
              <w:marRight w:val="0"/>
              <w:marTop w:val="0"/>
              <w:marBottom w:val="0"/>
              <w:divBdr>
                <w:top w:val="none" w:sz="0" w:space="0" w:color="auto"/>
                <w:left w:val="none" w:sz="0" w:space="0" w:color="auto"/>
                <w:bottom w:val="none" w:sz="0" w:space="0" w:color="auto"/>
                <w:right w:val="none" w:sz="0" w:space="0" w:color="auto"/>
              </w:divBdr>
              <w:divsChild>
                <w:div w:id="34432903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41569994">
      <w:bodyDiv w:val="1"/>
      <w:marLeft w:val="0"/>
      <w:marRight w:val="0"/>
      <w:marTop w:val="0"/>
      <w:marBottom w:val="0"/>
      <w:divBdr>
        <w:top w:val="none" w:sz="0" w:space="0" w:color="auto"/>
        <w:left w:val="none" w:sz="0" w:space="0" w:color="auto"/>
        <w:bottom w:val="none" w:sz="0" w:space="0" w:color="auto"/>
        <w:right w:val="none" w:sz="0" w:space="0" w:color="auto"/>
      </w:divBdr>
    </w:div>
    <w:div w:id="470365587">
      <w:bodyDiv w:val="1"/>
      <w:marLeft w:val="0"/>
      <w:marRight w:val="0"/>
      <w:marTop w:val="0"/>
      <w:marBottom w:val="0"/>
      <w:divBdr>
        <w:top w:val="none" w:sz="0" w:space="0" w:color="auto"/>
        <w:left w:val="none" w:sz="0" w:space="0" w:color="auto"/>
        <w:bottom w:val="none" w:sz="0" w:space="0" w:color="auto"/>
        <w:right w:val="none" w:sz="0" w:space="0" w:color="auto"/>
      </w:divBdr>
      <w:divsChild>
        <w:div w:id="1242373743">
          <w:marLeft w:val="0"/>
          <w:marRight w:val="0"/>
          <w:marTop w:val="0"/>
          <w:marBottom w:val="0"/>
          <w:divBdr>
            <w:top w:val="none" w:sz="0" w:space="0" w:color="auto"/>
            <w:left w:val="none" w:sz="0" w:space="0" w:color="auto"/>
            <w:bottom w:val="none" w:sz="0" w:space="0" w:color="auto"/>
            <w:right w:val="none" w:sz="0" w:space="0" w:color="auto"/>
          </w:divBdr>
          <w:divsChild>
            <w:div w:id="1934122866">
              <w:marLeft w:val="0"/>
              <w:marRight w:val="0"/>
              <w:marTop w:val="0"/>
              <w:marBottom w:val="0"/>
              <w:divBdr>
                <w:top w:val="none" w:sz="0" w:space="0" w:color="auto"/>
                <w:left w:val="none" w:sz="0" w:space="0" w:color="auto"/>
                <w:bottom w:val="none" w:sz="0" w:space="0" w:color="auto"/>
                <w:right w:val="none" w:sz="0" w:space="0" w:color="auto"/>
              </w:divBdr>
              <w:divsChild>
                <w:div w:id="132599606">
                  <w:marLeft w:val="0"/>
                  <w:marRight w:val="0"/>
                  <w:marTop w:val="0"/>
                  <w:marBottom w:val="0"/>
                  <w:divBdr>
                    <w:top w:val="none" w:sz="0" w:space="0" w:color="auto"/>
                    <w:left w:val="none" w:sz="0" w:space="0" w:color="auto"/>
                    <w:bottom w:val="none" w:sz="0" w:space="0" w:color="auto"/>
                    <w:right w:val="none" w:sz="0" w:space="0" w:color="auto"/>
                  </w:divBdr>
                  <w:divsChild>
                    <w:div w:id="1561089994">
                      <w:marLeft w:val="0"/>
                      <w:marRight w:val="0"/>
                      <w:marTop w:val="0"/>
                      <w:marBottom w:val="0"/>
                      <w:divBdr>
                        <w:top w:val="none" w:sz="0" w:space="0" w:color="auto"/>
                        <w:left w:val="none" w:sz="0" w:space="0" w:color="auto"/>
                        <w:bottom w:val="none" w:sz="0" w:space="0" w:color="auto"/>
                        <w:right w:val="none" w:sz="0" w:space="0" w:color="auto"/>
                      </w:divBdr>
                      <w:divsChild>
                        <w:div w:id="262424784">
                          <w:marLeft w:val="0"/>
                          <w:marRight w:val="0"/>
                          <w:marTop w:val="0"/>
                          <w:marBottom w:val="0"/>
                          <w:divBdr>
                            <w:top w:val="none" w:sz="0" w:space="0" w:color="auto"/>
                            <w:left w:val="none" w:sz="0" w:space="0" w:color="auto"/>
                            <w:bottom w:val="none" w:sz="0" w:space="0" w:color="auto"/>
                            <w:right w:val="none" w:sz="0" w:space="0" w:color="auto"/>
                          </w:divBdr>
                          <w:divsChild>
                            <w:div w:id="33694356">
                              <w:marLeft w:val="0"/>
                              <w:marRight w:val="0"/>
                              <w:marTop w:val="0"/>
                              <w:marBottom w:val="0"/>
                              <w:divBdr>
                                <w:top w:val="none" w:sz="0" w:space="0" w:color="auto"/>
                                <w:left w:val="none" w:sz="0" w:space="0" w:color="auto"/>
                                <w:bottom w:val="none" w:sz="0" w:space="0" w:color="auto"/>
                                <w:right w:val="none" w:sz="0" w:space="0" w:color="auto"/>
                              </w:divBdr>
                              <w:divsChild>
                                <w:div w:id="907304967">
                                  <w:marLeft w:val="0"/>
                                  <w:marRight w:val="0"/>
                                  <w:marTop w:val="0"/>
                                  <w:marBottom w:val="0"/>
                                  <w:divBdr>
                                    <w:top w:val="none" w:sz="0" w:space="0" w:color="auto"/>
                                    <w:left w:val="none" w:sz="0" w:space="0" w:color="auto"/>
                                    <w:bottom w:val="none" w:sz="0" w:space="0" w:color="auto"/>
                                    <w:right w:val="none" w:sz="0" w:space="0" w:color="auto"/>
                                  </w:divBdr>
                                  <w:divsChild>
                                    <w:div w:id="19423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0616">
                          <w:marLeft w:val="0"/>
                          <w:marRight w:val="0"/>
                          <w:marTop w:val="0"/>
                          <w:marBottom w:val="0"/>
                          <w:divBdr>
                            <w:top w:val="none" w:sz="0" w:space="0" w:color="auto"/>
                            <w:left w:val="none" w:sz="0" w:space="0" w:color="auto"/>
                            <w:bottom w:val="none" w:sz="0" w:space="0" w:color="auto"/>
                            <w:right w:val="none" w:sz="0" w:space="0" w:color="auto"/>
                          </w:divBdr>
                          <w:divsChild>
                            <w:div w:id="895747923">
                              <w:marLeft w:val="0"/>
                              <w:marRight w:val="0"/>
                              <w:marTop w:val="0"/>
                              <w:marBottom w:val="0"/>
                              <w:divBdr>
                                <w:top w:val="none" w:sz="0" w:space="0" w:color="auto"/>
                                <w:left w:val="none" w:sz="0" w:space="0" w:color="auto"/>
                                <w:bottom w:val="none" w:sz="0" w:space="0" w:color="auto"/>
                                <w:right w:val="none" w:sz="0" w:space="0" w:color="auto"/>
                              </w:divBdr>
                              <w:divsChild>
                                <w:div w:id="20815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695157">
      <w:bodyDiv w:val="1"/>
      <w:marLeft w:val="0"/>
      <w:marRight w:val="0"/>
      <w:marTop w:val="0"/>
      <w:marBottom w:val="0"/>
      <w:divBdr>
        <w:top w:val="none" w:sz="0" w:space="0" w:color="auto"/>
        <w:left w:val="none" w:sz="0" w:space="0" w:color="auto"/>
        <w:bottom w:val="none" w:sz="0" w:space="0" w:color="auto"/>
        <w:right w:val="none" w:sz="0" w:space="0" w:color="auto"/>
      </w:divBdr>
    </w:div>
    <w:div w:id="971596212">
      <w:bodyDiv w:val="1"/>
      <w:marLeft w:val="0"/>
      <w:marRight w:val="0"/>
      <w:marTop w:val="0"/>
      <w:marBottom w:val="0"/>
      <w:divBdr>
        <w:top w:val="none" w:sz="0" w:space="0" w:color="auto"/>
        <w:left w:val="none" w:sz="0" w:space="0" w:color="auto"/>
        <w:bottom w:val="none" w:sz="0" w:space="0" w:color="auto"/>
        <w:right w:val="none" w:sz="0" w:space="0" w:color="auto"/>
      </w:divBdr>
    </w:div>
    <w:div w:id="994844704">
      <w:bodyDiv w:val="1"/>
      <w:marLeft w:val="0"/>
      <w:marRight w:val="0"/>
      <w:marTop w:val="0"/>
      <w:marBottom w:val="0"/>
      <w:divBdr>
        <w:top w:val="none" w:sz="0" w:space="0" w:color="auto"/>
        <w:left w:val="none" w:sz="0" w:space="0" w:color="auto"/>
        <w:bottom w:val="none" w:sz="0" w:space="0" w:color="auto"/>
        <w:right w:val="none" w:sz="0" w:space="0" w:color="auto"/>
      </w:divBdr>
    </w:div>
    <w:div w:id="1126584280">
      <w:bodyDiv w:val="1"/>
      <w:marLeft w:val="0"/>
      <w:marRight w:val="0"/>
      <w:marTop w:val="0"/>
      <w:marBottom w:val="0"/>
      <w:divBdr>
        <w:top w:val="none" w:sz="0" w:space="0" w:color="auto"/>
        <w:left w:val="none" w:sz="0" w:space="0" w:color="auto"/>
        <w:bottom w:val="none" w:sz="0" w:space="0" w:color="auto"/>
        <w:right w:val="none" w:sz="0" w:space="0" w:color="auto"/>
      </w:divBdr>
      <w:divsChild>
        <w:div w:id="1690182777">
          <w:marLeft w:val="0"/>
          <w:marRight w:val="0"/>
          <w:marTop w:val="0"/>
          <w:marBottom w:val="0"/>
          <w:divBdr>
            <w:top w:val="none" w:sz="0" w:space="0" w:color="auto"/>
            <w:left w:val="none" w:sz="0" w:space="0" w:color="auto"/>
            <w:bottom w:val="none" w:sz="0" w:space="0" w:color="auto"/>
            <w:right w:val="none" w:sz="0" w:space="0" w:color="auto"/>
          </w:divBdr>
          <w:divsChild>
            <w:div w:id="1657762099">
              <w:marLeft w:val="0"/>
              <w:marRight w:val="0"/>
              <w:marTop w:val="0"/>
              <w:marBottom w:val="0"/>
              <w:divBdr>
                <w:top w:val="none" w:sz="0" w:space="0" w:color="auto"/>
                <w:left w:val="none" w:sz="0" w:space="0" w:color="auto"/>
                <w:bottom w:val="none" w:sz="0" w:space="0" w:color="auto"/>
                <w:right w:val="none" w:sz="0" w:space="0" w:color="auto"/>
              </w:divBdr>
              <w:divsChild>
                <w:div w:id="2646521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05350390">
      <w:bodyDiv w:val="1"/>
      <w:marLeft w:val="0"/>
      <w:marRight w:val="0"/>
      <w:marTop w:val="0"/>
      <w:marBottom w:val="0"/>
      <w:divBdr>
        <w:top w:val="none" w:sz="0" w:space="0" w:color="auto"/>
        <w:left w:val="none" w:sz="0" w:space="0" w:color="auto"/>
        <w:bottom w:val="none" w:sz="0" w:space="0" w:color="auto"/>
        <w:right w:val="none" w:sz="0" w:space="0" w:color="auto"/>
      </w:divBdr>
    </w:div>
    <w:div w:id="1328902922">
      <w:bodyDiv w:val="1"/>
      <w:marLeft w:val="0"/>
      <w:marRight w:val="0"/>
      <w:marTop w:val="0"/>
      <w:marBottom w:val="0"/>
      <w:divBdr>
        <w:top w:val="none" w:sz="0" w:space="0" w:color="auto"/>
        <w:left w:val="none" w:sz="0" w:space="0" w:color="auto"/>
        <w:bottom w:val="none" w:sz="0" w:space="0" w:color="auto"/>
        <w:right w:val="none" w:sz="0" w:space="0" w:color="auto"/>
      </w:divBdr>
    </w:div>
    <w:div w:id="1395160918">
      <w:bodyDiv w:val="1"/>
      <w:marLeft w:val="0"/>
      <w:marRight w:val="0"/>
      <w:marTop w:val="0"/>
      <w:marBottom w:val="0"/>
      <w:divBdr>
        <w:top w:val="none" w:sz="0" w:space="0" w:color="auto"/>
        <w:left w:val="none" w:sz="0" w:space="0" w:color="auto"/>
        <w:bottom w:val="none" w:sz="0" w:space="0" w:color="auto"/>
        <w:right w:val="none" w:sz="0" w:space="0" w:color="auto"/>
      </w:divBdr>
      <w:divsChild>
        <w:div w:id="907884707">
          <w:marLeft w:val="0"/>
          <w:marRight w:val="0"/>
          <w:marTop w:val="0"/>
          <w:marBottom w:val="0"/>
          <w:divBdr>
            <w:top w:val="none" w:sz="0" w:space="0" w:color="auto"/>
            <w:left w:val="none" w:sz="0" w:space="0" w:color="auto"/>
            <w:bottom w:val="none" w:sz="0" w:space="0" w:color="auto"/>
            <w:right w:val="none" w:sz="0" w:space="0" w:color="auto"/>
          </w:divBdr>
          <w:divsChild>
            <w:div w:id="1056273304">
              <w:marLeft w:val="0"/>
              <w:marRight w:val="0"/>
              <w:marTop w:val="0"/>
              <w:marBottom w:val="0"/>
              <w:divBdr>
                <w:top w:val="none" w:sz="0" w:space="0" w:color="auto"/>
                <w:left w:val="none" w:sz="0" w:space="0" w:color="auto"/>
                <w:bottom w:val="none" w:sz="0" w:space="0" w:color="auto"/>
                <w:right w:val="none" w:sz="0" w:space="0" w:color="auto"/>
              </w:divBdr>
              <w:divsChild>
                <w:div w:id="920137256">
                  <w:marLeft w:val="0"/>
                  <w:marRight w:val="0"/>
                  <w:marTop w:val="0"/>
                  <w:marBottom w:val="0"/>
                  <w:divBdr>
                    <w:top w:val="none" w:sz="0" w:space="0" w:color="auto"/>
                    <w:left w:val="none" w:sz="0" w:space="0" w:color="auto"/>
                    <w:bottom w:val="none" w:sz="0" w:space="0" w:color="auto"/>
                    <w:right w:val="none" w:sz="0" w:space="0" w:color="auto"/>
                  </w:divBdr>
                  <w:divsChild>
                    <w:div w:id="11990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639866">
      <w:bodyDiv w:val="1"/>
      <w:marLeft w:val="0"/>
      <w:marRight w:val="0"/>
      <w:marTop w:val="0"/>
      <w:marBottom w:val="0"/>
      <w:divBdr>
        <w:top w:val="none" w:sz="0" w:space="0" w:color="auto"/>
        <w:left w:val="none" w:sz="0" w:space="0" w:color="auto"/>
        <w:bottom w:val="none" w:sz="0" w:space="0" w:color="auto"/>
        <w:right w:val="none" w:sz="0" w:space="0" w:color="auto"/>
      </w:divBdr>
      <w:divsChild>
        <w:div w:id="1042249043">
          <w:marLeft w:val="0"/>
          <w:marRight w:val="0"/>
          <w:marTop w:val="0"/>
          <w:marBottom w:val="480"/>
          <w:divBdr>
            <w:top w:val="none" w:sz="0" w:space="0" w:color="auto"/>
            <w:left w:val="none" w:sz="0" w:space="0" w:color="auto"/>
            <w:bottom w:val="none" w:sz="0" w:space="0" w:color="auto"/>
            <w:right w:val="none" w:sz="0" w:space="0" w:color="auto"/>
          </w:divBdr>
          <w:divsChild>
            <w:div w:id="1977638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885841">
          <w:marLeft w:val="-240"/>
          <w:marRight w:val="-240"/>
          <w:marTop w:val="240"/>
          <w:marBottom w:val="0"/>
          <w:divBdr>
            <w:top w:val="none" w:sz="0" w:space="0" w:color="auto"/>
            <w:left w:val="none" w:sz="0" w:space="0" w:color="auto"/>
            <w:bottom w:val="none" w:sz="0" w:space="0" w:color="auto"/>
            <w:right w:val="none" w:sz="0" w:space="0" w:color="auto"/>
          </w:divBdr>
        </w:div>
      </w:divsChild>
    </w:div>
    <w:div w:id="1595943386">
      <w:bodyDiv w:val="1"/>
      <w:marLeft w:val="0"/>
      <w:marRight w:val="0"/>
      <w:marTop w:val="0"/>
      <w:marBottom w:val="0"/>
      <w:divBdr>
        <w:top w:val="none" w:sz="0" w:space="0" w:color="auto"/>
        <w:left w:val="none" w:sz="0" w:space="0" w:color="auto"/>
        <w:bottom w:val="none" w:sz="0" w:space="0" w:color="auto"/>
        <w:right w:val="none" w:sz="0" w:space="0" w:color="auto"/>
      </w:divBdr>
    </w:div>
    <w:div w:id="1600917054">
      <w:bodyDiv w:val="1"/>
      <w:marLeft w:val="0"/>
      <w:marRight w:val="0"/>
      <w:marTop w:val="0"/>
      <w:marBottom w:val="0"/>
      <w:divBdr>
        <w:top w:val="none" w:sz="0" w:space="0" w:color="auto"/>
        <w:left w:val="none" w:sz="0" w:space="0" w:color="auto"/>
        <w:bottom w:val="none" w:sz="0" w:space="0" w:color="auto"/>
        <w:right w:val="none" w:sz="0" w:space="0" w:color="auto"/>
      </w:divBdr>
      <w:divsChild>
        <w:div w:id="2089962894">
          <w:marLeft w:val="0"/>
          <w:marRight w:val="0"/>
          <w:marTop w:val="0"/>
          <w:marBottom w:val="0"/>
          <w:divBdr>
            <w:top w:val="none" w:sz="0" w:space="0" w:color="auto"/>
            <w:left w:val="none" w:sz="0" w:space="0" w:color="auto"/>
            <w:bottom w:val="none" w:sz="0" w:space="0" w:color="auto"/>
            <w:right w:val="none" w:sz="0" w:space="0" w:color="auto"/>
          </w:divBdr>
          <w:divsChild>
            <w:div w:id="644549906">
              <w:marLeft w:val="0"/>
              <w:marRight w:val="0"/>
              <w:marTop w:val="0"/>
              <w:marBottom w:val="0"/>
              <w:divBdr>
                <w:top w:val="none" w:sz="0" w:space="0" w:color="auto"/>
                <w:left w:val="none" w:sz="0" w:space="0" w:color="auto"/>
                <w:bottom w:val="none" w:sz="0" w:space="0" w:color="auto"/>
                <w:right w:val="none" w:sz="0" w:space="0" w:color="auto"/>
              </w:divBdr>
              <w:divsChild>
                <w:div w:id="1341853808">
                  <w:marLeft w:val="600"/>
                  <w:marRight w:val="96"/>
                  <w:marTop w:val="0"/>
                  <w:marBottom w:val="0"/>
                  <w:divBdr>
                    <w:top w:val="none" w:sz="0" w:space="0" w:color="auto"/>
                    <w:left w:val="none" w:sz="0" w:space="0" w:color="auto"/>
                    <w:bottom w:val="none" w:sz="0" w:space="0" w:color="auto"/>
                    <w:right w:val="none" w:sz="0" w:space="0" w:color="auto"/>
                  </w:divBdr>
                </w:div>
              </w:divsChild>
            </w:div>
            <w:div w:id="1780104846">
              <w:marLeft w:val="0"/>
              <w:marRight w:val="0"/>
              <w:marTop w:val="0"/>
              <w:marBottom w:val="0"/>
              <w:divBdr>
                <w:top w:val="none" w:sz="0" w:space="0" w:color="auto"/>
                <w:left w:val="none" w:sz="0" w:space="0" w:color="auto"/>
                <w:bottom w:val="none" w:sz="0" w:space="0" w:color="auto"/>
                <w:right w:val="none" w:sz="0" w:space="0" w:color="auto"/>
              </w:divBdr>
              <w:divsChild>
                <w:div w:id="133374941">
                  <w:marLeft w:val="600"/>
                  <w:marRight w:val="96"/>
                  <w:marTop w:val="0"/>
                  <w:marBottom w:val="0"/>
                  <w:divBdr>
                    <w:top w:val="none" w:sz="0" w:space="0" w:color="auto"/>
                    <w:left w:val="none" w:sz="0" w:space="0" w:color="auto"/>
                    <w:bottom w:val="none" w:sz="0" w:space="0" w:color="auto"/>
                    <w:right w:val="none" w:sz="0" w:space="0" w:color="auto"/>
                  </w:divBdr>
                </w:div>
              </w:divsChild>
            </w:div>
            <w:div w:id="1837184922">
              <w:marLeft w:val="0"/>
              <w:marRight w:val="0"/>
              <w:marTop w:val="0"/>
              <w:marBottom w:val="0"/>
              <w:divBdr>
                <w:top w:val="none" w:sz="0" w:space="0" w:color="auto"/>
                <w:left w:val="none" w:sz="0" w:space="0" w:color="auto"/>
                <w:bottom w:val="none" w:sz="0" w:space="0" w:color="auto"/>
                <w:right w:val="none" w:sz="0" w:space="0" w:color="auto"/>
              </w:divBdr>
              <w:divsChild>
                <w:div w:id="1819376478">
                  <w:marLeft w:val="600"/>
                  <w:marRight w:val="96"/>
                  <w:marTop w:val="0"/>
                  <w:marBottom w:val="0"/>
                  <w:divBdr>
                    <w:top w:val="none" w:sz="0" w:space="0" w:color="auto"/>
                    <w:left w:val="none" w:sz="0" w:space="0" w:color="auto"/>
                    <w:bottom w:val="none" w:sz="0" w:space="0" w:color="auto"/>
                    <w:right w:val="none" w:sz="0" w:space="0" w:color="auto"/>
                  </w:divBdr>
                </w:div>
              </w:divsChild>
            </w:div>
            <w:div w:id="1709643701">
              <w:marLeft w:val="0"/>
              <w:marRight w:val="0"/>
              <w:marTop w:val="0"/>
              <w:marBottom w:val="0"/>
              <w:divBdr>
                <w:top w:val="none" w:sz="0" w:space="0" w:color="auto"/>
                <w:left w:val="none" w:sz="0" w:space="0" w:color="auto"/>
                <w:bottom w:val="none" w:sz="0" w:space="0" w:color="auto"/>
                <w:right w:val="none" w:sz="0" w:space="0" w:color="auto"/>
              </w:divBdr>
              <w:divsChild>
                <w:div w:id="558245169">
                  <w:marLeft w:val="600"/>
                  <w:marRight w:val="96"/>
                  <w:marTop w:val="0"/>
                  <w:marBottom w:val="0"/>
                  <w:divBdr>
                    <w:top w:val="none" w:sz="0" w:space="0" w:color="auto"/>
                    <w:left w:val="none" w:sz="0" w:space="0" w:color="auto"/>
                    <w:bottom w:val="none" w:sz="0" w:space="0" w:color="auto"/>
                    <w:right w:val="none" w:sz="0" w:space="0" w:color="auto"/>
                  </w:divBdr>
                </w:div>
              </w:divsChild>
            </w:div>
            <w:div w:id="740641386">
              <w:marLeft w:val="0"/>
              <w:marRight w:val="0"/>
              <w:marTop w:val="0"/>
              <w:marBottom w:val="0"/>
              <w:divBdr>
                <w:top w:val="none" w:sz="0" w:space="0" w:color="auto"/>
                <w:left w:val="none" w:sz="0" w:space="0" w:color="auto"/>
                <w:bottom w:val="none" w:sz="0" w:space="0" w:color="auto"/>
                <w:right w:val="none" w:sz="0" w:space="0" w:color="auto"/>
              </w:divBdr>
              <w:divsChild>
                <w:div w:id="467169356">
                  <w:marLeft w:val="600"/>
                  <w:marRight w:val="96"/>
                  <w:marTop w:val="0"/>
                  <w:marBottom w:val="0"/>
                  <w:divBdr>
                    <w:top w:val="none" w:sz="0" w:space="0" w:color="auto"/>
                    <w:left w:val="none" w:sz="0" w:space="0" w:color="auto"/>
                    <w:bottom w:val="none" w:sz="0" w:space="0" w:color="auto"/>
                    <w:right w:val="none" w:sz="0" w:space="0" w:color="auto"/>
                  </w:divBdr>
                </w:div>
              </w:divsChild>
            </w:div>
            <w:div w:id="1524250744">
              <w:marLeft w:val="0"/>
              <w:marRight w:val="0"/>
              <w:marTop w:val="0"/>
              <w:marBottom w:val="0"/>
              <w:divBdr>
                <w:top w:val="none" w:sz="0" w:space="0" w:color="auto"/>
                <w:left w:val="none" w:sz="0" w:space="0" w:color="auto"/>
                <w:bottom w:val="none" w:sz="0" w:space="0" w:color="auto"/>
                <w:right w:val="none" w:sz="0" w:space="0" w:color="auto"/>
              </w:divBdr>
              <w:divsChild>
                <w:div w:id="1350913489">
                  <w:marLeft w:val="600"/>
                  <w:marRight w:val="96"/>
                  <w:marTop w:val="0"/>
                  <w:marBottom w:val="0"/>
                  <w:divBdr>
                    <w:top w:val="none" w:sz="0" w:space="0" w:color="auto"/>
                    <w:left w:val="none" w:sz="0" w:space="0" w:color="auto"/>
                    <w:bottom w:val="none" w:sz="0" w:space="0" w:color="auto"/>
                    <w:right w:val="none" w:sz="0" w:space="0" w:color="auto"/>
                  </w:divBdr>
                </w:div>
              </w:divsChild>
            </w:div>
            <w:div w:id="1949388728">
              <w:marLeft w:val="0"/>
              <w:marRight w:val="0"/>
              <w:marTop w:val="0"/>
              <w:marBottom w:val="0"/>
              <w:divBdr>
                <w:top w:val="none" w:sz="0" w:space="0" w:color="auto"/>
                <w:left w:val="none" w:sz="0" w:space="0" w:color="auto"/>
                <w:bottom w:val="none" w:sz="0" w:space="0" w:color="auto"/>
                <w:right w:val="none" w:sz="0" w:space="0" w:color="auto"/>
              </w:divBdr>
              <w:divsChild>
                <w:div w:id="1523595398">
                  <w:marLeft w:val="600"/>
                  <w:marRight w:val="96"/>
                  <w:marTop w:val="0"/>
                  <w:marBottom w:val="0"/>
                  <w:divBdr>
                    <w:top w:val="none" w:sz="0" w:space="0" w:color="auto"/>
                    <w:left w:val="none" w:sz="0" w:space="0" w:color="auto"/>
                    <w:bottom w:val="none" w:sz="0" w:space="0" w:color="auto"/>
                    <w:right w:val="none" w:sz="0" w:space="0" w:color="auto"/>
                  </w:divBdr>
                </w:div>
              </w:divsChild>
            </w:div>
            <w:div w:id="227376126">
              <w:marLeft w:val="0"/>
              <w:marRight w:val="0"/>
              <w:marTop w:val="0"/>
              <w:marBottom w:val="0"/>
              <w:divBdr>
                <w:top w:val="none" w:sz="0" w:space="0" w:color="auto"/>
                <w:left w:val="none" w:sz="0" w:space="0" w:color="auto"/>
                <w:bottom w:val="none" w:sz="0" w:space="0" w:color="auto"/>
                <w:right w:val="none" w:sz="0" w:space="0" w:color="auto"/>
              </w:divBdr>
              <w:divsChild>
                <w:div w:id="1695034004">
                  <w:marLeft w:val="600"/>
                  <w:marRight w:val="96"/>
                  <w:marTop w:val="0"/>
                  <w:marBottom w:val="0"/>
                  <w:divBdr>
                    <w:top w:val="none" w:sz="0" w:space="0" w:color="auto"/>
                    <w:left w:val="none" w:sz="0" w:space="0" w:color="auto"/>
                    <w:bottom w:val="none" w:sz="0" w:space="0" w:color="auto"/>
                    <w:right w:val="none" w:sz="0" w:space="0" w:color="auto"/>
                  </w:divBdr>
                </w:div>
              </w:divsChild>
            </w:div>
            <w:div w:id="822356331">
              <w:marLeft w:val="0"/>
              <w:marRight w:val="0"/>
              <w:marTop w:val="0"/>
              <w:marBottom w:val="0"/>
              <w:divBdr>
                <w:top w:val="none" w:sz="0" w:space="0" w:color="auto"/>
                <w:left w:val="none" w:sz="0" w:space="0" w:color="auto"/>
                <w:bottom w:val="none" w:sz="0" w:space="0" w:color="auto"/>
                <w:right w:val="none" w:sz="0" w:space="0" w:color="auto"/>
              </w:divBdr>
              <w:divsChild>
                <w:div w:id="1588614141">
                  <w:marLeft w:val="600"/>
                  <w:marRight w:val="96"/>
                  <w:marTop w:val="0"/>
                  <w:marBottom w:val="0"/>
                  <w:divBdr>
                    <w:top w:val="none" w:sz="0" w:space="0" w:color="auto"/>
                    <w:left w:val="none" w:sz="0" w:space="0" w:color="auto"/>
                    <w:bottom w:val="none" w:sz="0" w:space="0" w:color="auto"/>
                    <w:right w:val="none" w:sz="0" w:space="0" w:color="auto"/>
                  </w:divBdr>
                </w:div>
              </w:divsChild>
            </w:div>
            <w:div w:id="1961375863">
              <w:marLeft w:val="0"/>
              <w:marRight w:val="0"/>
              <w:marTop w:val="0"/>
              <w:marBottom w:val="0"/>
              <w:divBdr>
                <w:top w:val="none" w:sz="0" w:space="0" w:color="auto"/>
                <w:left w:val="none" w:sz="0" w:space="0" w:color="auto"/>
                <w:bottom w:val="none" w:sz="0" w:space="0" w:color="auto"/>
                <w:right w:val="none" w:sz="0" w:space="0" w:color="auto"/>
              </w:divBdr>
              <w:divsChild>
                <w:div w:id="313223622">
                  <w:marLeft w:val="600"/>
                  <w:marRight w:val="96"/>
                  <w:marTop w:val="0"/>
                  <w:marBottom w:val="0"/>
                  <w:divBdr>
                    <w:top w:val="none" w:sz="0" w:space="0" w:color="auto"/>
                    <w:left w:val="none" w:sz="0" w:space="0" w:color="auto"/>
                    <w:bottom w:val="none" w:sz="0" w:space="0" w:color="auto"/>
                    <w:right w:val="none" w:sz="0" w:space="0" w:color="auto"/>
                  </w:divBdr>
                </w:div>
              </w:divsChild>
            </w:div>
            <w:div w:id="963927351">
              <w:marLeft w:val="0"/>
              <w:marRight w:val="0"/>
              <w:marTop w:val="0"/>
              <w:marBottom w:val="0"/>
              <w:divBdr>
                <w:top w:val="none" w:sz="0" w:space="0" w:color="auto"/>
                <w:left w:val="none" w:sz="0" w:space="0" w:color="auto"/>
                <w:bottom w:val="none" w:sz="0" w:space="0" w:color="auto"/>
                <w:right w:val="none" w:sz="0" w:space="0" w:color="auto"/>
              </w:divBdr>
              <w:divsChild>
                <w:div w:id="1018385115">
                  <w:marLeft w:val="600"/>
                  <w:marRight w:val="96"/>
                  <w:marTop w:val="0"/>
                  <w:marBottom w:val="0"/>
                  <w:divBdr>
                    <w:top w:val="none" w:sz="0" w:space="0" w:color="auto"/>
                    <w:left w:val="none" w:sz="0" w:space="0" w:color="auto"/>
                    <w:bottom w:val="none" w:sz="0" w:space="0" w:color="auto"/>
                    <w:right w:val="none" w:sz="0" w:space="0" w:color="auto"/>
                  </w:divBdr>
                </w:div>
              </w:divsChild>
            </w:div>
            <w:div w:id="1123957687">
              <w:marLeft w:val="0"/>
              <w:marRight w:val="0"/>
              <w:marTop w:val="0"/>
              <w:marBottom w:val="0"/>
              <w:divBdr>
                <w:top w:val="none" w:sz="0" w:space="0" w:color="auto"/>
                <w:left w:val="none" w:sz="0" w:space="0" w:color="auto"/>
                <w:bottom w:val="none" w:sz="0" w:space="0" w:color="auto"/>
                <w:right w:val="none" w:sz="0" w:space="0" w:color="auto"/>
              </w:divBdr>
              <w:divsChild>
                <w:div w:id="50825787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07733015">
      <w:bodyDiv w:val="1"/>
      <w:marLeft w:val="0"/>
      <w:marRight w:val="0"/>
      <w:marTop w:val="0"/>
      <w:marBottom w:val="0"/>
      <w:divBdr>
        <w:top w:val="none" w:sz="0" w:space="0" w:color="auto"/>
        <w:left w:val="none" w:sz="0" w:space="0" w:color="auto"/>
        <w:bottom w:val="none" w:sz="0" w:space="0" w:color="auto"/>
        <w:right w:val="none" w:sz="0" w:space="0" w:color="auto"/>
      </w:divBdr>
    </w:div>
    <w:div w:id="1644385315">
      <w:bodyDiv w:val="1"/>
      <w:marLeft w:val="0"/>
      <w:marRight w:val="0"/>
      <w:marTop w:val="0"/>
      <w:marBottom w:val="0"/>
      <w:divBdr>
        <w:top w:val="none" w:sz="0" w:space="0" w:color="auto"/>
        <w:left w:val="none" w:sz="0" w:space="0" w:color="auto"/>
        <w:bottom w:val="none" w:sz="0" w:space="0" w:color="auto"/>
        <w:right w:val="none" w:sz="0" w:space="0" w:color="auto"/>
      </w:divBdr>
    </w:div>
    <w:div w:id="1724479733">
      <w:bodyDiv w:val="1"/>
      <w:marLeft w:val="0"/>
      <w:marRight w:val="0"/>
      <w:marTop w:val="0"/>
      <w:marBottom w:val="0"/>
      <w:divBdr>
        <w:top w:val="none" w:sz="0" w:space="0" w:color="auto"/>
        <w:left w:val="none" w:sz="0" w:space="0" w:color="auto"/>
        <w:bottom w:val="none" w:sz="0" w:space="0" w:color="auto"/>
        <w:right w:val="none" w:sz="0" w:space="0" w:color="auto"/>
      </w:divBdr>
      <w:divsChild>
        <w:div w:id="1000279887">
          <w:marLeft w:val="0"/>
          <w:marRight w:val="0"/>
          <w:marTop w:val="0"/>
          <w:marBottom w:val="0"/>
          <w:divBdr>
            <w:top w:val="none" w:sz="0" w:space="0" w:color="auto"/>
            <w:left w:val="none" w:sz="0" w:space="0" w:color="auto"/>
            <w:bottom w:val="none" w:sz="0" w:space="0" w:color="auto"/>
            <w:right w:val="none" w:sz="0" w:space="0" w:color="auto"/>
          </w:divBdr>
          <w:divsChild>
            <w:div w:id="949748451">
              <w:marLeft w:val="0"/>
              <w:marRight w:val="0"/>
              <w:marTop w:val="0"/>
              <w:marBottom w:val="0"/>
              <w:divBdr>
                <w:top w:val="none" w:sz="0" w:space="0" w:color="auto"/>
                <w:left w:val="none" w:sz="0" w:space="0" w:color="auto"/>
                <w:bottom w:val="none" w:sz="0" w:space="0" w:color="auto"/>
                <w:right w:val="none" w:sz="0" w:space="0" w:color="auto"/>
              </w:divBdr>
              <w:divsChild>
                <w:div w:id="1498836754">
                  <w:marLeft w:val="0"/>
                  <w:marRight w:val="0"/>
                  <w:marTop w:val="0"/>
                  <w:marBottom w:val="0"/>
                  <w:divBdr>
                    <w:top w:val="none" w:sz="0" w:space="0" w:color="auto"/>
                    <w:left w:val="none" w:sz="0" w:space="0" w:color="auto"/>
                    <w:bottom w:val="none" w:sz="0" w:space="0" w:color="auto"/>
                    <w:right w:val="none" w:sz="0" w:space="0" w:color="auto"/>
                  </w:divBdr>
                  <w:divsChild>
                    <w:div w:id="884223448">
                      <w:marLeft w:val="0"/>
                      <w:marRight w:val="0"/>
                      <w:marTop w:val="0"/>
                      <w:marBottom w:val="0"/>
                      <w:divBdr>
                        <w:top w:val="none" w:sz="0" w:space="0" w:color="auto"/>
                        <w:left w:val="none" w:sz="0" w:space="0" w:color="auto"/>
                        <w:bottom w:val="none" w:sz="0" w:space="0" w:color="auto"/>
                        <w:right w:val="none" w:sz="0" w:space="0" w:color="auto"/>
                      </w:divBdr>
                      <w:divsChild>
                        <w:div w:id="589630081">
                          <w:marLeft w:val="0"/>
                          <w:marRight w:val="0"/>
                          <w:marTop w:val="0"/>
                          <w:marBottom w:val="0"/>
                          <w:divBdr>
                            <w:top w:val="none" w:sz="0" w:space="0" w:color="auto"/>
                            <w:left w:val="none" w:sz="0" w:space="0" w:color="auto"/>
                            <w:bottom w:val="none" w:sz="0" w:space="0" w:color="auto"/>
                            <w:right w:val="none" w:sz="0" w:space="0" w:color="auto"/>
                          </w:divBdr>
                          <w:divsChild>
                            <w:div w:id="1594974949">
                              <w:marLeft w:val="0"/>
                              <w:marRight w:val="0"/>
                              <w:marTop w:val="0"/>
                              <w:marBottom w:val="0"/>
                              <w:divBdr>
                                <w:top w:val="none" w:sz="0" w:space="0" w:color="auto"/>
                                <w:left w:val="none" w:sz="0" w:space="0" w:color="auto"/>
                                <w:bottom w:val="none" w:sz="0" w:space="0" w:color="auto"/>
                                <w:right w:val="none" w:sz="0" w:space="0" w:color="auto"/>
                              </w:divBdr>
                              <w:divsChild>
                                <w:div w:id="802819065">
                                  <w:marLeft w:val="0"/>
                                  <w:marRight w:val="0"/>
                                  <w:marTop w:val="0"/>
                                  <w:marBottom w:val="0"/>
                                  <w:divBdr>
                                    <w:top w:val="none" w:sz="0" w:space="0" w:color="auto"/>
                                    <w:left w:val="none" w:sz="0" w:space="0" w:color="auto"/>
                                    <w:bottom w:val="none" w:sz="0" w:space="0" w:color="auto"/>
                                    <w:right w:val="none" w:sz="0" w:space="0" w:color="auto"/>
                                  </w:divBdr>
                                  <w:divsChild>
                                    <w:div w:id="1822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60991">
                          <w:marLeft w:val="0"/>
                          <w:marRight w:val="0"/>
                          <w:marTop w:val="0"/>
                          <w:marBottom w:val="0"/>
                          <w:divBdr>
                            <w:top w:val="none" w:sz="0" w:space="0" w:color="auto"/>
                            <w:left w:val="none" w:sz="0" w:space="0" w:color="auto"/>
                            <w:bottom w:val="none" w:sz="0" w:space="0" w:color="auto"/>
                            <w:right w:val="none" w:sz="0" w:space="0" w:color="auto"/>
                          </w:divBdr>
                          <w:divsChild>
                            <w:div w:id="1287005141">
                              <w:marLeft w:val="0"/>
                              <w:marRight w:val="0"/>
                              <w:marTop w:val="0"/>
                              <w:marBottom w:val="0"/>
                              <w:divBdr>
                                <w:top w:val="none" w:sz="0" w:space="0" w:color="auto"/>
                                <w:left w:val="none" w:sz="0" w:space="0" w:color="auto"/>
                                <w:bottom w:val="none" w:sz="0" w:space="0" w:color="auto"/>
                                <w:right w:val="none" w:sz="0" w:space="0" w:color="auto"/>
                              </w:divBdr>
                              <w:divsChild>
                                <w:div w:id="2673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636648">
      <w:bodyDiv w:val="1"/>
      <w:marLeft w:val="0"/>
      <w:marRight w:val="0"/>
      <w:marTop w:val="0"/>
      <w:marBottom w:val="0"/>
      <w:divBdr>
        <w:top w:val="none" w:sz="0" w:space="0" w:color="auto"/>
        <w:left w:val="none" w:sz="0" w:space="0" w:color="auto"/>
        <w:bottom w:val="none" w:sz="0" w:space="0" w:color="auto"/>
        <w:right w:val="none" w:sz="0" w:space="0" w:color="auto"/>
      </w:divBdr>
      <w:divsChild>
        <w:div w:id="1533152016">
          <w:marLeft w:val="0"/>
          <w:marRight w:val="0"/>
          <w:marTop w:val="0"/>
          <w:marBottom w:val="0"/>
          <w:divBdr>
            <w:top w:val="none" w:sz="0" w:space="0" w:color="auto"/>
            <w:left w:val="none" w:sz="0" w:space="0" w:color="auto"/>
            <w:bottom w:val="none" w:sz="0" w:space="0" w:color="auto"/>
            <w:right w:val="none" w:sz="0" w:space="0" w:color="auto"/>
          </w:divBdr>
          <w:divsChild>
            <w:div w:id="162357581">
              <w:marLeft w:val="0"/>
              <w:marRight w:val="0"/>
              <w:marTop w:val="0"/>
              <w:marBottom w:val="0"/>
              <w:divBdr>
                <w:top w:val="none" w:sz="0" w:space="0" w:color="auto"/>
                <w:left w:val="none" w:sz="0" w:space="0" w:color="auto"/>
                <w:bottom w:val="none" w:sz="0" w:space="0" w:color="auto"/>
                <w:right w:val="none" w:sz="0" w:space="0" w:color="auto"/>
              </w:divBdr>
              <w:divsChild>
                <w:div w:id="6530241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50638269">
      <w:bodyDiv w:val="1"/>
      <w:marLeft w:val="0"/>
      <w:marRight w:val="0"/>
      <w:marTop w:val="0"/>
      <w:marBottom w:val="0"/>
      <w:divBdr>
        <w:top w:val="none" w:sz="0" w:space="0" w:color="auto"/>
        <w:left w:val="none" w:sz="0" w:space="0" w:color="auto"/>
        <w:bottom w:val="none" w:sz="0" w:space="0" w:color="auto"/>
        <w:right w:val="none" w:sz="0" w:space="0" w:color="auto"/>
      </w:divBdr>
      <w:divsChild>
        <w:div w:id="592012081">
          <w:marLeft w:val="0"/>
          <w:marRight w:val="0"/>
          <w:marTop w:val="0"/>
          <w:marBottom w:val="0"/>
          <w:divBdr>
            <w:top w:val="none" w:sz="0" w:space="0" w:color="auto"/>
            <w:left w:val="none" w:sz="0" w:space="0" w:color="auto"/>
            <w:bottom w:val="none" w:sz="0" w:space="0" w:color="auto"/>
            <w:right w:val="none" w:sz="0" w:space="0" w:color="auto"/>
          </w:divBdr>
          <w:divsChild>
            <w:div w:id="741030704">
              <w:marLeft w:val="0"/>
              <w:marRight w:val="0"/>
              <w:marTop w:val="0"/>
              <w:marBottom w:val="0"/>
              <w:divBdr>
                <w:top w:val="none" w:sz="0" w:space="0" w:color="auto"/>
                <w:left w:val="none" w:sz="0" w:space="0" w:color="auto"/>
                <w:bottom w:val="none" w:sz="0" w:space="0" w:color="auto"/>
                <w:right w:val="none" w:sz="0" w:space="0" w:color="auto"/>
              </w:divBdr>
              <w:divsChild>
                <w:div w:id="1586567277">
                  <w:marLeft w:val="600"/>
                  <w:marRight w:val="96"/>
                  <w:marTop w:val="0"/>
                  <w:marBottom w:val="0"/>
                  <w:divBdr>
                    <w:top w:val="none" w:sz="0" w:space="0" w:color="auto"/>
                    <w:left w:val="none" w:sz="0" w:space="0" w:color="auto"/>
                    <w:bottom w:val="none" w:sz="0" w:space="0" w:color="auto"/>
                    <w:right w:val="none" w:sz="0" w:space="0" w:color="auto"/>
                  </w:divBdr>
                </w:div>
              </w:divsChild>
            </w:div>
            <w:div w:id="178591256">
              <w:marLeft w:val="0"/>
              <w:marRight w:val="0"/>
              <w:marTop w:val="0"/>
              <w:marBottom w:val="0"/>
              <w:divBdr>
                <w:top w:val="none" w:sz="0" w:space="0" w:color="auto"/>
                <w:left w:val="none" w:sz="0" w:space="0" w:color="auto"/>
                <w:bottom w:val="none" w:sz="0" w:space="0" w:color="auto"/>
                <w:right w:val="none" w:sz="0" w:space="0" w:color="auto"/>
              </w:divBdr>
              <w:divsChild>
                <w:div w:id="736325173">
                  <w:marLeft w:val="600"/>
                  <w:marRight w:val="96"/>
                  <w:marTop w:val="0"/>
                  <w:marBottom w:val="0"/>
                  <w:divBdr>
                    <w:top w:val="none" w:sz="0" w:space="0" w:color="auto"/>
                    <w:left w:val="none" w:sz="0" w:space="0" w:color="auto"/>
                    <w:bottom w:val="none" w:sz="0" w:space="0" w:color="auto"/>
                    <w:right w:val="none" w:sz="0" w:space="0" w:color="auto"/>
                  </w:divBdr>
                </w:div>
              </w:divsChild>
            </w:div>
            <w:div w:id="1523587732">
              <w:marLeft w:val="0"/>
              <w:marRight w:val="0"/>
              <w:marTop w:val="0"/>
              <w:marBottom w:val="0"/>
              <w:divBdr>
                <w:top w:val="none" w:sz="0" w:space="0" w:color="auto"/>
                <w:left w:val="none" w:sz="0" w:space="0" w:color="auto"/>
                <w:bottom w:val="none" w:sz="0" w:space="0" w:color="auto"/>
                <w:right w:val="none" w:sz="0" w:space="0" w:color="auto"/>
              </w:divBdr>
              <w:divsChild>
                <w:div w:id="891965681">
                  <w:marLeft w:val="600"/>
                  <w:marRight w:val="96"/>
                  <w:marTop w:val="0"/>
                  <w:marBottom w:val="0"/>
                  <w:divBdr>
                    <w:top w:val="none" w:sz="0" w:space="0" w:color="auto"/>
                    <w:left w:val="none" w:sz="0" w:space="0" w:color="auto"/>
                    <w:bottom w:val="none" w:sz="0" w:space="0" w:color="auto"/>
                    <w:right w:val="none" w:sz="0" w:space="0" w:color="auto"/>
                  </w:divBdr>
                </w:div>
              </w:divsChild>
            </w:div>
            <w:div w:id="1023900789">
              <w:marLeft w:val="0"/>
              <w:marRight w:val="0"/>
              <w:marTop w:val="0"/>
              <w:marBottom w:val="0"/>
              <w:divBdr>
                <w:top w:val="none" w:sz="0" w:space="0" w:color="auto"/>
                <w:left w:val="none" w:sz="0" w:space="0" w:color="auto"/>
                <w:bottom w:val="none" w:sz="0" w:space="0" w:color="auto"/>
                <w:right w:val="none" w:sz="0" w:space="0" w:color="auto"/>
              </w:divBdr>
              <w:divsChild>
                <w:div w:id="902833827">
                  <w:marLeft w:val="600"/>
                  <w:marRight w:val="96"/>
                  <w:marTop w:val="0"/>
                  <w:marBottom w:val="0"/>
                  <w:divBdr>
                    <w:top w:val="none" w:sz="0" w:space="0" w:color="auto"/>
                    <w:left w:val="none" w:sz="0" w:space="0" w:color="auto"/>
                    <w:bottom w:val="none" w:sz="0" w:space="0" w:color="auto"/>
                    <w:right w:val="none" w:sz="0" w:space="0" w:color="auto"/>
                  </w:divBdr>
                </w:div>
              </w:divsChild>
            </w:div>
            <w:div w:id="849300282">
              <w:marLeft w:val="0"/>
              <w:marRight w:val="0"/>
              <w:marTop w:val="0"/>
              <w:marBottom w:val="0"/>
              <w:divBdr>
                <w:top w:val="none" w:sz="0" w:space="0" w:color="auto"/>
                <w:left w:val="none" w:sz="0" w:space="0" w:color="auto"/>
                <w:bottom w:val="none" w:sz="0" w:space="0" w:color="auto"/>
                <w:right w:val="none" w:sz="0" w:space="0" w:color="auto"/>
              </w:divBdr>
              <w:divsChild>
                <w:div w:id="907305779">
                  <w:marLeft w:val="600"/>
                  <w:marRight w:val="96"/>
                  <w:marTop w:val="0"/>
                  <w:marBottom w:val="0"/>
                  <w:divBdr>
                    <w:top w:val="none" w:sz="0" w:space="0" w:color="auto"/>
                    <w:left w:val="none" w:sz="0" w:space="0" w:color="auto"/>
                    <w:bottom w:val="none" w:sz="0" w:space="0" w:color="auto"/>
                    <w:right w:val="none" w:sz="0" w:space="0" w:color="auto"/>
                  </w:divBdr>
                </w:div>
              </w:divsChild>
            </w:div>
            <w:div w:id="738598985">
              <w:marLeft w:val="0"/>
              <w:marRight w:val="0"/>
              <w:marTop w:val="0"/>
              <w:marBottom w:val="0"/>
              <w:divBdr>
                <w:top w:val="none" w:sz="0" w:space="0" w:color="auto"/>
                <w:left w:val="none" w:sz="0" w:space="0" w:color="auto"/>
                <w:bottom w:val="none" w:sz="0" w:space="0" w:color="auto"/>
                <w:right w:val="none" w:sz="0" w:space="0" w:color="auto"/>
              </w:divBdr>
              <w:divsChild>
                <w:div w:id="124156914">
                  <w:marLeft w:val="600"/>
                  <w:marRight w:val="96"/>
                  <w:marTop w:val="0"/>
                  <w:marBottom w:val="0"/>
                  <w:divBdr>
                    <w:top w:val="none" w:sz="0" w:space="0" w:color="auto"/>
                    <w:left w:val="none" w:sz="0" w:space="0" w:color="auto"/>
                    <w:bottom w:val="none" w:sz="0" w:space="0" w:color="auto"/>
                    <w:right w:val="none" w:sz="0" w:space="0" w:color="auto"/>
                  </w:divBdr>
                </w:div>
              </w:divsChild>
            </w:div>
            <w:div w:id="1203860203">
              <w:marLeft w:val="0"/>
              <w:marRight w:val="0"/>
              <w:marTop w:val="0"/>
              <w:marBottom w:val="0"/>
              <w:divBdr>
                <w:top w:val="none" w:sz="0" w:space="0" w:color="auto"/>
                <w:left w:val="none" w:sz="0" w:space="0" w:color="auto"/>
                <w:bottom w:val="none" w:sz="0" w:space="0" w:color="auto"/>
                <w:right w:val="none" w:sz="0" w:space="0" w:color="auto"/>
              </w:divBdr>
              <w:divsChild>
                <w:div w:id="812911695">
                  <w:marLeft w:val="600"/>
                  <w:marRight w:val="96"/>
                  <w:marTop w:val="0"/>
                  <w:marBottom w:val="0"/>
                  <w:divBdr>
                    <w:top w:val="none" w:sz="0" w:space="0" w:color="auto"/>
                    <w:left w:val="none" w:sz="0" w:space="0" w:color="auto"/>
                    <w:bottom w:val="none" w:sz="0" w:space="0" w:color="auto"/>
                    <w:right w:val="none" w:sz="0" w:space="0" w:color="auto"/>
                  </w:divBdr>
                </w:div>
              </w:divsChild>
            </w:div>
            <w:div w:id="203061280">
              <w:marLeft w:val="0"/>
              <w:marRight w:val="0"/>
              <w:marTop w:val="0"/>
              <w:marBottom w:val="0"/>
              <w:divBdr>
                <w:top w:val="none" w:sz="0" w:space="0" w:color="auto"/>
                <w:left w:val="none" w:sz="0" w:space="0" w:color="auto"/>
                <w:bottom w:val="none" w:sz="0" w:space="0" w:color="auto"/>
                <w:right w:val="none" w:sz="0" w:space="0" w:color="auto"/>
              </w:divBdr>
              <w:divsChild>
                <w:div w:id="1282035744">
                  <w:marLeft w:val="600"/>
                  <w:marRight w:val="96"/>
                  <w:marTop w:val="0"/>
                  <w:marBottom w:val="0"/>
                  <w:divBdr>
                    <w:top w:val="none" w:sz="0" w:space="0" w:color="auto"/>
                    <w:left w:val="none" w:sz="0" w:space="0" w:color="auto"/>
                    <w:bottom w:val="none" w:sz="0" w:space="0" w:color="auto"/>
                    <w:right w:val="none" w:sz="0" w:space="0" w:color="auto"/>
                  </w:divBdr>
                </w:div>
              </w:divsChild>
            </w:div>
            <w:div w:id="1736006830">
              <w:marLeft w:val="0"/>
              <w:marRight w:val="0"/>
              <w:marTop w:val="0"/>
              <w:marBottom w:val="0"/>
              <w:divBdr>
                <w:top w:val="none" w:sz="0" w:space="0" w:color="auto"/>
                <w:left w:val="none" w:sz="0" w:space="0" w:color="auto"/>
                <w:bottom w:val="none" w:sz="0" w:space="0" w:color="auto"/>
                <w:right w:val="none" w:sz="0" w:space="0" w:color="auto"/>
              </w:divBdr>
              <w:divsChild>
                <w:div w:id="241985422">
                  <w:marLeft w:val="600"/>
                  <w:marRight w:val="96"/>
                  <w:marTop w:val="0"/>
                  <w:marBottom w:val="0"/>
                  <w:divBdr>
                    <w:top w:val="none" w:sz="0" w:space="0" w:color="auto"/>
                    <w:left w:val="none" w:sz="0" w:space="0" w:color="auto"/>
                    <w:bottom w:val="none" w:sz="0" w:space="0" w:color="auto"/>
                    <w:right w:val="none" w:sz="0" w:space="0" w:color="auto"/>
                  </w:divBdr>
                </w:div>
              </w:divsChild>
            </w:div>
            <w:div w:id="1818759404">
              <w:marLeft w:val="0"/>
              <w:marRight w:val="0"/>
              <w:marTop w:val="0"/>
              <w:marBottom w:val="0"/>
              <w:divBdr>
                <w:top w:val="none" w:sz="0" w:space="0" w:color="auto"/>
                <w:left w:val="none" w:sz="0" w:space="0" w:color="auto"/>
                <w:bottom w:val="none" w:sz="0" w:space="0" w:color="auto"/>
                <w:right w:val="none" w:sz="0" w:space="0" w:color="auto"/>
              </w:divBdr>
              <w:divsChild>
                <w:div w:id="527526946">
                  <w:marLeft w:val="600"/>
                  <w:marRight w:val="96"/>
                  <w:marTop w:val="0"/>
                  <w:marBottom w:val="0"/>
                  <w:divBdr>
                    <w:top w:val="none" w:sz="0" w:space="0" w:color="auto"/>
                    <w:left w:val="none" w:sz="0" w:space="0" w:color="auto"/>
                    <w:bottom w:val="none" w:sz="0" w:space="0" w:color="auto"/>
                    <w:right w:val="none" w:sz="0" w:space="0" w:color="auto"/>
                  </w:divBdr>
                </w:div>
              </w:divsChild>
            </w:div>
            <w:div w:id="2030402783">
              <w:marLeft w:val="0"/>
              <w:marRight w:val="0"/>
              <w:marTop w:val="0"/>
              <w:marBottom w:val="0"/>
              <w:divBdr>
                <w:top w:val="none" w:sz="0" w:space="0" w:color="auto"/>
                <w:left w:val="none" w:sz="0" w:space="0" w:color="auto"/>
                <w:bottom w:val="none" w:sz="0" w:space="0" w:color="auto"/>
                <w:right w:val="none" w:sz="0" w:space="0" w:color="auto"/>
              </w:divBdr>
              <w:divsChild>
                <w:div w:id="1190951814">
                  <w:marLeft w:val="600"/>
                  <w:marRight w:val="96"/>
                  <w:marTop w:val="0"/>
                  <w:marBottom w:val="0"/>
                  <w:divBdr>
                    <w:top w:val="none" w:sz="0" w:space="0" w:color="auto"/>
                    <w:left w:val="none" w:sz="0" w:space="0" w:color="auto"/>
                    <w:bottom w:val="none" w:sz="0" w:space="0" w:color="auto"/>
                    <w:right w:val="none" w:sz="0" w:space="0" w:color="auto"/>
                  </w:divBdr>
                </w:div>
              </w:divsChild>
            </w:div>
            <w:div w:id="1571188548">
              <w:marLeft w:val="0"/>
              <w:marRight w:val="0"/>
              <w:marTop w:val="0"/>
              <w:marBottom w:val="0"/>
              <w:divBdr>
                <w:top w:val="none" w:sz="0" w:space="0" w:color="auto"/>
                <w:left w:val="none" w:sz="0" w:space="0" w:color="auto"/>
                <w:bottom w:val="none" w:sz="0" w:space="0" w:color="auto"/>
                <w:right w:val="none" w:sz="0" w:space="0" w:color="auto"/>
              </w:divBdr>
              <w:divsChild>
                <w:div w:id="87569755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6769543">
      <w:bodyDiv w:val="1"/>
      <w:marLeft w:val="0"/>
      <w:marRight w:val="0"/>
      <w:marTop w:val="0"/>
      <w:marBottom w:val="0"/>
      <w:divBdr>
        <w:top w:val="none" w:sz="0" w:space="0" w:color="auto"/>
        <w:left w:val="none" w:sz="0" w:space="0" w:color="auto"/>
        <w:bottom w:val="none" w:sz="0" w:space="0" w:color="auto"/>
        <w:right w:val="none" w:sz="0" w:space="0" w:color="auto"/>
      </w:divBdr>
    </w:div>
    <w:div w:id="2132553949">
      <w:bodyDiv w:val="1"/>
      <w:marLeft w:val="0"/>
      <w:marRight w:val="0"/>
      <w:marTop w:val="0"/>
      <w:marBottom w:val="0"/>
      <w:divBdr>
        <w:top w:val="none" w:sz="0" w:space="0" w:color="auto"/>
        <w:left w:val="none" w:sz="0" w:space="0" w:color="auto"/>
        <w:bottom w:val="none" w:sz="0" w:space="0" w:color="auto"/>
        <w:right w:val="none" w:sz="0" w:space="0" w:color="auto"/>
      </w:divBdr>
      <w:divsChild>
        <w:div w:id="1921329098">
          <w:marLeft w:val="0"/>
          <w:marRight w:val="0"/>
          <w:marTop w:val="0"/>
          <w:marBottom w:val="0"/>
          <w:divBdr>
            <w:top w:val="none" w:sz="0" w:space="0" w:color="auto"/>
            <w:left w:val="none" w:sz="0" w:space="0" w:color="auto"/>
            <w:bottom w:val="none" w:sz="0" w:space="0" w:color="auto"/>
            <w:right w:val="none" w:sz="0" w:space="0" w:color="auto"/>
          </w:divBdr>
          <w:divsChild>
            <w:div w:id="405147562">
              <w:marLeft w:val="0"/>
              <w:marRight w:val="0"/>
              <w:marTop w:val="0"/>
              <w:marBottom w:val="0"/>
              <w:divBdr>
                <w:top w:val="none" w:sz="0" w:space="0" w:color="auto"/>
                <w:left w:val="none" w:sz="0" w:space="0" w:color="auto"/>
                <w:bottom w:val="none" w:sz="0" w:space="0" w:color="auto"/>
                <w:right w:val="none" w:sz="0" w:space="0" w:color="auto"/>
              </w:divBdr>
              <w:divsChild>
                <w:div w:id="17314633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459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deep.dcn@gmail.com" TargetMode="Externa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s.shaikh1210@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likewinthomas@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rajeshymath@gmail.com" TargetMode="External"/><Relationship Id="rId14" Type="http://schemas.openxmlformats.org/officeDocument/2006/relationships/image" Target="media/image1.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ETASR_papers\templates\ETASRTEMPLATE_n_check_th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3E801-DBFE-4D76-8B69-F21D3EEA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ETASRTEMPLATE_n_check_this.dotx</Template>
  <TotalTime>1573</TotalTime>
  <Pages>6</Pages>
  <Words>10230</Words>
  <Characters>58314</Characters>
  <Application>Microsoft Office Word</Application>
  <DocSecurity>0</DocSecurity>
  <Lines>485</Lines>
  <Paragraphs>136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ETASR TEMPLATE</vt:lpstr>
      <vt:lpstr>ETASR PAPER FORMAT</vt:lpstr>
    </vt:vector>
  </TitlesOfParts>
  <Company>ETASR</Company>
  <LinksUpToDate>false</LinksUpToDate>
  <CharactersWithSpaces>68408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ETASR TEMPLATE</dc:title>
  <dc:creator>Engineering, Technology &amp; Applied Science Research</dc:creator>
  <cp:lastModifiedBy>Khushi M Appannavar</cp:lastModifiedBy>
  <cp:revision>15</cp:revision>
  <cp:lastPrinted>2025-05-05T06:05:00Z</cp:lastPrinted>
  <dcterms:created xsi:type="dcterms:W3CDTF">2025-04-09T04:48:00Z</dcterms:created>
  <dcterms:modified xsi:type="dcterms:W3CDTF">2025-05-07T07:00:00Z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id="eEPSI6Xv"/&gt;&lt;style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